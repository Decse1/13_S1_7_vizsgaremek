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2"/>
        </w:rPr>
        <w:id w:val="-1323035668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color w:val="00948B" w:themeColor="accent1" w:themeShade="BF"/>
          <w:kern w:val="36"/>
          <w:sz w:val="40"/>
          <w:szCs w:val="48"/>
          <w:lang w:eastAsia="hu-HU"/>
        </w:rPr>
      </w:sdtEndPr>
      <w:sdtContent>
        <w:p w14:paraId="01807687" w14:textId="77777777" w:rsidR="000A6D75" w:rsidRDefault="000A6D75" w:rsidP="00CB2ECD">
          <w:pPr>
            <w:pStyle w:val="Logo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0C6BB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6A6584F8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84FD9DB" w14:textId="77777777" w:rsidR="000A6D75" w:rsidRDefault="000A6D75">
                <w:pPr>
                  <w:pStyle w:val="Nincstrkz"/>
                  <w:rPr>
                    <w:color w:val="00948B" w:themeColor="accent1" w:themeShade="BF"/>
                    <w:sz w:val="24"/>
                  </w:rPr>
                </w:pPr>
              </w:p>
            </w:tc>
          </w:tr>
          <w:tr w:rsidR="000A6D75" w14:paraId="61EAB280" w14:textId="77777777">
            <w:tc>
              <w:tcPr>
                <w:tcW w:w="7672" w:type="dxa"/>
              </w:tcPr>
              <w:p w14:paraId="53AAFE4D" w14:textId="77777777" w:rsidR="000A6D75" w:rsidRPr="00DE50EA" w:rsidRDefault="000A6D75" w:rsidP="00DE50EA">
                <w:pPr>
                  <w:pStyle w:val="Logo"/>
                  <w:ind w:left="0"/>
                  <w:rPr>
                    <w:sz w:val="144"/>
                    <w:szCs w:val="24"/>
                  </w:rPr>
                </w:pPr>
                <w:r w:rsidRPr="005C79B8">
                  <w:rPr>
                    <w:sz w:val="144"/>
                    <w:szCs w:val="24"/>
                  </w:rPr>
                  <w:t>RÉKA</w:t>
                </w:r>
              </w:p>
            </w:tc>
          </w:tr>
          <w:tr w:rsidR="000A6D75" w14:paraId="308A6C81" w14:textId="77777777">
            <w:sdt>
              <w:sdtPr>
                <w:rPr>
                  <w:rStyle w:val="AlcmChar"/>
                  <w:color w:val="auto"/>
                  <w:sz w:val="28"/>
                  <w:szCs w:val="28"/>
                </w:rPr>
                <w:alias w:val="Alcím"/>
                <w:id w:val="13406923"/>
                <w:placeholder>
                  <w:docPart w:val="7A28CFD61F3149C18D3129633358CAA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Style w:val="AlcmChar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3CED33D" w14:textId="77777777" w:rsidR="000A6D75" w:rsidRDefault="00177313">
                    <w:pPr>
                      <w:pStyle w:val="Nincstrkz"/>
                      <w:rPr>
                        <w:color w:val="00948B" w:themeColor="accent1" w:themeShade="BF"/>
                        <w:sz w:val="24"/>
                      </w:rPr>
                    </w:pPr>
                    <w:r w:rsidRPr="00DE50EA">
                      <w:rPr>
                        <w:rStyle w:val="AlcmChar"/>
                        <w:color w:val="auto"/>
                        <w:sz w:val="28"/>
                        <w:szCs w:val="28"/>
                      </w:rPr>
                      <w:t>Rendelés, Értékesítés, Készlet, Adminisztráció</w:t>
                    </w:r>
                  </w:p>
                </w:tc>
              </w:sdtContent>
            </w:sdt>
          </w:tr>
          <w:tr w:rsidR="00DE50EA" w14:paraId="1E1D3851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971642F" w14:textId="75BFC356" w:rsidR="00DE50EA" w:rsidRPr="00DE50EA" w:rsidRDefault="008E15BD" w:rsidP="00DE50EA">
                <w:pPr>
                  <w:pStyle w:val="Nincstrkz"/>
                  <w:spacing w:before="1800"/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</w:pPr>
                <w:r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>Backend t</w:t>
                </w:r>
                <w:r w:rsidR="00C23922"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>eszt dokumentáció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454F30C9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2063BB6" w14:textId="5D1610B6" w:rsidR="000A6D75" w:rsidRDefault="00DE50EA">
                <w:pPr>
                  <w:pStyle w:val="Nincstrkz"/>
                  <w:rPr>
                    <w:color w:val="00C6BB" w:themeColor="accent1"/>
                    <w:sz w:val="28"/>
                    <w:szCs w:val="28"/>
                  </w:rPr>
                </w:pPr>
                <w:r>
                  <w:rPr>
                    <w:color w:val="00C6BB" w:themeColor="accent1"/>
                    <w:sz w:val="28"/>
                    <w:szCs w:val="28"/>
                  </w:rPr>
                  <w:t>Készítette:</w:t>
                </w:r>
                <w:r>
                  <w:rPr>
                    <w:color w:val="00C6BB" w:themeColor="accent1"/>
                    <w:sz w:val="28"/>
                    <w:szCs w:val="28"/>
                  </w:rPr>
                  <w:br/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Csuka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Tamás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József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br/>
                </w:r>
                <w:sdt>
                  <w:sdtPr>
                    <w:rPr>
                      <w:color w:val="00C6BB" w:themeColor="accent1"/>
                      <w:sz w:val="28"/>
                      <w:szCs w:val="28"/>
                    </w:rPr>
                    <w:alias w:val="Szerző"/>
                    <w:id w:val="13406928"/>
                    <w:placeholder>
                      <w:docPart w:val="215536D86DD94E6B9E5CC8BB7089C1F7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E81A88">
                      <w:rPr>
                        <w:color w:val="00C6BB" w:themeColor="accent1"/>
                        <w:sz w:val="28"/>
                        <w:szCs w:val="28"/>
                      </w:rPr>
                      <w:t>Paller</w:t>
                    </w:r>
                    <w:r w:rsidR="00E81A88" w:rsidRPr="00F527B4">
                      <w:rPr>
                        <w:color w:val="00C6BB" w:themeColor="accent1"/>
                        <w:sz w:val="28"/>
                        <w:szCs w:val="28"/>
                      </w:rPr>
                      <w:t xml:space="preserve"> </w:t>
                    </w:r>
                    <w:r w:rsidR="00E81A88">
                      <w:rPr>
                        <w:color w:val="00C6BB" w:themeColor="accent1"/>
                        <w:sz w:val="28"/>
                        <w:szCs w:val="28"/>
                      </w:rPr>
                      <w:t>Péter</w:t>
                    </w:r>
                    <w:r w:rsidR="00E81A88" w:rsidRPr="00F117F9">
                      <w:rPr>
                        <w:color w:val="00C6BB" w:themeColor="accent1"/>
                        <w:sz w:val="28"/>
                        <w:szCs w:val="28"/>
                      </w:rPr>
                      <w:t xml:space="preserve"> </w:t>
                    </w:r>
                    <w:r w:rsidR="00E81A88">
                      <w:rPr>
                        <w:color w:val="00C6BB" w:themeColor="accent1"/>
                        <w:sz w:val="28"/>
                        <w:szCs w:val="28"/>
                      </w:rPr>
                      <w:t>Décse</w:t>
                    </w:r>
                  </w:sdtContent>
                </w:sdt>
              </w:p>
              <w:sdt>
                <w:sdtPr>
                  <w:rPr>
                    <w:color w:val="00C6BB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A19E557E67040AF94F88E31C6B39BC2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03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242DAF7A" w14:textId="77777777" w:rsidR="000A6D75" w:rsidRDefault="007540E0">
                    <w:pPr>
                      <w:pStyle w:val="Nincstrkz"/>
                      <w:rPr>
                        <w:color w:val="00C6BB" w:themeColor="accent1"/>
                        <w:sz w:val="28"/>
                        <w:szCs w:val="28"/>
                      </w:rPr>
                    </w:pPr>
                    <w:r>
                      <w:rPr>
                        <w:color w:val="00C6BB" w:themeColor="accent1"/>
                        <w:sz w:val="28"/>
                        <w:szCs w:val="28"/>
                      </w:rPr>
                      <w:t>2025.09.03.</w:t>
                    </w:r>
                  </w:p>
                </w:sdtContent>
              </w:sdt>
              <w:p w14:paraId="07B1A68D" w14:textId="77777777" w:rsidR="000A6D75" w:rsidRDefault="000A6D75">
                <w:pPr>
                  <w:pStyle w:val="Nincstrkz"/>
                  <w:rPr>
                    <w:color w:val="00C6BB" w:themeColor="accent1"/>
                  </w:rPr>
                </w:pPr>
              </w:p>
            </w:tc>
          </w:tr>
        </w:tbl>
        <w:p w14:paraId="0A0F6664" w14:textId="77777777" w:rsidR="006C40CF" w:rsidRPr="006C40CF" w:rsidRDefault="000A6D75" w:rsidP="006C40CF">
          <w:pPr>
            <w:ind w:left="0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bookmarkStart w:id="0" w:name="_Toc209178470" w:displacedByCustomXml="prev"/>
    <w:sdt>
      <w:sdtPr>
        <w:id w:val="-975217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D7B5DD" w14:textId="77777777" w:rsidR="00E7539D" w:rsidRPr="006C40CF" w:rsidRDefault="006C40CF" w:rsidP="006C40CF">
          <w:pPr>
            <w:ind w:left="0"/>
            <w:rPr>
              <w:rStyle w:val="Cmsor1Char"/>
              <w:rFonts w:eastAsiaTheme="minorHAnsi"/>
            </w:rPr>
          </w:pPr>
          <w:r w:rsidRPr="006C40CF">
            <w:rPr>
              <w:rStyle w:val="Cmsor1Char"/>
              <w:rFonts w:eastAsiaTheme="minorHAnsi"/>
            </w:rPr>
            <w:t>Tartalomjegyzék</w:t>
          </w:r>
        </w:p>
        <w:p w14:paraId="26393E2D" w14:textId="05B0517D" w:rsidR="00FA58E4" w:rsidRDefault="00E7539D">
          <w:pPr>
            <w:pStyle w:val="TJ1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72268" w:history="1">
            <w:r w:rsidR="00FA58E4" w:rsidRPr="00AB7F0A">
              <w:rPr>
                <w:rStyle w:val="Hiperhivatkozs"/>
                <w:rFonts w:cstheme="majorHAnsi"/>
                <w:noProof/>
              </w:rPr>
              <w:t>1.</w:t>
            </w:r>
            <w:r w:rsidR="00FA58E4">
              <w:rPr>
                <w:rFonts w:cstheme="minorBidi"/>
                <w:noProof/>
              </w:rPr>
              <w:tab/>
            </w:r>
            <w:r w:rsidR="00FA58E4" w:rsidRPr="00AB7F0A">
              <w:rPr>
                <w:rStyle w:val="Hiperhivatkozs"/>
                <w:noProof/>
              </w:rPr>
              <w:t>Bejelentkezés – POST /api/Bejelent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_Toc223072268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4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7D13168A" w14:textId="49547E43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69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neve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_Toc223072269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4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054B64D" w14:textId="34D8FC56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70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célja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_Toc223072270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4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2CE27FB7" w14:textId="305CC3C4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71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Endpoint adatok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_Toc223072271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4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084A5DDC" w14:textId="313B2D56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72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Request Body (JSON)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_Toc223072272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4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27FF7440" w14:textId="3FB6D7A4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73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Várt eredmény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_Toc223072273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4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0E1B7EFD" w14:textId="674E49B1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74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1.6.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Példa válasz (JSON)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_Toc223072274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5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4FE36B2E" w14:textId="5DBF7BDE" w:rsidR="00FA58E4" w:rsidRDefault="00EA41C2">
          <w:pPr>
            <w:pStyle w:val="TJ1"/>
            <w:rPr>
              <w:rFonts w:cstheme="minorBidi"/>
              <w:noProof/>
            </w:rPr>
          </w:pPr>
          <w:hyperlink w:anchor="_Toc223072275" w:history="1">
            <w:r w:rsidR="00FA58E4" w:rsidRPr="00AB7F0A">
              <w:rPr>
                <w:rStyle w:val="Hiperhivatkozs"/>
                <w:rFonts w:cstheme="majorHAnsi"/>
                <w:noProof/>
              </w:rPr>
              <w:t>2.</w:t>
            </w:r>
            <w:r w:rsidR="00FA58E4">
              <w:rPr>
                <w:rFonts w:cstheme="minorBidi"/>
                <w:noProof/>
              </w:rPr>
              <w:tab/>
            </w:r>
            <w:r w:rsidR="00FA58E4" w:rsidRPr="00AB7F0A">
              <w:rPr>
                <w:rStyle w:val="Hiperhivatkozs"/>
                <w:noProof/>
              </w:rPr>
              <w:t>Új cég felvétele – POST /api/Ceg_ad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_Toc223072275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6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293912F" w14:textId="0558E457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76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neve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_Toc223072276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6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5235B13C" w14:textId="734633D7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77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célja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_Toc223072277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6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70DD199E" w14:textId="4A69CB93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78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Endpoint adatok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_Toc223072278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6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D2CC5E5" w14:textId="5742D77A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79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Request Body (JSON)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_Toc223072279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6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9B0DA00" w14:textId="72D50670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80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Várt eredmény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_Toc223072280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6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40A81CEC" w14:textId="54162413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81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2.6.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Példa válasz (JSON)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_Toc223072281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6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0C6A6B4B" w14:textId="7EE61EBE" w:rsidR="00FA58E4" w:rsidRDefault="00EA41C2">
          <w:pPr>
            <w:pStyle w:val="TJ1"/>
            <w:rPr>
              <w:rFonts w:cstheme="minorBidi"/>
              <w:noProof/>
            </w:rPr>
          </w:pPr>
          <w:hyperlink w:anchor="_Toc223072282" w:history="1">
            <w:r w:rsidR="00FA58E4" w:rsidRPr="00AB7F0A">
              <w:rPr>
                <w:rStyle w:val="Hiperhivatkozs"/>
                <w:rFonts w:cstheme="majorHAnsi"/>
                <w:noProof/>
              </w:rPr>
              <w:t>3.</w:t>
            </w:r>
            <w:r w:rsidR="00FA58E4">
              <w:rPr>
                <w:rFonts w:cstheme="minorBidi"/>
                <w:noProof/>
              </w:rPr>
              <w:tab/>
            </w:r>
            <w:r w:rsidR="00FA58E4" w:rsidRPr="00AB7F0A">
              <w:rPr>
                <w:rStyle w:val="Hiperhivatkozs"/>
                <w:noProof/>
              </w:rPr>
              <w:t>Cégek listázása – GET /api/Ceg_osszes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_Toc223072282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7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9A2E2C0" w14:textId="159EA53E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83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neve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_Toc223072283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7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28E1DD08" w14:textId="12AA6023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84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célja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_Toc223072284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7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7BE94A5A" w14:textId="4EC2639E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85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Endpoint adatok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_Toc223072285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7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3FD665B7" w14:textId="03C737AA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86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Várt eredmény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_Toc223072286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7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1F09039C" w14:textId="76FE4035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87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Példa válasz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_Toc223072287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7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37DC4141" w14:textId="4888152D" w:rsidR="00FA58E4" w:rsidRDefault="00EA41C2">
          <w:pPr>
            <w:pStyle w:val="TJ1"/>
            <w:rPr>
              <w:rFonts w:cstheme="minorBidi"/>
              <w:noProof/>
            </w:rPr>
          </w:pPr>
          <w:hyperlink w:anchor="_Toc223072288" w:history="1">
            <w:r w:rsidR="00FA58E4" w:rsidRPr="00AB7F0A">
              <w:rPr>
                <w:rStyle w:val="Hiperhivatkozs"/>
                <w:rFonts w:cstheme="majorHAnsi"/>
                <w:noProof/>
              </w:rPr>
              <w:t>4.</w:t>
            </w:r>
            <w:r w:rsidR="00FA58E4">
              <w:rPr>
                <w:rFonts w:cstheme="minorBidi"/>
                <w:noProof/>
              </w:rPr>
              <w:tab/>
            </w:r>
            <w:r w:rsidR="00FA58E4" w:rsidRPr="00AB7F0A">
              <w:rPr>
                <w:rStyle w:val="Hiperhivatkozs"/>
                <w:noProof/>
              </w:rPr>
              <w:t>Új felhasználó felvétele – POST /api/ Felhasznalo_ad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_Toc223072288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8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17C01C54" w14:textId="501FF1AF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89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neve: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_Toc223072289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8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400B8175" w14:textId="122E8B02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90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célja: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_Toc223072290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8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14722F29" w14:textId="177E5B92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91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Endpoint adatok: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_Toc223072291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8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7B880092" w14:textId="62D5708E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92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Request Body (JSON):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_Toc223072292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8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2B8AE896" w14:textId="72003981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93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4.5.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Várt eredmény: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_Toc223072293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8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0B098C9A" w14:textId="549C0162" w:rsidR="00FA58E4" w:rsidRDefault="00EA41C2">
          <w:pPr>
            <w:pStyle w:val="TJ2"/>
            <w:rPr>
              <w:rStyle w:val="Hiperhivatkozs"/>
              <w:noProof/>
            </w:rPr>
          </w:pPr>
          <w:hyperlink w:anchor="_Toc223072294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4.6.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Példa válasz: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_Toc223072294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8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51481009" w14:textId="682F265F" w:rsidR="00FA58E4" w:rsidRPr="00FA58E4" w:rsidRDefault="00FA58E4" w:rsidP="00FA58E4">
          <w:pPr>
            <w:spacing w:after="160"/>
            <w:ind w:left="0"/>
            <w:jc w:val="left"/>
            <w:rPr>
              <w:noProof/>
              <w:color w:val="8F8F8F" w:themeColor="hyperlink"/>
              <w:u w:val="single"/>
            </w:rPr>
          </w:pPr>
          <w:r>
            <w:rPr>
              <w:rStyle w:val="Hiperhivatkozs"/>
              <w:noProof/>
            </w:rPr>
            <w:br w:type="page"/>
          </w:r>
        </w:p>
        <w:p w14:paraId="086395B7" w14:textId="3CA4313F" w:rsidR="00FA58E4" w:rsidRDefault="00EA41C2">
          <w:pPr>
            <w:pStyle w:val="TJ1"/>
            <w:rPr>
              <w:rFonts w:cstheme="minorBidi"/>
              <w:noProof/>
            </w:rPr>
          </w:pPr>
          <w:hyperlink w:anchor="_Toc223072295" w:history="1">
            <w:r w:rsidR="00FA58E4" w:rsidRPr="00AB7F0A">
              <w:rPr>
                <w:rStyle w:val="Hiperhivatkozs"/>
                <w:rFonts w:cstheme="majorHAnsi"/>
                <w:noProof/>
              </w:rPr>
              <w:t>5.</w:t>
            </w:r>
            <w:r w:rsidR="00FA58E4">
              <w:rPr>
                <w:rFonts w:cstheme="minorBidi"/>
                <w:noProof/>
              </w:rPr>
              <w:tab/>
            </w:r>
            <w:r w:rsidR="00FA58E4" w:rsidRPr="00AB7F0A">
              <w:rPr>
                <w:rStyle w:val="Hiperhivatkozs"/>
                <w:noProof/>
              </w:rPr>
              <w:t>Felhasználó módosítása – POST /api/ Felhasznalo_update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_Toc223072295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9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F732F92" w14:textId="5B07EBE4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96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neve: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_Toc223072296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9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30F4E6AE" w14:textId="60DB7E0B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97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célja: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_Toc223072297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9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3E4277C1" w14:textId="0B5B0831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98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Endpoint adatok: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_Toc223072298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9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16F8F916" w14:textId="4A124016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299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Request Body (JSON):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_Toc223072299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9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8788FE4" w14:textId="5141F3FC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00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Várt eredmény: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_Toc223072300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9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743501EE" w14:textId="20585AF6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01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Példa válasz: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_Toc223072301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9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3097FB14" w14:textId="2C12351A" w:rsidR="00FA58E4" w:rsidRDefault="00EA41C2">
          <w:pPr>
            <w:pStyle w:val="TJ1"/>
            <w:rPr>
              <w:rFonts w:cstheme="minorBidi"/>
              <w:noProof/>
            </w:rPr>
          </w:pPr>
          <w:hyperlink w:anchor="_Toc223072302" w:history="1">
            <w:r w:rsidR="00FA58E4" w:rsidRPr="00AB7F0A">
              <w:rPr>
                <w:rStyle w:val="Hiperhivatkozs"/>
                <w:rFonts w:cstheme="majorHAnsi"/>
                <w:noProof/>
              </w:rPr>
              <w:t>6.</w:t>
            </w:r>
            <w:r w:rsidR="00FA58E4">
              <w:rPr>
                <w:rFonts w:cstheme="minorBidi"/>
                <w:noProof/>
              </w:rPr>
              <w:tab/>
            </w:r>
            <w:r w:rsidR="00FA58E4" w:rsidRPr="00AB7F0A">
              <w:rPr>
                <w:rStyle w:val="Hiperhivatkozs"/>
                <w:noProof/>
              </w:rPr>
              <w:t>Új partnerség létrehozása – POST /api/ Partnerek_ad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_Toc223072302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10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5187EC3B" w14:textId="4CB4CF32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03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neve: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_Toc223072303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10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67E7596" w14:textId="3D788F3D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04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célja: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_Toc223072304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10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1C71F9C0" w14:textId="6B86FEC1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05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Endpoint adatok: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_Toc223072305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10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5B86F0B2" w14:textId="4E570E69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06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Request Body (JSON):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_Toc223072306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10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2CCD479" w14:textId="55FD076C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07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Várt eredmény: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_Toc223072307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10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70010CD" w14:textId="77F4362A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08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Példa válasz: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_Toc223072308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10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0891896E" w14:textId="206E7174" w:rsidR="00FA58E4" w:rsidRDefault="00EA41C2">
          <w:pPr>
            <w:pStyle w:val="TJ1"/>
            <w:rPr>
              <w:rFonts w:cstheme="minorBidi"/>
              <w:noProof/>
            </w:rPr>
          </w:pPr>
          <w:hyperlink w:anchor="_Toc223072309" w:history="1">
            <w:r w:rsidR="00FA58E4" w:rsidRPr="00AB7F0A">
              <w:rPr>
                <w:rStyle w:val="Hiperhivatkozs"/>
                <w:rFonts w:cstheme="majorHAnsi"/>
                <w:noProof/>
              </w:rPr>
              <w:t>7.</w:t>
            </w:r>
            <w:r w:rsidR="00FA58E4">
              <w:rPr>
                <w:rFonts w:cstheme="minorBidi"/>
                <w:noProof/>
              </w:rPr>
              <w:tab/>
            </w:r>
            <w:r w:rsidR="00FA58E4" w:rsidRPr="00AB7F0A">
              <w:rPr>
                <w:rStyle w:val="Hiperhivatkozs"/>
                <w:noProof/>
              </w:rPr>
              <w:t>Raktárkészlet lekérdezése – POST /api/ Raktar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_Toc223072309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11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5251E53A" w14:textId="5049697A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10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7.1.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neve: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_Toc223072310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11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2AD3B89D" w14:textId="2FE59DE0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11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7.2.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célja: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_Toc223072311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11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175E3102" w14:textId="5658F262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12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7.3.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Endpoint adatok: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_Toc223072312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11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138AE8A1" w14:textId="0F8D93C8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13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7.4.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Request Body (JSON):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_Toc223072313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11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530B263A" w14:textId="0AD1A396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14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7.5.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Várt eredmény: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_Toc223072314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11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DC672AF" w14:textId="22E5081A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15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7.6.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Példa válasz: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_Toc223072315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12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712A87D3" w14:textId="0983ACFE" w:rsidR="00FA58E4" w:rsidRDefault="00EA41C2">
          <w:pPr>
            <w:pStyle w:val="TJ1"/>
            <w:rPr>
              <w:rFonts w:cstheme="minorBidi"/>
              <w:noProof/>
            </w:rPr>
          </w:pPr>
          <w:hyperlink w:anchor="_Toc223072316" w:history="1">
            <w:r w:rsidR="00FA58E4" w:rsidRPr="00AB7F0A">
              <w:rPr>
                <w:rStyle w:val="Hiperhivatkozs"/>
                <w:rFonts w:cstheme="majorHAnsi"/>
                <w:noProof/>
              </w:rPr>
              <w:t>8.</w:t>
            </w:r>
            <w:r w:rsidR="00FA58E4">
              <w:rPr>
                <w:rFonts w:cstheme="minorBidi"/>
                <w:noProof/>
              </w:rPr>
              <w:tab/>
            </w:r>
            <w:r w:rsidR="00FA58E4" w:rsidRPr="00AB7F0A">
              <w:rPr>
                <w:rStyle w:val="Hiperhivatkozs"/>
                <w:noProof/>
              </w:rPr>
              <w:t>Új rendelés leadása – POST /api/ Rendeles_ad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_Toc223072316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13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07A9AB5B" w14:textId="2E32E33D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17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8.1.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neve: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_Toc223072317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13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131F85B9" w14:textId="02026A03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18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8.2.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célja: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_Toc223072318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13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3B59BE82" w14:textId="40DE755B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19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8.3.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Endpoint adatok: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_Toc223072319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13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7CEE52D2" w14:textId="551E193F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20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8.4.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Request Body (JSON):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_Toc223072320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13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5DEC3B12" w14:textId="2070C5F8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21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8.5.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Várt eredmény: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_Toc223072321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13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4AA31A40" w14:textId="61366AD0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22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8.6.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Példa válasz JSON: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_Toc223072322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13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E32D4A0" w14:textId="59CEA576" w:rsidR="00FA58E4" w:rsidRDefault="00EA41C2">
          <w:pPr>
            <w:pStyle w:val="TJ1"/>
            <w:rPr>
              <w:rFonts w:cstheme="minorBidi"/>
              <w:noProof/>
            </w:rPr>
          </w:pPr>
          <w:hyperlink w:anchor="_Toc223072323" w:history="1">
            <w:r w:rsidR="00FA58E4" w:rsidRPr="00AB7F0A">
              <w:rPr>
                <w:rStyle w:val="Hiperhivatkozs"/>
                <w:rFonts w:cstheme="majorHAnsi"/>
                <w:noProof/>
              </w:rPr>
              <w:t>9.</w:t>
            </w:r>
            <w:r w:rsidR="00FA58E4">
              <w:rPr>
                <w:rFonts w:cstheme="minorBidi"/>
                <w:noProof/>
              </w:rPr>
              <w:tab/>
            </w:r>
            <w:r w:rsidR="00FA58E4" w:rsidRPr="00AB7F0A">
              <w:rPr>
                <w:rStyle w:val="Hiperhivatkozs"/>
                <w:noProof/>
              </w:rPr>
              <w:t>Beérkezett rendelések – POST /api/ Beerkezett_rendeles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_Toc223072323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14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2F13F3FD" w14:textId="33A5C83F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24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9.1.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neve: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_Toc223072324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14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2B84001C" w14:textId="557808F6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25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9.2.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célja: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_Toc223072325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14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02050BCA" w14:textId="2C673EFD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26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9.3.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Endpoint adatok: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_Toc223072326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14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16A20127" w14:textId="62C5FB8E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27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9.4.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Request Body (JSON):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_Toc223072327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14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012F48F" w14:textId="5DEBEB1D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28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9.5.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Várt eredmény: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_Toc223072328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14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523CF60D" w14:textId="1ED2E79B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29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9.6.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Példa válasz JSON: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_Toc223072329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14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07B84457" w14:textId="4961639E" w:rsidR="00FA58E4" w:rsidRDefault="00EA41C2">
          <w:pPr>
            <w:pStyle w:val="TJ1"/>
            <w:rPr>
              <w:rFonts w:cstheme="minorBidi"/>
              <w:noProof/>
            </w:rPr>
          </w:pPr>
          <w:hyperlink w:anchor="_Toc223072330" w:history="1">
            <w:r w:rsidR="00FA58E4" w:rsidRPr="00AB7F0A">
              <w:rPr>
                <w:rStyle w:val="Hiperhivatkozs"/>
                <w:rFonts w:cstheme="majorHAnsi"/>
                <w:noProof/>
              </w:rPr>
              <w:t>10.</w:t>
            </w:r>
            <w:r w:rsidR="00FA58E4">
              <w:rPr>
                <w:rFonts w:cstheme="minorBidi"/>
                <w:noProof/>
              </w:rPr>
              <w:tab/>
            </w:r>
            <w:r w:rsidR="00FA58E4" w:rsidRPr="00AB7F0A">
              <w:rPr>
                <w:rStyle w:val="Hiperhivatkozs"/>
                <w:noProof/>
              </w:rPr>
              <w:t>Leadott rendelések – POST /api/Leadott_rendeles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_Toc223072330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15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43227B7F" w14:textId="67599FF7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31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10.1.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neve: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_Toc223072331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15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1CE89254" w14:textId="4216F154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32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10.2.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Teszt célja: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_Toc223072332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15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2142562B" w14:textId="163468C4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33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10.3.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Endpoint adatok: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_Toc223072333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15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08F06533" w14:textId="15D90716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34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10.4.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Request Body (JSON):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_Toc223072334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15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09670423" w14:textId="227897B8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35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10.5.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Várt eredmény: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_Toc223072335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15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50166571" w14:textId="1C66AA04" w:rsidR="00FA58E4" w:rsidRDefault="00EA41C2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23072336" w:history="1">
            <w:r w:rsidR="00FA58E4" w:rsidRPr="00AB7F0A">
              <w:rPr>
                <w:rStyle w:val="Hiperhivatkozs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10.6.</w:t>
            </w:r>
            <w:r w:rsidR="00FA58E4">
              <w:rPr>
                <w:rFonts w:eastAsiaTheme="minorEastAsia"/>
                <w:noProof/>
                <w:lang w:eastAsia="hu-HU"/>
              </w:rPr>
              <w:tab/>
            </w:r>
            <w:r w:rsidR="00FA58E4" w:rsidRPr="00AB7F0A">
              <w:rPr>
                <w:rStyle w:val="Hiperhivatkozs"/>
                <w:noProof/>
              </w:rPr>
              <w:t>Példa válasz JSON:</w:t>
            </w:r>
            <w:r w:rsidR="00FA58E4">
              <w:rPr>
                <w:noProof/>
                <w:webHidden/>
              </w:rPr>
              <w:tab/>
            </w:r>
            <w:r w:rsidR="00FA58E4">
              <w:rPr>
                <w:noProof/>
                <w:webHidden/>
              </w:rPr>
              <w:fldChar w:fldCharType="begin"/>
            </w:r>
            <w:r w:rsidR="00FA58E4">
              <w:rPr>
                <w:noProof/>
                <w:webHidden/>
              </w:rPr>
              <w:instrText xml:space="preserve"> PAGEREF _Toc223072336 \h </w:instrText>
            </w:r>
            <w:r w:rsidR="00FA58E4">
              <w:rPr>
                <w:noProof/>
                <w:webHidden/>
              </w:rPr>
            </w:r>
            <w:r w:rsidR="00FA58E4">
              <w:rPr>
                <w:noProof/>
                <w:webHidden/>
              </w:rPr>
              <w:fldChar w:fldCharType="separate"/>
            </w:r>
            <w:r w:rsidR="00FA58E4">
              <w:rPr>
                <w:noProof/>
                <w:webHidden/>
              </w:rPr>
              <w:t>16</w:t>
            </w:r>
            <w:r w:rsidR="00FA58E4">
              <w:rPr>
                <w:noProof/>
                <w:webHidden/>
              </w:rPr>
              <w:fldChar w:fldCharType="end"/>
            </w:r>
          </w:hyperlink>
        </w:p>
        <w:p w14:paraId="62E3D134" w14:textId="063E78C5" w:rsidR="001E35AF" w:rsidRDefault="00E7539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8DDAB34" w14:textId="77777777" w:rsidR="001E35AF" w:rsidRDefault="001E35AF" w:rsidP="001E35AF">
      <w:pPr>
        <w:pStyle w:val="Cmsor1"/>
        <w:sectPr w:rsidR="001E35AF" w:rsidSect="00252C90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596A831E" w14:textId="4F8E4E14" w:rsidR="00E81A88" w:rsidRDefault="00624B77" w:rsidP="00624B77">
      <w:pPr>
        <w:pStyle w:val="Cmsor1"/>
      </w:pPr>
      <w:bookmarkStart w:id="1" w:name="_Toc223072268"/>
      <w:r w:rsidRPr="00624B77">
        <w:lastRenderedPageBreak/>
        <w:t>Bejelentkezés – POST /</w:t>
      </w:r>
      <w:proofErr w:type="spellStart"/>
      <w:r w:rsidRPr="00624B77">
        <w:t>api</w:t>
      </w:r>
      <w:proofErr w:type="spellEnd"/>
      <w:r w:rsidRPr="00624B77">
        <w:t>/Bejelent</w:t>
      </w:r>
      <w:bookmarkEnd w:id="1"/>
    </w:p>
    <w:p w14:paraId="1B3FFACA" w14:textId="05601918" w:rsidR="00624B77" w:rsidRDefault="00624B77" w:rsidP="00624B77">
      <w:pPr>
        <w:pStyle w:val="Cmsor2"/>
      </w:pPr>
      <w:bookmarkStart w:id="2" w:name="_Toc223072269"/>
      <w:r>
        <w:t>Teszt neve</w:t>
      </w:r>
      <w:bookmarkEnd w:id="2"/>
    </w:p>
    <w:p w14:paraId="448A797F" w14:textId="0084D427" w:rsidR="00624B77" w:rsidRDefault="00624B77" w:rsidP="00624B77">
      <w:r>
        <w:t>Sikeres bejelentkezés érvényes felhasználói adatokkal</w:t>
      </w:r>
    </w:p>
    <w:p w14:paraId="7D03E5E0" w14:textId="49C95B69" w:rsidR="00624B77" w:rsidRDefault="00624B77" w:rsidP="00624B77">
      <w:pPr>
        <w:pStyle w:val="Cmsor2"/>
      </w:pPr>
      <w:bookmarkStart w:id="3" w:name="_Toc223072270"/>
      <w:r>
        <w:t>Teszt célja</w:t>
      </w:r>
      <w:bookmarkEnd w:id="3"/>
    </w:p>
    <w:p w14:paraId="477FBBD7" w14:textId="3D7288FD" w:rsidR="00624B77" w:rsidRDefault="00624B77" w:rsidP="00624B77">
      <w:r>
        <w:t>A teszt célja annak ellenőrzése, hogy a rendszer helyes felhasználónév és jelszó megadása esetén:</w:t>
      </w:r>
    </w:p>
    <w:p w14:paraId="12212484" w14:textId="77777777" w:rsidR="00624B77" w:rsidRDefault="00624B77" w:rsidP="00624B77">
      <w:pPr>
        <w:pStyle w:val="Listaszerbekezds"/>
      </w:pPr>
      <w:r>
        <w:t>sikeres bejelentkezést hajt végre,</w:t>
      </w:r>
    </w:p>
    <w:p w14:paraId="08DAEB14" w14:textId="1C829EF1" w:rsidR="00624B77" w:rsidRDefault="00624B77" w:rsidP="00624B77">
      <w:pPr>
        <w:pStyle w:val="Listaszerbekezds"/>
      </w:pPr>
      <w:r>
        <w:t xml:space="preserve">JWT </w:t>
      </w:r>
      <w:proofErr w:type="spellStart"/>
      <w:r>
        <w:t>tokent</w:t>
      </w:r>
      <w:proofErr w:type="spellEnd"/>
      <w:r>
        <w:t xml:space="preserve"> ad vissza,</w:t>
      </w:r>
    </w:p>
    <w:p w14:paraId="7D9DCF0C" w14:textId="517908D3" w:rsidR="00624B77" w:rsidRDefault="00624B77" w:rsidP="00624B77">
      <w:pPr>
        <w:pStyle w:val="Listaszerbekezds"/>
      </w:pPr>
      <w:r>
        <w:t>visszaküldi a felhasználó és a hozzá tartozó cég adatait.</w:t>
      </w:r>
    </w:p>
    <w:p w14:paraId="1996E6CA" w14:textId="786D4E7D" w:rsidR="00C81729" w:rsidRDefault="00C81729" w:rsidP="00C81729">
      <w:pPr>
        <w:pStyle w:val="Cmsor2"/>
      </w:pPr>
      <w:bookmarkStart w:id="4" w:name="_Toc223072271"/>
      <w:proofErr w:type="spellStart"/>
      <w:r w:rsidRPr="00C81729">
        <w:t>Endpoint</w:t>
      </w:r>
      <w:proofErr w:type="spellEnd"/>
      <w:r w:rsidRPr="00C81729">
        <w:t xml:space="preserve"> adatok</w:t>
      </w:r>
      <w:bookmarkEnd w:id="4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DE7C0E" w14:paraId="03FA771D" w14:textId="77777777" w:rsidTr="0000766E">
        <w:tc>
          <w:tcPr>
            <w:tcW w:w="4536" w:type="dxa"/>
            <w:shd w:val="clear" w:color="auto" w:fill="00948B" w:themeFill="accent1" w:themeFillShade="BF"/>
          </w:tcPr>
          <w:p w14:paraId="46479785" w14:textId="71240367" w:rsidR="00DE7C0E" w:rsidRPr="00DF4EB1" w:rsidRDefault="00DE7C0E" w:rsidP="00DF4EB1">
            <w:pPr>
              <w:pStyle w:val="Nincstrkz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shd w:val="clear" w:color="auto" w:fill="00948B" w:themeFill="accent1" w:themeFillShade="BF"/>
          </w:tcPr>
          <w:p w14:paraId="438C99F0" w14:textId="08FFB9FF" w:rsidR="00DE7C0E" w:rsidRPr="00DF4EB1" w:rsidRDefault="00DE7C0E" w:rsidP="00DF4EB1">
            <w:pPr>
              <w:pStyle w:val="Nincstrkz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>Érték</w:t>
            </w:r>
          </w:p>
        </w:tc>
      </w:tr>
      <w:tr w:rsidR="00C81729" w14:paraId="47499C23" w14:textId="77777777" w:rsidTr="0000766E">
        <w:tc>
          <w:tcPr>
            <w:tcW w:w="4536" w:type="dxa"/>
          </w:tcPr>
          <w:p w14:paraId="51DE3C67" w14:textId="02641665" w:rsidR="00C81729" w:rsidRDefault="00C81729" w:rsidP="00DF4EB1">
            <w:pPr>
              <w:pStyle w:val="Nincstrkz"/>
            </w:pPr>
            <w:r w:rsidRPr="00C81729">
              <w:t>HTTP metódus</w:t>
            </w:r>
          </w:p>
        </w:tc>
        <w:tc>
          <w:tcPr>
            <w:tcW w:w="4531" w:type="dxa"/>
          </w:tcPr>
          <w:p w14:paraId="55C0249E" w14:textId="081A26C6" w:rsidR="00C81729" w:rsidRDefault="00C81729" w:rsidP="00DF4EB1">
            <w:pPr>
              <w:pStyle w:val="Nincstrkz"/>
            </w:pPr>
            <w:r w:rsidRPr="00C81729">
              <w:t>POST</w:t>
            </w:r>
          </w:p>
        </w:tc>
      </w:tr>
      <w:tr w:rsidR="00C81729" w14:paraId="32BFAE4D" w14:textId="77777777" w:rsidTr="0000766E">
        <w:tc>
          <w:tcPr>
            <w:tcW w:w="4536" w:type="dxa"/>
          </w:tcPr>
          <w:p w14:paraId="6DF7C347" w14:textId="7E111784" w:rsidR="00C81729" w:rsidRDefault="00C81729" w:rsidP="00DF4EB1">
            <w:pPr>
              <w:pStyle w:val="Nincstrkz"/>
            </w:pPr>
            <w:proofErr w:type="spellStart"/>
            <w:r w:rsidRPr="00C81729">
              <w:t>Endpoint</w:t>
            </w:r>
            <w:proofErr w:type="spellEnd"/>
          </w:p>
        </w:tc>
        <w:tc>
          <w:tcPr>
            <w:tcW w:w="4531" w:type="dxa"/>
          </w:tcPr>
          <w:p w14:paraId="550B6F75" w14:textId="0EC16D0B" w:rsidR="00C81729" w:rsidRDefault="00C81729" w:rsidP="00DF4EB1">
            <w:pPr>
              <w:pStyle w:val="Nincstrkz"/>
            </w:pPr>
            <w:r w:rsidRPr="00C81729">
              <w:t>/</w:t>
            </w:r>
            <w:proofErr w:type="spellStart"/>
            <w:r w:rsidRPr="00C81729">
              <w:t>api</w:t>
            </w:r>
            <w:proofErr w:type="spellEnd"/>
            <w:r w:rsidRPr="00C81729">
              <w:t>/Bejelent</w:t>
            </w:r>
          </w:p>
        </w:tc>
      </w:tr>
      <w:tr w:rsidR="00C81729" w14:paraId="7B1B1355" w14:textId="77777777" w:rsidTr="0000766E">
        <w:tc>
          <w:tcPr>
            <w:tcW w:w="4536" w:type="dxa"/>
          </w:tcPr>
          <w:p w14:paraId="7E8E8ECB" w14:textId="11411363" w:rsidR="00C81729" w:rsidRDefault="00C81729" w:rsidP="00DF4EB1">
            <w:pPr>
              <w:pStyle w:val="Nincstrkz"/>
            </w:pPr>
            <w:proofErr w:type="spellStart"/>
            <w:r w:rsidRPr="00C81729">
              <w:t>Content-Type</w:t>
            </w:r>
            <w:proofErr w:type="spellEnd"/>
          </w:p>
        </w:tc>
        <w:tc>
          <w:tcPr>
            <w:tcW w:w="4531" w:type="dxa"/>
          </w:tcPr>
          <w:p w14:paraId="3E09053F" w14:textId="16A1464A" w:rsidR="00C81729" w:rsidRDefault="00C81729" w:rsidP="00DF4EB1">
            <w:pPr>
              <w:pStyle w:val="Nincstrkz"/>
            </w:pPr>
            <w:proofErr w:type="spellStart"/>
            <w:r w:rsidRPr="00C81729">
              <w:t>application</w:t>
            </w:r>
            <w:proofErr w:type="spellEnd"/>
            <w:r w:rsidRPr="00C81729">
              <w:t>/</w:t>
            </w:r>
            <w:proofErr w:type="spellStart"/>
            <w:r w:rsidRPr="00C81729">
              <w:t>json</w:t>
            </w:r>
            <w:proofErr w:type="spellEnd"/>
          </w:p>
        </w:tc>
      </w:tr>
    </w:tbl>
    <w:p w14:paraId="6EA3E240" w14:textId="5C95AFBE" w:rsidR="00624B77" w:rsidRDefault="00624B77" w:rsidP="00624B77">
      <w:pPr>
        <w:pStyle w:val="Cmsor2"/>
      </w:pPr>
      <w:bookmarkStart w:id="5" w:name="_Toc223072272"/>
      <w:proofErr w:type="spellStart"/>
      <w:r w:rsidRPr="00624B77">
        <w:t>Request</w:t>
      </w:r>
      <w:proofErr w:type="spellEnd"/>
      <w:r w:rsidRPr="00624B77">
        <w:t xml:space="preserve"> Body (JSON)</w:t>
      </w:r>
      <w:bookmarkEnd w:id="5"/>
    </w:p>
    <w:p w14:paraId="2E8F4654" w14:textId="054D0436" w:rsidR="00624B77" w:rsidRDefault="003315EA" w:rsidP="00455EFA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27B1E4E6" wp14:editId="5C78D0A4">
                <wp:extent cx="5760000" cy="1404620"/>
                <wp:effectExtent l="0" t="0" r="12700" b="16510"/>
                <wp:docPr id="193406199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63B12" w14:textId="77777777" w:rsidR="003315EA" w:rsidRPr="007A16EA" w:rsidRDefault="003315EA" w:rsidP="00DF4E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62A4E3EC" w14:textId="77777777" w:rsidR="003315EA" w:rsidRPr="007A16EA" w:rsidRDefault="003315EA" w:rsidP="00DF4E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username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"Adminisztrátor Anna",</w:t>
                            </w:r>
                          </w:p>
                          <w:p w14:paraId="6AC8D263" w14:textId="4C66AEBB" w:rsidR="003315EA" w:rsidRPr="007A16EA" w:rsidRDefault="003315EA" w:rsidP="00DF4E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password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</w:t>
                            </w:r>
                            <w:r w:rsidR="009B006C" w:rsidRPr="007A16EA">
                              <w:rPr>
                                <w:rFonts w:ascii="Courier New" w:hAnsi="Courier New" w:cs="Courier New"/>
                              </w:rPr>
                              <w:t>pass_1</w:t>
                            </w:r>
                            <w:r w:rsidRPr="007A16EA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6241CBD2" w14:textId="353C1142" w:rsidR="003315EA" w:rsidRPr="007A16EA" w:rsidRDefault="003315EA" w:rsidP="00DF4EB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7B1E4E6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">
                <v:textbox style="mso-fit-shape-to-text:t">
                  <w:txbxContent>
                    <w:p w14:paraId="11D63B12" w14:textId="77777777" w:rsidR="003315EA" w:rsidRPr="007A16EA" w:rsidRDefault="003315EA" w:rsidP="00DF4EB1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62A4E3EC" w14:textId="77777777" w:rsidR="003315EA" w:rsidRPr="007A16EA" w:rsidRDefault="003315EA" w:rsidP="00DF4EB1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username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"Adminisztrátor Anna",</w:t>
                      </w:r>
                    </w:p>
                    <w:p w14:paraId="6AC8D263" w14:textId="4C66AEBB" w:rsidR="003315EA" w:rsidRPr="007A16EA" w:rsidRDefault="003315EA" w:rsidP="00DF4EB1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password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</w:t>
                      </w:r>
                      <w:r w:rsidR="009B006C" w:rsidRPr="007A16EA">
                        <w:rPr>
                          <w:rFonts w:ascii="Courier New" w:hAnsi="Courier New" w:cs="Courier New"/>
                        </w:rPr>
                        <w:t>pass_1</w:t>
                      </w:r>
                      <w:r w:rsidRPr="007A16EA"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6241CBD2" w14:textId="353C1142" w:rsidR="003315EA" w:rsidRPr="007A16EA" w:rsidRDefault="003315EA" w:rsidP="00DF4EB1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A833D2" w14:textId="1BBC6160" w:rsidR="00624B77" w:rsidRDefault="00624B77" w:rsidP="00624B77">
      <w:pPr>
        <w:pStyle w:val="Cmsor2"/>
      </w:pPr>
      <w:bookmarkStart w:id="6" w:name="_Toc223072273"/>
      <w:r>
        <w:t>Várt eredmény</w:t>
      </w:r>
      <w:bookmarkEnd w:id="6"/>
    </w:p>
    <w:p w14:paraId="6483F0E7" w14:textId="1EBEE0A2" w:rsidR="00624B77" w:rsidRDefault="00624B77" w:rsidP="00624B77">
      <w:r>
        <w:t>HTTP státuszkód: 200 OK</w:t>
      </w:r>
    </w:p>
    <w:p w14:paraId="6B580975" w14:textId="6DDEFDE3" w:rsidR="00624B77" w:rsidRDefault="00624B77" w:rsidP="00624B77">
      <w:r>
        <w:t xml:space="preserve">A válasz ok mezője: </w:t>
      </w:r>
      <w:proofErr w:type="spellStart"/>
      <w:r>
        <w:t>true</w:t>
      </w:r>
      <w:proofErr w:type="spellEnd"/>
    </w:p>
    <w:p w14:paraId="76F4DB62" w14:textId="25028CC4" w:rsidR="00624B77" w:rsidRDefault="00624B77" w:rsidP="00624B77">
      <w:r>
        <w:t>A válasz tartalmaz:</w:t>
      </w:r>
    </w:p>
    <w:p w14:paraId="1FD8A562" w14:textId="44239B1D" w:rsidR="00624B77" w:rsidRDefault="00624B77" w:rsidP="00624B77">
      <w:proofErr w:type="spellStart"/>
      <w:r>
        <w:t>token</w:t>
      </w:r>
      <w:proofErr w:type="spellEnd"/>
      <w:r>
        <w:t xml:space="preserve"> mezőt (</w:t>
      </w:r>
      <w:proofErr w:type="spellStart"/>
      <w:r>
        <w:t>string</w:t>
      </w:r>
      <w:proofErr w:type="spellEnd"/>
      <w:r>
        <w:t>)</w:t>
      </w:r>
    </w:p>
    <w:p w14:paraId="14965E4F" w14:textId="61E909A3" w:rsidR="00624B77" w:rsidRDefault="00624B77" w:rsidP="00624B77">
      <w:proofErr w:type="spellStart"/>
      <w:r>
        <w:t>felhasznalo</w:t>
      </w:r>
      <w:proofErr w:type="spellEnd"/>
      <w:r>
        <w:t xml:space="preserve"> objektumot</w:t>
      </w:r>
    </w:p>
    <w:p w14:paraId="68065379" w14:textId="21129BA0" w:rsidR="00624B77" w:rsidRDefault="00624B77" w:rsidP="00624B77">
      <w:proofErr w:type="spellStart"/>
      <w:r>
        <w:t>ceg</w:t>
      </w:r>
      <w:proofErr w:type="spellEnd"/>
      <w:r>
        <w:t xml:space="preserve"> objektumot vagy null értéket</w:t>
      </w:r>
    </w:p>
    <w:p w14:paraId="3073E180" w14:textId="53B8D1D2" w:rsidR="00624B77" w:rsidRDefault="00624B77" w:rsidP="00C81729">
      <w:r>
        <w:t xml:space="preserve">A JWT </w:t>
      </w:r>
      <w:proofErr w:type="spellStart"/>
      <w:r>
        <w:t>token</w:t>
      </w:r>
      <w:proofErr w:type="spellEnd"/>
      <w:r>
        <w:t xml:space="preserve"> eltárolásra kerül a Postman </w:t>
      </w:r>
      <w:proofErr w:type="spellStart"/>
      <w:r>
        <w:t>environment</w:t>
      </w:r>
      <w:proofErr w:type="spellEnd"/>
      <w:r>
        <w:t>-be</w:t>
      </w:r>
    </w:p>
    <w:p w14:paraId="1FEC7A8F" w14:textId="4274E83C" w:rsidR="00624B77" w:rsidRDefault="003315EA" w:rsidP="00624B77">
      <w:pPr>
        <w:pStyle w:val="Cmsor2"/>
      </w:pPr>
      <w:bookmarkStart w:id="7" w:name="_Toc223072274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B192BB" wp14:editId="5899B247">
                <wp:simplePos x="0" y="0"/>
                <wp:positionH relativeFrom="margin">
                  <wp:align>right</wp:align>
                </wp:positionH>
                <wp:positionV relativeFrom="paragraph">
                  <wp:posOffset>469900</wp:posOffset>
                </wp:positionV>
                <wp:extent cx="5760000" cy="1404620"/>
                <wp:effectExtent l="0" t="0" r="12700" b="2794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8260C" w14:textId="3CF9A5AE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670894A4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4F3B4233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uzenet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": "Sikeres bejelentkezés!",</w:t>
                            </w:r>
                          </w:p>
                          <w:p w14:paraId="2F678A93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token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": "eyJhbGciOiJIUzI1NiIsInR5cCI6IkpXVCJ9...",</w:t>
                            </w:r>
                          </w:p>
                          <w:p w14:paraId="323C0065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felhasznalo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": {</w:t>
                            </w:r>
                          </w:p>
                          <w:p w14:paraId="42E7F81C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  "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582626B5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  "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": "Adminisztrátor Anna",</w:t>
                            </w:r>
                          </w:p>
                          <w:p w14:paraId="4AA7D41B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  "jogkor": {</w:t>
                            </w:r>
                          </w:p>
                          <w:p w14:paraId="2380EE4C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rendeles_osszkesz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24428EF6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rendeles_lead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2873336F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szamla_keszit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6688E869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raktar_kezel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": 0</w:t>
                            </w:r>
                          </w:p>
                          <w:p w14:paraId="2D49021A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  },</w:t>
                            </w:r>
                          </w:p>
                          <w:p w14:paraId="64E25FE2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  "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telephely_cim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": "Budapest",</w:t>
                            </w:r>
                          </w:p>
                          <w:p w14:paraId="5B854308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  "telefon": "+36301111111"</w:t>
                            </w:r>
                          </w:p>
                          <w:p w14:paraId="22697342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},</w:t>
                            </w:r>
                          </w:p>
                          <w:p w14:paraId="42776D4A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ceg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": {</w:t>
                            </w:r>
                          </w:p>
                          <w:p w14:paraId="7AA88034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  "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2D4B404E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  "</w:t>
                            </w:r>
                            <w:proofErr w:type="spellStart"/>
                            <w:r w:rsidRPr="003315EA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3315EA">
                              <w:rPr>
                                <w:rFonts w:ascii="Courier New" w:hAnsi="Courier New" w:cs="Courier New"/>
                              </w:rPr>
                              <w:t>": "Nagyker Profi Kft."</w:t>
                            </w:r>
                          </w:p>
                          <w:p w14:paraId="3AEEBC17" w14:textId="77777777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 xml:space="preserve">  }</w:t>
                            </w:r>
                          </w:p>
                          <w:p w14:paraId="02C7C948" w14:textId="3DBC13D5" w:rsidR="003315EA" w:rsidRPr="003315EA" w:rsidRDefault="003315EA" w:rsidP="003315E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315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B192BB" id="_x0000_s1027" type="#_x0000_t202" style="position:absolute;left:0;text-align:left;margin-left:402.35pt;margin-top:37pt;width:453.5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">
                <v:textbox style="mso-fit-shape-to-text:t">
                  <w:txbxContent>
                    <w:p w14:paraId="6AE8260C" w14:textId="3CF9A5AE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670894A4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4F3B4233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uzenet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": "Sikeres bejelentkezés!",</w:t>
                      </w:r>
                    </w:p>
                    <w:p w14:paraId="2F678A93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token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": "eyJhbGciOiJIUzI1NiIsInR5cCI6IkpXVCJ9...",</w:t>
                      </w:r>
                    </w:p>
                    <w:p w14:paraId="323C0065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felhasznalo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": {</w:t>
                      </w:r>
                    </w:p>
                    <w:p w14:paraId="42E7F81C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  "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582626B5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  "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": "Adminisztrátor Anna",</w:t>
                      </w:r>
                    </w:p>
                    <w:p w14:paraId="4AA7D41B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  "jogkor": {</w:t>
                      </w:r>
                    </w:p>
                    <w:p w14:paraId="2380EE4C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rendeles_osszkesz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24428EF6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rendeles_lead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2873336F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szamla_keszit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6688E869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raktar_kezel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": 0</w:t>
                      </w:r>
                    </w:p>
                    <w:p w14:paraId="2D49021A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  },</w:t>
                      </w:r>
                    </w:p>
                    <w:p w14:paraId="64E25FE2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  "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telephely_cim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": "Budapest",</w:t>
                      </w:r>
                    </w:p>
                    <w:p w14:paraId="5B854308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  "telefon": "+36301111111"</w:t>
                      </w:r>
                    </w:p>
                    <w:p w14:paraId="22697342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},</w:t>
                      </w:r>
                    </w:p>
                    <w:p w14:paraId="42776D4A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ceg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": {</w:t>
                      </w:r>
                    </w:p>
                    <w:p w14:paraId="7AA88034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  "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2D4B404E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  "</w:t>
                      </w:r>
                      <w:proofErr w:type="spellStart"/>
                      <w:r w:rsidRPr="003315EA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3315EA">
                        <w:rPr>
                          <w:rFonts w:ascii="Courier New" w:hAnsi="Courier New" w:cs="Courier New"/>
                        </w:rPr>
                        <w:t>": "Nagyker Profi Kft."</w:t>
                      </w:r>
                    </w:p>
                    <w:p w14:paraId="3AEEBC17" w14:textId="77777777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 xml:space="preserve">  }</w:t>
                      </w:r>
                    </w:p>
                    <w:p w14:paraId="02C7C948" w14:textId="3DBC13D5" w:rsidR="003315EA" w:rsidRPr="003315EA" w:rsidRDefault="003315EA" w:rsidP="003315EA">
                      <w:pPr>
                        <w:rPr>
                          <w:rFonts w:ascii="Courier New" w:hAnsi="Courier New" w:cs="Courier New"/>
                        </w:rPr>
                      </w:pPr>
                      <w:r w:rsidRPr="003315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4B77">
        <w:t>Példa válasz (JSON)</w:t>
      </w:r>
      <w:bookmarkEnd w:id="7"/>
    </w:p>
    <w:p w14:paraId="076CAA87" w14:textId="6EC50088" w:rsidR="00867ED5" w:rsidRDefault="003315EA" w:rsidP="00867ED5">
      <w:pPr>
        <w:pStyle w:val="Cmsor1"/>
      </w:pPr>
      <w:bookmarkStart w:id="8" w:name="_Toc223072275"/>
      <w:r w:rsidRPr="003315EA">
        <w:lastRenderedPageBreak/>
        <w:t>Új cég felvétele – POST /</w:t>
      </w:r>
      <w:proofErr w:type="spellStart"/>
      <w:r w:rsidRPr="003315EA">
        <w:t>api</w:t>
      </w:r>
      <w:proofErr w:type="spellEnd"/>
      <w:r w:rsidRPr="003315EA">
        <w:t>/</w:t>
      </w:r>
      <w:proofErr w:type="spellStart"/>
      <w:r w:rsidRPr="003315EA">
        <w:t>Ceg_ad</w:t>
      </w:r>
      <w:bookmarkEnd w:id="8"/>
      <w:proofErr w:type="spellEnd"/>
    </w:p>
    <w:p w14:paraId="258B2C2D" w14:textId="166BE7A4" w:rsidR="003315EA" w:rsidRDefault="003315EA" w:rsidP="00C81729">
      <w:pPr>
        <w:pStyle w:val="Cmsor2"/>
      </w:pPr>
      <w:bookmarkStart w:id="9" w:name="_Toc223072276"/>
      <w:r>
        <w:t>Teszt neve</w:t>
      </w:r>
      <w:bookmarkEnd w:id="9"/>
    </w:p>
    <w:p w14:paraId="666FD386" w14:textId="31E07108" w:rsidR="003315EA" w:rsidRDefault="003315EA" w:rsidP="00C81729">
      <w:r>
        <w:t>Sikeres cégfelvétel</w:t>
      </w:r>
    </w:p>
    <w:p w14:paraId="44B98D12" w14:textId="44A245D6" w:rsidR="003315EA" w:rsidRDefault="003315EA" w:rsidP="00C81729">
      <w:pPr>
        <w:pStyle w:val="Cmsor2"/>
      </w:pPr>
      <w:bookmarkStart w:id="10" w:name="_Toc223072277"/>
      <w:r>
        <w:t>Teszt célja</w:t>
      </w:r>
      <w:bookmarkEnd w:id="10"/>
    </w:p>
    <w:p w14:paraId="66E14E6C" w14:textId="23EC0DF7" w:rsidR="003315EA" w:rsidRDefault="003315EA" w:rsidP="00C81729">
      <w:r>
        <w:t>Ellenőrizni, hogy a rendszer sikeresen felvesz egy új céget.</w:t>
      </w:r>
    </w:p>
    <w:p w14:paraId="735FC351" w14:textId="43B7E196" w:rsidR="00C81729" w:rsidRDefault="00C81729" w:rsidP="00C81729">
      <w:pPr>
        <w:pStyle w:val="Cmsor2"/>
      </w:pPr>
      <w:bookmarkStart w:id="11" w:name="_Toc223072278"/>
      <w:proofErr w:type="spellStart"/>
      <w:r w:rsidRPr="00C81729">
        <w:t>Endpoint</w:t>
      </w:r>
      <w:proofErr w:type="spellEnd"/>
      <w:r w:rsidRPr="00C81729">
        <w:t xml:space="preserve"> adatok</w:t>
      </w:r>
      <w:bookmarkEnd w:id="11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6A1C20" w14:paraId="1D5A1382" w14:textId="77777777" w:rsidTr="0000766E">
        <w:tc>
          <w:tcPr>
            <w:tcW w:w="4536" w:type="dxa"/>
            <w:shd w:val="clear" w:color="auto" w:fill="00948B" w:themeFill="accent1" w:themeFillShade="BF"/>
          </w:tcPr>
          <w:p w14:paraId="7412F168" w14:textId="2660662A" w:rsidR="006A1C20" w:rsidRPr="00DF4EB1" w:rsidRDefault="006A1C20" w:rsidP="00C81729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 w:rsidRPr="00DF4EB1">
              <w:rPr>
                <w:b/>
                <w:bCs/>
                <w:color w:val="FFFFFF" w:themeColor="background1"/>
                <w:lang w:eastAsia="hu-HU"/>
              </w:rPr>
              <w:t>Tulajdonság</w:t>
            </w:r>
          </w:p>
        </w:tc>
        <w:tc>
          <w:tcPr>
            <w:tcW w:w="4531" w:type="dxa"/>
            <w:shd w:val="clear" w:color="auto" w:fill="00948B" w:themeFill="accent1" w:themeFillShade="BF"/>
          </w:tcPr>
          <w:p w14:paraId="15C40E02" w14:textId="402A2453" w:rsidR="006A1C20" w:rsidRPr="00DF4EB1" w:rsidRDefault="006A1C20" w:rsidP="00C81729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 w:rsidRPr="00DF4EB1">
              <w:rPr>
                <w:b/>
                <w:bCs/>
                <w:color w:val="FFFFFF" w:themeColor="background1"/>
                <w:lang w:eastAsia="hu-HU"/>
              </w:rPr>
              <w:t>Érték</w:t>
            </w:r>
          </w:p>
        </w:tc>
      </w:tr>
      <w:tr w:rsidR="00C81729" w14:paraId="0B9070B4" w14:textId="77777777" w:rsidTr="0000766E">
        <w:tc>
          <w:tcPr>
            <w:tcW w:w="4536" w:type="dxa"/>
          </w:tcPr>
          <w:p w14:paraId="1CB3CFC8" w14:textId="5A75D234" w:rsidR="00C81729" w:rsidRDefault="00C81729" w:rsidP="00C81729">
            <w:pPr>
              <w:ind w:left="0"/>
              <w:rPr>
                <w:lang w:eastAsia="hu-HU"/>
              </w:rPr>
            </w:pPr>
            <w:r w:rsidRPr="00C81729">
              <w:rPr>
                <w:lang w:eastAsia="hu-HU"/>
              </w:rPr>
              <w:t>HTTP metódus</w:t>
            </w:r>
          </w:p>
        </w:tc>
        <w:tc>
          <w:tcPr>
            <w:tcW w:w="4531" w:type="dxa"/>
          </w:tcPr>
          <w:p w14:paraId="3936EF8B" w14:textId="338E4138" w:rsidR="00C81729" w:rsidRDefault="00C81729" w:rsidP="00C81729">
            <w:pPr>
              <w:ind w:left="0"/>
              <w:rPr>
                <w:lang w:eastAsia="hu-HU"/>
              </w:rPr>
            </w:pPr>
            <w:r w:rsidRPr="00C81729">
              <w:rPr>
                <w:lang w:eastAsia="hu-HU"/>
              </w:rPr>
              <w:t>POST</w:t>
            </w:r>
          </w:p>
        </w:tc>
      </w:tr>
      <w:tr w:rsidR="00C81729" w14:paraId="3ABF6544" w14:textId="77777777" w:rsidTr="0000766E">
        <w:tc>
          <w:tcPr>
            <w:tcW w:w="4536" w:type="dxa"/>
          </w:tcPr>
          <w:p w14:paraId="3F406EA0" w14:textId="21893AC8" w:rsidR="00C81729" w:rsidRDefault="00C81729" w:rsidP="00C81729">
            <w:pPr>
              <w:ind w:left="0"/>
              <w:rPr>
                <w:lang w:eastAsia="hu-HU"/>
              </w:rPr>
            </w:pPr>
            <w:proofErr w:type="spellStart"/>
            <w:r w:rsidRPr="00C81729">
              <w:rPr>
                <w:lang w:eastAsia="hu-HU"/>
              </w:rPr>
              <w:t>Endpoint</w:t>
            </w:r>
            <w:proofErr w:type="spellEnd"/>
          </w:p>
        </w:tc>
        <w:tc>
          <w:tcPr>
            <w:tcW w:w="4531" w:type="dxa"/>
          </w:tcPr>
          <w:p w14:paraId="25E0C3AC" w14:textId="1C6370D6" w:rsidR="00C81729" w:rsidRDefault="00C81729" w:rsidP="00C81729">
            <w:pPr>
              <w:ind w:left="0"/>
              <w:rPr>
                <w:lang w:eastAsia="hu-HU"/>
              </w:rPr>
            </w:pPr>
            <w:r w:rsidRPr="00C81729">
              <w:rPr>
                <w:lang w:eastAsia="hu-HU"/>
              </w:rPr>
              <w:t>/</w:t>
            </w:r>
            <w:proofErr w:type="spellStart"/>
            <w:r w:rsidRPr="00C81729">
              <w:rPr>
                <w:lang w:eastAsia="hu-HU"/>
              </w:rPr>
              <w:t>api</w:t>
            </w:r>
            <w:proofErr w:type="spellEnd"/>
            <w:r w:rsidRPr="00C81729">
              <w:rPr>
                <w:lang w:eastAsia="hu-HU"/>
              </w:rPr>
              <w:t>/</w:t>
            </w:r>
            <w:proofErr w:type="spellStart"/>
            <w:r w:rsidRPr="00C81729">
              <w:rPr>
                <w:lang w:eastAsia="hu-HU"/>
              </w:rPr>
              <w:t>Ceg_ad</w:t>
            </w:r>
            <w:proofErr w:type="spellEnd"/>
          </w:p>
        </w:tc>
      </w:tr>
      <w:tr w:rsidR="00C81729" w14:paraId="33B4E75B" w14:textId="77777777" w:rsidTr="0000766E">
        <w:tc>
          <w:tcPr>
            <w:tcW w:w="4536" w:type="dxa"/>
          </w:tcPr>
          <w:p w14:paraId="5B9CBBFE" w14:textId="41E313CC" w:rsidR="00C81729" w:rsidRDefault="00C81729" w:rsidP="00C81729">
            <w:pPr>
              <w:ind w:left="0"/>
              <w:rPr>
                <w:lang w:eastAsia="hu-HU"/>
              </w:rPr>
            </w:pPr>
            <w:proofErr w:type="spellStart"/>
            <w:r w:rsidRPr="00C81729">
              <w:rPr>
                <w:lang w:eastAsia="hu-HU"/>
              </w:rPr>
              <w:t>Content-Type</w:t>
            </w:r>
            <w:proofErr w:type="spellEnd"/>
          </w:p>
        </w:tc>
        <w:tc>
          <w:tcPr>
            <w:tcW w:w="4531" w:type="dxa"/>
          </w:tcPr>
          <w:p w14:paraId="26E4D465" w14:textId="6B280526" w:rsidR="00C81729" w:rsidRDefault="00C81729" w:rsidP="00C81729">
            <w:pPr>
              <w:ind w:left="0"/>
              <w:rPr>
                <w:lang w:eastAsia="hu-HU"/>
              </w:rPr>
            </w:pPr>
            <w:proofErr w:type="spellStart"/>
            <w:r w:rsidRPr="00C81729">
              <w:rPr>
                <w:lang w:eastAsia="hu-HU"/>
              </w:rPr>
              <w:t>application</w:t>
            </w:r>
            <w:proofErr w:type="spellEnd"/>
            <w:r w:rsidRPr="00C81729">
              <w:rPr>
                <w:lang w:eastAsia="hu-HU"/>
              </w:rPr>
              <w:t>/</w:t>
            </w:r>
            <w:proofErr w:type="spellStart"/>
            <w:r w:rsidRPr="00C81729">
              <w:rPr>
                <w:lang w:eastAsia="hu-HU"/>
              </w:rPr>
              <w:t>json</w:t>
            </w:r>
            <w:proofErr w:type="spellEnd"/>
          </w:p>
        </w:tc>
      </w:tr>
      <w:tr w:rsidR="00C81729" w14:paraId="3D0F3A21" w14:textId="77777777" w:rsidTr="0000766E">
        <w:tc>
          <w:tcPr>
            <w:tcW w:w="4536" w:type="dxa"/>
          </w:tcPr>
          <w:p w14:paraId="3E1C5E88" w14:textId="2E8400B9" w:rsidR="00C81729" w:rsidRDefault="00C81729" w:rsidP="00C81729">
            <w:pPr>
              <w:ind w:left="0"/>
              <w:rPr>
                <w:lang w:eastAsia="hu-HU"/>
              </w:rPr>
            </w:pPr>
            <w:proofErr w:type="spellStart"/>
            <w:r w:rsidRPr="00C81729">
              <w:rPr>
                <w:lang w:eastAsia="hu-HU"/>
              </w:rPr>
              <w:t>Authorization</w:t>
            </w:r>
            <w:proofErr w:type="spellEnd"/>
          </w:p>
        </w:tc>
        <w:tc>
          <w:tcPr>
            <w:tcW w:w="4531" w:type="dxa"/>
          </w:tcPr>
          <w:p w14:paraId="61636464" w14:textId="3E1BCD00" w:rsidR="00C81729" w:rsidRDefault="00C81729" w:rsidP="00C81729">
            <w:pPr>
              <w:ind w:left="0"/>
              <w:rPr>
                <w:lang w:eastAsia="hu-HU"/>
              </w:rPr>
            </w:pPr>
            <w:proofErr w:type="spellStart"/>
            <w:r w:rsidRPr="00C81729">
              <w:rPr>
                <w:lang w:eastAsia="hu-HU"/>
              </w:rPr>
              <w:t>Bearer</w:t>
            </w:r>
            <w:proofErr w:type="spellEnd"/>
            <w:r w:rsidRPr="00C81729">
              <w:rPr>
                <w:lang w:eastAsia="hu-HU"/>
              </w:rPr>
              <w:t xml:space="preserve"> &lt;JWT_TOKEN&gt;</w:t>
            </w:r>
          </w:p>
        </w:tc>
      </w:tr>
    </w:tbl>
    <w:p w14:paraId="477FC55E" w14:textId="7CC65F04" w:rsidR="003315EA" w:rsidRDefault="003315EA" w:rsidP="00C81729">
      <w:pPr>
        <w:pStyle w:val="Cmsor2"/>
      </w:pPr>
      <w:bookmarkStart w:id="12" w:name="_Toc223072279"/>
      <w:proofErr w:type="spellStart"/>
      <w:r w:rsidRPr="003315EA">
        <w:t>Request</w:t>
      </w:r>
      <w:proofErr w:type="spellEnd"/>
      <w:r w:rsidRPr="003315EA">
        <w:t xml:space="preserve"> Body (JSON)</w:t>
      </w:r>
      <w:bookmarkEnd w:id="12"/>
    </w:p>
    <w:p w14:paraId="1981FB7C" w14:textId="34D6472D" w:rsidR="00C81729" w:rsidRPr="00C81729" w:rsidRDefault="00C81729" w:rsidP="00C81729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1B75491D" wp14:editId="263C5F41">
                <wp:extent cx="5760000" cy="1404620"/>
                <wp:effectExtent l="0" t="0" r="12700" b="22225"/>
                <wp:docPr id="205004793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2724E" w14:textId="77777777" w:rsidR="00C81729" w:rsidRPr="00C81729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1729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1D37E903" w14:textId="77777777" w:rsidR="00C81729" w:rsidRPr="00C81729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1729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C81729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C81729">
                              <w:rPr>
                                <w:rFonts w:ascii="Courier New" w:hAnsi="Courier New" w:cs="Courier New"/>
                              </w:rPr>
                              <w:t>": "Teszt Cég Kft.",</w:t>
                            </w:r>
                          </w:p>
                          <w:p w14:paraId="04F2E74B" w14:textId="19EEC7B7" w:rsidR="00C81729" w:rsidRPr="00C81729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1729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C81729">
                              <w:rPr>
                                <w:rFonts w:ascii="Courier New" w:hAnsi="Courier New" w:cs="Courier New"/>
                              </w:rPr>
                              <w:t>adoszam</w:t>
                            </w:r>
                            <w:proofErr w:type="spellEnd"/>
                            <w:r w:rsidRPr="00C81729">
                              <w:rPr>
                                <w:rFonts w:ascii="Courier New" w:hAnsi="Courier New" w:cs="Courier New"/>
                              </w:rPr>
                              <w:t>": "66666666112",</w:t>
                            </w:r>
                          </w:p>
                          <w:p w14:paraId="759FDB7E" w14:textId="77777777" w:rsidR="00C81729" w:rsidRPr="00C81729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1729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C81729">
                              <w:rPr>
                                <w:rFonts w:ascii="Courier New" w:hAnsi="Courier New" w:cs="Courier New"/>
                              </w:rPr>
                              <w:t>euAdoszam</w:t>
                            </w:r>
                            <w:proofErr w:type="spellEnd"/>
                            <w:r w:rsidRPr="00C81729">
                              <w:rPr>
                                <w:rFonts w:ascii="Courier New" w:hAnsi="Courier New" w:cs="Courier New"/>
                              </w:rPr>
                              <w:t>": "HU66666666",</w:t>
                            </w:r>
                          </w:p>
                          <w:p w14:paraId="10B47A45" w14:textId="77777777" w:rsidR="00C81729" w:rsidRPr="00C81729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1729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C81729">
                              <w:rPr>
                                <w:rFonts w:ascii="Courier New" w:hAnsi="Courier New" w:cs="Courier New"/>
                              </w:rPr>
                              <w:t>cim</w:t>
                            </w:r>
                            <w:proofErr w:type="spellEnd"/>
                            <w:r w:rsidRPr="00C81729">
                              <w:rPr>
                                <w:rFonts w:ascii="Courier New" w:hAnsi="Courier New" w:cs="Courier New"/>
                              </w:rPr>
                              <w:t>": "1111 Budapest, Teszt utca 1.",</w:t>
                            </w:r>
                          </w:p>
                          <w:p w14:paraId="76C36887" w14:textId="77777777" w:rsidR="00C81729" w:rsidRPr="00C81729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1729">
                              <w:rPr>
                                <w:rFonts w:ascii="Courier New" w:hAnsi="Courier New" w:cs="Courier New"/>
                              </w:rPr>
                              <w:t xml:space="preserve">  "email": "teszt@ceg.hu",</w:t>
                            </w:r>
                          </w:p>
                          <w:p w14:paraId="418DFD7A" w14:textId="77777777" w:rsidR="00C81729" w:rsidRPr="00C81729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1729">
                              <w:rPr>
                                <w:rFonts w:ascii="Courier New" w:hAnsi="Courier New" w:cs="Courier New"/>
                              </w:rPr>
                              <w:t xml:space="preserve">  "telefon": "+3612345678",</w:t>
                            </w:r>
                          </w:p>
                          <w:p w14:paraId="7F4203AA" w14:textId="77777777" w:rsidR="00C81729" w:rsidRPr="00C81729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1729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C81729">
                              <w:rPr>
                                <w:rFonts w:ascii="Courier New" w:hAnsi="Courier New" w:cs="Courier New"/>
                              </w:rPr>
                              <w:t>elofiz</w:t>
                            </w:r>
                            <w:proofErr w:type="spellEnd"/>
                            <w:r w:rsidRPr="00C81729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C81729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C81729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22938280" w14:textId="77777777" w:rsidR="00C81729" w:rsidRPr="00C81729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1729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C81729">
                              <w:rPr>
                                <w:rFonts w:ascii="Courier New" w:hAnsi="Courier New" w:cs="Courier New"/>
                              </w:rPr>
                              <w:t>szamla_minta</w:t>
                            </w:r>
                            <w:proofErr w:type="spellEnd"/>
                            <w:r w:rsidRPr="00C81729">
                              <w:rPr>
                                <w:rFonts w:ascii="Courier New" w:hAnsi="Courier New" w:cs="Courier New"/>
                              </w:rPr>
                              <w:t>": "TC-0001",</w:t>
                            </w:r>
                          </w:p>
                          <w:p w14:paraId="10023827" w14:textId="77777777" w:rsidR="00C81729" w:rsidRPr="00C81729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1729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C81729">
                              <w:rPr>
                                <w:rFonts w:ascii="Courier New" w:hAnsi="Courier New" w:cs="Courier New"/>
                              </w:rPr>
                              <w:t>rendeles_minta</w:t>
                            </w:r>
                            <w:proofErr w:type="spellEnd"/>
                            <w:r w:rsidRPr="00C81729">
                              <w:rPr>
                                <w:rFonts w:ascii="Courier New" w:hAnsi="Courier New" w:cs="Courier New"/>
                              </w:rPr>
                              <w:t>": "R-TC-0001",</w:t>
                            </w:r>
                          </w:p>
                          <w:p w14:paraId="4030E6DE" w14:textId="77777777" w:rsidR="00C81729" w:rsidRPr="00C81729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1729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C81729">
                              <w:rPr>
                                <w:rFonts w:ascii="Courier New" w:hAnsi="Courier New" w:cs="Courier New"/>
                              </w:rPr>
                              <w:t>szamlaszam</w:t>
                            </w:r>
                            <w:proofErr w:type="spellEnd"/>
                            <w:r w:rsidRPr="00C81729">
                              <w:rPr>
                                <w:rFonts w:ascii="Courier New" w:hAnsi="Courier New" w:cs="Courier New"/>
                              </w:rPr>
                              <w:t>": "11700000-66666666-00000000"</w:t>
                            </w:r>
                          </w:p>
                          <w:p w14:paraId="63546441" w14:textId="2F159D0E" w:rsidR="00C81729" w:rsidRPr="00C81729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C81729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75491D" id="_x0000_s1028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M+cy/I7AgAAWQ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5092724E" w14:textId="77777777" w:rsidR="00C81729" w:rsidRPr="00C81729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C81729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1D37E903" w14:textId="77777777" w:rsidR="00C81729" w:rsidRPr="00C81729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C81729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C81729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C81729">
                        <w:rPr>
                          <w:rFonts w:ascii="Courier New" w:hAnsi="Courier New" w:cs="Courier New"/>
                        </w:rPr>
                        <w:t>": "Teszt Cég Kft.",</w:t>
                      </w:r>
                    </w:p>
                    <w:p w14:paraId="04F2E74B" w14:textId="19EEC7B7" w:rsidR="00C81729" w:rsidRPr="00C81729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C81729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C81729">
                        <w:rPr>
                          <w:rFonts w:ascii="Courier New" w:hAnsi="Courier New" w:cs="Courier New"/>
                        </w:rPr>
                        <w:t>adoszam</w:t>
                      </w:r>
                      <w:proofErr w:type="spellEnd"/>
                      <w:r w:rsidRPr="00C81729">
                        <w:rPr>
                          <w:rFonts w:ascii="Courier New" w:hAnsi="Courier New" w:cs="Courier New"/>
                        </w:rPr>
                        <w:t>": "66666666112",</w:t>
                      </w:r>
                    </w:p>
                    <w:p w14:paraId="759FDB7E" w14:textId="77777777" w:rsidR="00C81729" w:rsidRPr="00C81729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C81729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C81729">
                        <w:rPr>
                          <w:rFonts w:ascii="Courier New" w:hAnsi="Courier New" w:cs="Courier New"/>
                        </w:rPr>
                        <w:t>euAdoszam</w:t>
                      </w:r>
                      <w:proofErr w:type="spellEnd"/>
                      <w:r w:rsidRPr="00C81729">
                        <w:rPr>
                          <w:rFonts w:ascii="Courier New" w:hAnsi="Courier New" w:cs="Courier New"/>
                        </w:rPr>
                        <w:t>": "HU66666666",</w:t>
                      </w:r>
                    </w:p>
                    <w:p w14:paraId="10B47A45" w14:textId="77777777" w:rsidR="00C81729" w:rsidRPr="00C81729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C81729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C81729">
                        <w:rPr>
                          <w:rFonts w:ascii="Courier New" w:hAnsi="Courier New" w:cs="Courier New"/>
                        </w:rPr>
                        <w:t>cim</w:t>
                      </w:r>
                      <w:proofErr w:type="spellEnd"/>
                      <w:r w:rsidRPr="00C81729">
                        <w:rPr>
                          <w:rFonts w:ascii="Courier New" w:hAnsi="Courier New" w:cs="Courier New"/>
                        </w:rPr>
                        <w:t>": "1111 Budapest, Teszt utca 1.",</w:t>
                      </w:r>
                    </w:p>
                    <w:p w14:paraId="76C36887" w14:textId="77777777" w:rsidR="00C81729" w:rsidRPr="00C81729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C81729">
                        <w:rPr>
                          <w:rFonts w:ascii="Courier New" w:hAnsi="Courier New" w:cs="Courier New"/>
                        </w:rPr>
                        <w:t xml:space="preserve">  "email": "teszt@ceg.hu",</w:t>
                      </w:r>
                    </w:p>
                    <w:p w14:paraId="418DFD7A" w14:textId="77777777" w:rsidR="00C81729" w:rsidRPr="00C81729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C81729">
                        <w:rPr>
                          <w:rFonts w:ascii="Courier New" w:hAnsi="Courier New" w:cs="Courier New"/>
                        </w:rPr>
                        <w:t xml:space="preserve">  "telefon": "+3612345678",</w:t>
                      </w:r>
                    </w:p>
                    <w:p w14:paraId="7F4203AA" w14:textId="77777777" w:rsidR="00C81729" w:rsidRPr="00C81729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C81729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C81729">
                        <w:rPr>
                          <w:rFonts w:ascii="Courier New" w:hAnsi="Courier New" w:cs="Courier New"/>
                        </w:rPr>
                        <w:t>elofiz</w:t>
                      </w:r>
                      <w:proofErr w:type="spellEnd"/>
                      <w:r w:rsidRPr="00C81729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C81729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C81729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22938280" w14:textId="77777777" w:rsidR="00C81729" w:rsidRPr="00C81729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C81729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C81729">
                        <w:rPr>
                          <w:rFonts w:ascii="Courier New" w:hAnsi="Courier New" w:cs="Courier New"/>
                        </w:rPr>
                        <w:t>szamla_minta</w:t>
                      </w:r>
                      <w:proofErr w:type="spellEnd"/>
                      <w:r w:rsidRPr="00C81729">
                        <w:rPr>
                          <w:rFonts w:ascii="Courier New" w:hAnsi="Courier New" w:cs="Courier New"/>
                        </w:rPr>
                        <w:t>": "TC-0001",</w:t>
                      </w:r>
                    </w:p>
                    <w:p w14:paraId="10023827" w14:textId="77777777" w:rsidR="00C81729" w:rsidRPr="00C81729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C81729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C81729">
                        <w:rPr>
                          <w:rFonts w:ascii="Courier New" w:hAnsi="Courier New" w:cs="Courier New"/>
                        </w:rPr>
                        <w:t>rendeles_minta</w:t>
                      </w:r>
                      <w:proofErr w:type="spellEnd"/>
                      <w:r w:rsidRPr="00C81729">
                        <w:rPr>
                          <w:rFonts w:ascii="Courier New" w:hAnsi="Courier New" w:cs="Courier New"/>
                        </w:rPr>
                        <w:t>": "R-TC-0001",</w:t>
                      </w:r>
                    </w:p>
                    <w:p w14:paraId="4030E6DE" w14:textId="77777777" w:rsidR="00C81729" w:rsidRPr="00C81729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C81729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C81729">
                        <w:rPr>
                          <w:rFonts w:ascii="Courier New" w:hAnsi="Courier New" w:cs="Courier New"/>
                        </w:rPr>
                        <w:t>szamlaszam</w:t>
                      </w:r>
                      <w:proofErr w:type="spellEnd"/>
                      <w:r w:rsidRPr="00C81729">
                        <w:rPr>
                          <w:rFonts w:ascii="Courier New" w:hAnsi="Courier New" w:cs="Courier New"/>
                        </w:rPr>
                        <w:t>": "11700000-66666666-00000000"</w:t>
                      </w:r>
                    </w:p>
                    <w:p w14:paraId="63546441" w14:textId="2F159D0E" w:rsidR="00C81729" w:rsidRPr="00C81729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C81729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596B18" w14:textId="413F9344" w:rsidR="00C81729" w:rsidRDefault="00C81729" w:rsidP="00C81729">
      <w:pPr>
        <w:pStyle w:val="Cmsor2"/>
      </w:pPr>
      <w:bookmarkStart w:id="13" w:name="_Toc223072280"/>
      <w:r>
        <w:t>Várt eredmény</w:t>
      </w:r>
      <w:bookmarkEnd w:id="13"/>
    </w:p>
    <w:p w14:paraId="611BB706" w14:textId="5980E78B" w:rsidR="00C81729" w:rsidRDefault="00C81729" w:rsidP="00C81729">
      <w:pPr>
        <w:pStyle w:val="Listaszerbekezds"/>
      </w:pPr>
      <w:r>
        <w:t>HTTP státuszkód: 200 OK</w:t>
      </w:r>
    </w:p>
    <w:p w14:paraId="37B4BD20" w14:textId="34AFDB68" w:rsidR="00C81729" w:rsidRDefault="00C81729" w:rsidP="00C81729">
      <w:pPr>
        <w:pStyle w:val="Listaszerbekezds"/>
      </w:pPr>
      <w:r>
        <w:t xml:space="preserve">ok mező: </w:t>
      </w:r>
      <w:proofErr w:type="spellStart"/>
      <w:r>
        <w:t>true</w:t>
      </w:r>
      <w:proofErr w:type="spellEnd"/>
    </w:p>
    <w:p w14:paraId="3F966FF8" w14:textId="4F316300" w:rsidR="00C81729" w:rsidRDefault="00C81729" w:rsidP="00C81729">
      <w:pPr>
        <w:pStyle w:val="Listaszerbekezds"/>
      </w:pPr>
      <w:proofErr w:type="spellStart"/>
      <w:r>
        <w:t>uzenet</w:t>
      </w:r>
      <w:proofErr w:type="spellEnd"/>
      <w:r>
        <w:t xml:space="preserve"> mező: "Sikeres adatfelvétel!"</w:t>
      </w:r>
    </w:p>
    <w:p w14:paraId="33CB0E8B" w14:textId="1C37710B" w:rsidR="00C81729" w:rsidRDefault="00C81729" w:rsidP="000B333E">
      <w:pPr>
        <w:pStyle w:val="Listaszerbekezds"/>
      </w:pPr>
      <w:proofErr w:type="spellStart"/>
      <w:r>
        <w:t>cegId</w:t>
      </w:r>
      <w:proofErr w:type="spellEnd"/>
      <w:r>
        <w:t xml:space="preserve"> mező tartalmazza az újonnan létrehozott rekord ID-ját</w:t>
      </w:r>
    </w:p>
    <w:p w14:paraId="5AE336B8" w14:textId="3FA25FC0" w:rsidR="00C81729" w:rsidRDefault="00C81729" w:rsidP="00C81729">
      <w:pPr>
        <w:pStyle w:val="Cmsor2"/>
      </w:pPr>
      <w:bookmarkStart w:id="14" w:name="_Toc223072281"/>
      <w:r>
        <w:t>Példa válasz (JSON)</w:t>
      </w:r>
      <w:bookmarkEnd w:id="14"/>
    </w:p>
    <w:p w14:paraId="27C88EAE" w14:textId="0B712753" w:rsidR="00C81729" w:rsidRPr="00C81729" w:rsidRDefault="00C81729" w:rsidP="00C81729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0EFE5F0A" wp14:editId="46FB89E7">
                <wp:extent cx="5760000" cy="1404620"/>
                <wp:effectExtent l="0" t="0" r="12700" b="23495"/>
                <wp:docPr id="21789450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6A912" w14:textId="1ED506D9" w:rsidR="00C81729" w:rsidRPr="007A16EA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3810E158" w14:textId="77777777" w:rsidR="00C81729" w:rsidRPr="007A16EA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7AA1C395" w14:textId="77777777" w:rsidR="00C81729" w:rsidRPr="007A16EA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uzenet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"Sikeres adatfelvétel!",</w:t>
                            </w:r>
                          </w:p>
                          <w:p w14:paraId="2AD92A6F" w14:textId="77777777" w:rsidR="00C81729" w:rsidRPr="007A16EA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cegId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"11"</w:t>
                            </w:r>
                          </w:p>
                          <w:p w14:paraId="246AC29F" w14:textId="31BC45F8" w:rsidR="00C81729" w:rsidRPr="007A16EA" w:rsidRDefault="00C81729" w:rsidP="00C8172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FE5F0A" id="_x0000_s1029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MHAAzE7AgAAWA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3B86A912" w14:textId="1ED506D9" w:rsidR="00C81729" w:rsidRPr="007A16EA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3810E158" w14:textId="77777777" w:rsidR="00C81729" w:rsidRPr="007A16EA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7AA1C395" w14:textId="77777777" w:rsidR="00C81729" w:rsidRPr="007A16EA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uzenet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"Sikeres adatfelvétel!",</w:t>
                      </w:r>
                    </w:p>
                    <w:p w14:paraId="2AD92A6F" w14:textId="77777777" w:rsidR="00C81729" w:rsidRPr="007A16EA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cegId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"11"</w:t>
                      </w:r>
                    </w:p>
                    <w:p w14:paraId="246AC29F" w14:textId="31BC45F8" w:rsidR="00C81729" w:rsidRPr="007A16EA" w:rsidRDefault="00C81729" w:rsidP="00C81729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D6B131" w14:textId="1A623C61" w:rsidR="00867ED5" w:rsidRDefault="000B333E" w:rsidP="00867ED5">
      <w:pPr>
        <w:pStyle w:val="Cmsor1"/>
      </w:pPr>
      <w:bookmarkStart w:id="15" w:name="_Toc223072282"/>
      <w:bookmarkEnd w:id="0"/>
      <w:r w:rsidRPr="000B333E">
        <w:lastRenderedPageBreak/>
        <w:t>Cégek listázása – GET /</w:t>
      </w:r>
      <w:proofErr w:type="spellStart"/>
      <w:r w:rsidRPr="000B333E">
        <w:t>api</w:t>
      </w:r>
      <w:proofErr w:type="spellEnd"/>
      <w:r w:rsidRPr="000B333E">
        <w:t>/</w:t>
      </w:r>
      <w:proofErr w:type="spellStart"/>
      <w:r w:rsidRPr="000B333E">
        <w:t>Ceg_osszes</w:t>
      </w:r>
      <w:bookmarkEnd w:id="15"/>
      <w:proofErr w:type="spellEnd"/>
    </w:p>
    <w:p w14:paraId="1BE32819" w14:textId="1C44DFAD" w:rsidR="00660620" w:rsidRDefault="00660620" w:rsidP="00660620">
      <w:pPr>
        <w:pStyle w:val="Cmsor2"/>
      </w:pPr>
      <w:bookmarkStart w:id="16" w:name="_Toc223072283"/>
      <w:r>
        <w:t>Teszt neve</w:t>
      </w:r>
      <w:bookmarkEnd w:id="16"/>
    </w:p>
    <w:p w14:paraId="52FE30B7" w14:textId="556845A6" w:rsidR="00660620" w:rsidRDefault="00660620" w:rsidP="00660620">
      <w:r>
        <w:t>Sikeres cégek lekérése</w:t>
      </w:r>
    </w:p>
    <w:p w14:paraId="1780E9B0" w14:textId="3F3E55A4" w:rsidR="00660620" w:rsidRDefault="00660620" w:rsidP="00660620">
      <w:pPr>
        <w:pStyle w:val="Cmsor2"/>
      </w:pPr>
      <w:bookmarkStart w:id="17" w:name="_Toc223072284"/>
      <w:r>
        <w:t>Teszt célja</w:t>
      </w:r>
      <w:bookmarkEnd w:id="17"/>
    </w:p>
    <w:p w14:paraId="3BB013F1" w14:textId="0818ECBA" w:rsidR="00660620" w:rsidRDefault="00660620" w:rsidP="00660620">
      <w:r>
        <w:t>Ellenőrizni, hogy a rendszer visszaadja az összes céget.</w:t>
      </w:r>
    </w:p>
    <w:p w14:paraId="0FEE6A0B" w14:textId="77777777" w:rsidR="00660620" w:rsidRDefault="00660620" w:rsidP="00660620">
      <w:pPr>
        <w:pStyle w:val="Cmsor2"/>
      </w:pPr>
      <w:bookmarkStart w:id="18" w:name="_Toc223072285"/>
      <w:proofErr w:type="spellStart"/>
      <w:r>
        <w:t>Endpoint</w:t>
      </w:r>
      <w:proofErr w:type="spellEnd"/>
      <w:r>
        <w:t xml:space="preserve"> adatok</w:t>
      </w:r>
      <w:bookmarkEnd w:id="18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660620" w14:paraId="697FB4E8" w14:textId="77777777" w:rsidTr="0000766E">
        <w:tc>
          <w:tcPr>
            <w:tcW w:w="4536" w:type="dxa"/>
            <w:shd w:val="clear" w:color="auto" w:fill="00948B" w:themeFill="accent1" w:themeFillShade="BF"/>
          </w:tcPr>
          <w:p w14:paraId="6D8EEB8E" w14:textId="2F02DD1C" w:rsidR="00660620" w:rsidRPr="00DF4EB1" w:rsidRDefault="00660620" w:rsidP="00660620">
            <w:pPr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>Tulajdonság</w:t>
            </w:r>
            <w:r w:rsidRPr="00DF4EB1">
              <w:rPr>
                <w:b/>
                <w:bCs/>
                <w:color w:val="FFFFFF" w:themeColor="background1"/>
              </w:rPr>
              <w:tab/>
            </w:r>
            <w:r w:rsidRPr="00DF4EB1">
              <w:rPr>
                <w:b/>
                <w:bCs/>
                <w:color w:val="FFFFFF" w:themeColor="background1"/>
              </w:rPr>
              <w:tab/>
            </w:r>
          </w:p>
        </w:tc>
        <w:tc>
          <w:tcPr>
            <w:tcW w:w="4531" w:type="dxa"/>
            <w:shd w:val="clear" w:color="auto" w:fill="00948B" w:themeFill="accent1" w:themeFillShade="BF"/>
          </w:tcPr>
          <w:p w14:paraId="1EEF9DA6" w14:textId="6D536028" w:rsidR="00660620" w:rsidRPr="00DF4EB1" w:rsidRDefault="00660620" w:rsidP="00660620">
            <w:pPr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>Érték</w:t>
            </w:r>
          </w:p>
        </w:tc>
      </w:tr>
      <w:tr w:rsidR="00660620" w14:paraId="56FC6CCC" w14:textId="77777777" w:rsidTr="0000766E">
        <w:tc>
          <w:tcPr>
            <w:tcW w:w="4536" w:type="dxa"/>
          </w:tcPr>
          <w:p w14:paraId="634C0CAF" w14:textId="675B6731" w:rsidR="00660620" w:rsidRDefault="00660620" w:rsidP="00660620">
            <w:pPr>
              <w:ind w:left="0"/>
            </w:pPr>
            <w:r>
              <w:t>HTTP metódus</w:t>
            </w:r>
          </w:p>
        </w:tc>
        <w:tc>
          <w:tcPr>
            <w:tcW w:w="4531" w:type="dxa"/>
          </w:tcPr>
          <w:p w14:paraId="778F7EB2" w14:textId="071CEE7F" w:rsidR="00660620" w:rsidRDefault="00660620" w:rsidP="00660620">
            <w:pPr>
              <w:ind w:left="0"/>
            </w:pPr>
            <w:r>
              <w:t>GET</w:t>
            </w:r>
          </w:p>
        </w:tc>
      </w:tr>
      <w:tr w:rsidR="00660620" w14:paraId="293A5D4C" w14:textId="77777777" w:rsidTr="0000766E">
        <w:tc>
          <w:tcPr>
            <w:tcW w:w="4536" w:type="dxa"/>
          </w:tcPr>
          <w:p w14:paraId="2CE6AAF2" w14:textId="0B3B5030" w:rsidR="00660620" w:rsidRDefault="00660620" w:rsidP="00660620">
            <w:pPr>
              <w:ind w:left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4531" w:type="dxa"/>
          </w:tcPr>
          <w:p w14:paraId="2838E1C7" w14:textId="15BB9874" w:rsidR="00660620" w:rsidRDefault="00660620" w:rsidP="00660620">
            <w:pPr>
              <w:ind w:left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Ceg_osszes</w:t>
            </w:r>
            <w:proofErr w:type="spellEnd"/>
          </w:p>
        </w:tc>
      </w:tr>
      <w:tr w:rsidR="00660620" w14:paraId="7C605939" w14:textId="77777777" w:rsidTr="0000766E">
        <w:tc>
          <w:tcPr>
            <w:tcW w:w="4536" w:type="dxa"/>
          </w:tcPr>
          <w:p w14:paraId="3F19E375" w14:textId="36BDE478" w:rsidR="00660620" w:rsidRDefault="00660620" w:rsidP="00660620">
            <w:pPr>
              <w:ind w:left="0"/>
            </w:pPr>
            <w:proofErr w:type="spellStart"/>
            <w:r>
              <w:t>Authorization</w:t>
            </w:r>
            <w:proofErr w:type="spellEnd"/>
            <w:r>
              <w:tab/>
            </w:r>
          </w:p>
        </w:tc>
        <w:tc>
          <w:tcPr>
            <w:tcW w:w="4531" w:type="dxa"/>
          </w:tcPr>
          <w:p w14:paraId="5F37D7D8" w14:textId="585A6B25" w:rsidR="00660620" w:rsidRDefault="00660620" w:rsidP="00660620">
            <w:pPr>
              <w:ind w:left="0"/>
            </w:pPr>
            <w:proofErr w:type="spellStart"/>
            <w:r>
              <w:t>Bearer</w:t>
            </w:r>
            <w:proofErr w:type="spellEnd"/>
            <w:r>
              <w:t xml:space="preserve"> &lt;JWT_TOKEN&gt;</w:t>
            </w:r>
          </w:p>
        </w:tc>
      </w:tr>
    </w:tbl>
    <w:p w14:paraId="4B0DEF42" w14:textId="4FED9621" w:rsidR="00660620" w:rsidRDefault="00660620" w:rsidP="00660620">
      <w:pPr>
        <w:pStyle w:val="Cmsor2"/>
      </w:pPr>
      <w:bookmarkStart w:id="19" w:name="_Toc223072286"/>
      <w:r>
        <w:t>Várt eredmény</w:t>
      </w:r>
      <w:bookmarkEnd w:id="19"/>
    </w:p>
    <w:p w14:paraId="5C2824DA" w14:textId="591D30FF" w:rsidR="00660620" w:rsidRDefault="00660620" w:rsidP="00660620">
      <w:pPr>
        <w:pStyle w:val="Listaszerbekezds"/>
      </w:pPr>
      <w:r>
        <w:t>HTTP státuszkód: 200 OK</w:t>
      </w:r>
    </w:p>
    <w:p w14:paraId="1AB20ECD" w14:textId="3E3D84D2" w:rsidR="00660620" w:rsidRDefault="00660620" w:rsidP="00660620">
      <w:pPr>
        <w:pStyle w:val="Listaszerbekezds"/>
      </w:pPr>
      <w:r>
        <w:t xml:space="preserve">ok mező: </w:t>
      </w:r>
      <w:proofErr w:type="spellStart"/>
      <w:r>
        <w:t>true</w:t>
      </w:r>
      <w:proofErr w:type="spellEnd"/>
    </w:p>
    <w:p w14:paraId="48F34DD4" w14:textId="72478EC8" w:rsidR="00660620" w:rsidRDefault="00660620" w:rsidP="00660620">
      <w:pPr>
        <w:pStyle w:val="Listaszerbekezds"/>
      </w:pPr>
      <w:proofErr w:type="spellStart"/>
      <w:r>
        <w:t>cegek</w:t>
      </w:r>
      <w:proofErr w:type="spellEnd"/>
      <w:r>
        <w:t xml:space="preserve"> mező: tömb, legalább 1 elem</w:t>
      </w:r>
    </w:p>
    <w:p w14:paraId="119747E6" w14:textId="38FD8E44" w:rsidR="00867ED5" w:rsidRDefault="00660620" w:rsidP="00660620">
      <w:pPr>
        <w:pStyle w:val="Cmsor2"/>
      </w:pPr>
      <w:bookmarkStart w:id="20" w:name="_Toc223072287"/>
      <w:r>
        <w:t>Példa válasz</w:t>
      </w:r>
      <w:bookmarkEnd w:id="20"/>
    </w:p>
    <w:p w14:paraId="6CAE3796" w14:textId="5FC6C823" w:rsidR="00660620" w:rsidRDefault="00660620" w:rsidP="00660620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67F8C8F2" wp14:editId="586F5C46">
                <wp:extent cx="5760000" cy="1404620"/>
                <wp:effectExtent l="0" t="0" r="12700" b="20320"/>
                <wp:docPr id="15640243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6C478" w14:textId="0474E89E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0F6BFCFF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3CD58E77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cegek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[</w:t>
                            </w:r>
                          </w:p>
                          <w:p w14:paraId="67C73E2D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61A9211B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30680411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"Nagyker Profi Kft.",</w:t>
                            </w:r>
                          </w:p>
                          <w:p w14:paraId="2170D24D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adoszam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"11111111-2-",</w:t>
                            </w:r>
                          </w:p>
                          <w:p w14:paraId="00408A73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euAdoszam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"HU11111111",</w:t>
                            </w:r>
                          </w:p>
                          <w:p w14:paraId="470C1347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cim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": "1011 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Bp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, Fő utca 10.",</w:t>
                            </w:r>
                          </w:p>
                          <w:p w14:paraId="354C58CC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"email": "office@nagyker.hu",</w:t>
                            </w:r>
                          </w:p>
                          <w:p w14:paraId="4CF74F58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"telefon": "+3610000001",</w:t>
                            </w:r>
                          </w:p>
                          <w:p w14:paraId="46ABB684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elofiz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4485ADBC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szamla_minta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"NP-0000",</w:t>
                            </w:r>
                          </w:p>
                          <w:p w14:paraId="5766DF96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rendeles_minta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"R-NP-0000",</w:t>
                            </w:r>
                          </w:p>
                          <w:p w14:paraId="209C529D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szamlaszam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"11700000-11111111-00000000"</w:t>
                            </w:r>
                          </w:p>
                          <w:p w14:paraId="281A11B3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0B25D081" w14:textId="77777777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2FAF4779" w14:textId="02013C5A" w:rsidR="00660620" w:rsidRPr="007A16EA" w:rsidRDefault="00660620" w:rsidP="0066062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F8C8F2" id="_x0000_s1030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BpY50I7AgAAWQ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27C6C478" w14:textId="0474E89E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0F6BFCFF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3CD58E77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cegek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[</w:t>
                      </w:r>
                    </w:p>
                    <w:p w14:paraId="67C73E2D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61A9211B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30680411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"Nagyker Profi Kft.",</w:t>
                      </w:r>
                    </w:p>
                    <w:p w14:paraId="2170D24D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adoszam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"11111111-2-",</w:t>
                      </w:r>
                    </w:p>
                    <w:p w14:paraId="00408A73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euAdoszam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"HU11111111",</w:t>
                      </w:r>
                    </w:p>
                    <w:p w14:paraId="470C1347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cim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 xml:space="preserve">": "1011 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Bp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, Fő utca 10.",</w:t>
                      </w:r>
                    </w:p>
                    <w:p w14:paraId="354C58CC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"email": "office@nagyker.hu",</w:t>
                      </w:r>
                    </w:p>
                    <w:p w14:paraId="4CF74F58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"telefon": "+3610000001",</w:t>
                      </w:r>
                    </w:p>
                    <w:p w14:paraId="46ABB684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elofiz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4485ADBC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szamla_minta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"NP-0000",</w:t>
                      </w:r>
                    </w:p>
                    <w:p w14:paraId="5766DF96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rendeles_minta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"R-NP-0000",</w:t>
                      </w:r>
                    </w:p>
                    <w:p w14:paraId="209C529D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szamlaszam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"11700000-11111111-00000000"</w:t>
                      </w:r>
                    </w:p>
                    <w:p w14:paraId="281A11B3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0B25D081" w14:textId="77777777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2FAF4779" w14:textId="02013C5A" w:rsidR="00660620" w:rsidRPr="007A16EA" w:rsidRDefault="00660620" w:rsidP="00660620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C966C2" w14:textId="2955DA3D" w:rsidR="009D57D1" w:rsidRDefault="009D57D1" w:rsidP="00E10556">
      <w:pPr>
        <w:pStyle w:val="Cmsor1"/>
      </w:pPr>
      <w:bookmarkStart w:id="21" w:name="_Toc223072288"/>
      <w:r w:rsidRPr="009D57D1">
        <w:lastRenderedPageBreak/>
        <w:t>Új felhasználó felvétele – POST /</w:t>
      </w:r>
      <w:proofErr w:type="spellStart"/>
      <w:r w:rsidRPr="009D57D1">
        <w:t>api</w:t>
      </w:r>
      <w:proofErr w:type="spellEnd"/>
      <w:r w:rsidRPr="009D57D1">
        <w:t>/</w:t>
      </w:r>
      <w:r w:rsidR="00E10556">
        <w:t xml:space="preserve"> </w:t>
      </w:r>
      <w:proofErr w:type="spellStart"/>
      <w:r w:rsidRPr="009D57D1">
        <w:t>Felhasznalo_ad</w:t>
      </w:r>
      <w:bookmarkEnd w:id="21"/>
      <w:proofErr w:type="spellEnd"/>
    </w:p>
    <w:p w14:paraId="4A9BE455" w14:textId="77777777" w:rsidR="009D57D1" w:rsidRDefault="009D57D1" w:rsidP="009D57D1">
      <w:pPr>
        <w:pStyle w:val="Cmsor2"/>
      </w:pPr>
      <w:bookmarkStart w:id="22" w:name="_Toc223072289"/>
      <w:r>
        <w:t>Teszt neve:</w:t>
      </w:r>
      <w:bookmarkEnd w:id="22"/>
    </w:p>
    <w:p w14:paraId="05809CE5" w14:textId="7CCFC737" w:rsidR="009D57D1" w:rsidRDefault="009D57D1" w:rsidP="009D57D1">
      <w:r>
        <w:t>Sikeres felhasználó felvétel</w:t>
      </w:r>
    </w:p>
    <w:p w14:paraId="320FA042" w14:textId="77777777" w:rsidR="009D57D1" w:rsidRDefault="009D57D1" w:rsidP="009D57D1">
      <w:pPr>
        <w:pStyle w:val="Cmsor2"/>
      </w:pPr>
      <w:bookmarkStart w:id="23" w:name="_Toc223072290"/>
      <w:r>
        <w:t>Teszt célja:</w:t>
      </w:r>
      <w:bookmarkEnd w:id="23"/>
    </w:p>
    <w:p w14:paraId="09ECEC15" w14:textId="0521CD5B" w:rsidR="009D57D1" w:rsidRDefault="009D57D1" w:rsidP="009D57D1">
      <w:r>
        <w:t>Ellenőrizni, hogy a rendszer sikeresen felvesz egy új felhasználót és hozzárendeli a céghez.</w:t>
      </w:r>
    </w:p>
    <w:p w14:paraId="1680197F" w14:textId="55144181" w:rsidR="009D57D1" w:rsidRDefault="009D57D1" w:rsidP="009D57D1">
      <w:pPr>
        <w:pStyle w:val="Cmsor2"/>
      </w:pPr>
      <w:bookmarkStart w:id="24" w:name="_Toc223072291"/>
      <w:proofErr w:type="spellStart"/>
      <w:r>
        <w:t>Endpoint</w:t>
      </w:r>
      <w:proofErr w:type="spellEnd"/>
      <w:r>
        <w:t xml:space="preserve"> adatok:</w:t>
      </w:r>
      <w:bookmarkEnd w:id="24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9D57D1" w14:paraId="1CEFC2B0" w14:textId="77777777" w:rsidTr="0000766E">
        <w:tc>
          <w:tcPr>
            <w:tcW w:w="4536" w:type="dxa"/>
            <w:shd w:val="clear" w:color="auto" w:fill="00948B" w:themeFill="accent1" w:themeFillShade="BF"/>
          </w:tcPr>
          <w:p w14:paraId="49A7700C" w14:textId="2D0DC27F" w:rsidR="009D57D1" w:rsidRPr="00DF4EB1" w:rsidRDefault="009D57D1" w:rsidP="009D57D1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 w:rsidRPr="00DF4EB1"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shd w:val="clear" w:color="auto" w:fill="00948B" w:themeFill="accent1" w:themeFillShade="BF"/>
          </w:tcPr>
          <w:p w14:paraId="37824DCF" w14:textId="758E18A9" w:rsidR="009D57D1" w:rsidRPr="00DF4EB1" w:rsidRDefault="009D57D1" w:rsidP="009D57D1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 w:rsidRPr="00DF4EB1"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9D57D1" w14:paraId="23ECFA02" w14:textId="77777777" w:rsidTr="0000766E">
        <w:tc>
          <w:tcPr>
            <w:tcW w:w="4536" w:type="dxa"/>
          </w:tcPr>
          <w:p w14:paraId="350C8E2A" w14:textId="03855F11" w:rsidR="009D57D1" w:rsidRDefault="009D57D1" w:rsidP="009D57D1">
            <w:pPr>
              <w:ind w:left="0"/>
              <w:rPr>
                <w:lang w:eastAsia="hu-HU"/>
              </w:rPr>
            </w:pPr>
            <w:r>
              <w:t>HTTP metódus</w:t>
            </w:r>
          </w:p>
        </w:tc>
        <w:tc>
          <w:tcPr>
            <w:tcW w:w="4531" w:type="dxa"/>
          </w:tcPr>
          <w:p w14:paraId="3DB6ABE3" w14:textId="34993E74" w:rsidR="009D57D1" w:rsidRDefault="009D57D1" w:rsidP="009D57D1">
            <w:pPr>
              <w:ind w:left="0"/>
              <w:rPr>
                <w:lang w:eastAsia="hu-HU"/>
              </w:rPr>
            </w:pPr>
            <w:r>
              <w:t>POST</w:t>
            </w:r>
          </w:p>
        </w:tc>
      </w:tr>
      <w:tr w:rsidR="009D57D1" w14:paraId="0DDF5535" w14:textId="77777777" w:rsidTr="0000766E">
        <w:tc>
          <w:tcPr>
            <w:tcW w:w="4536" w:type="dxa"/>
          </w:tcPr>
          <w:p w14:paraId="553FF0B2" w14:textId="1D89B66F" w:rsidR="009D57D1" w:rsidRDefault="009D57D1" w:rsidP="009D57D1">
            <w:pPr>
              <w:ind w:left="0"/>
              <w:rPr>
                <w:lang w:eastAsia="hu-HU"/>
              </w:rPr>
            </w:pPr>
            <w:proofErr w:type="spellStart"/>
            <w:r>
              <w:t>Endpoint</w:t>
            </w:r>
            <w:proofErr w:type="spellEnd"/>
          </w:p>
        </w:tc>
        <w:tc>
          <w:tcPr>
            <w:tcW w:w="4531" w:type="dxa"/>
          </w:tcPr>
          <w:p w14:paraId="1101D1EE" w14:textId="3A18FABB" w:rsidR="009D57D1" w:rsidRDefault="009D57D1" w:rsidP="009D57D1">
            <w:pPr>
              <w:ind w:left="0"/>
              <w:rPr>
                <w:lang w:eastAsia="hu-HU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Felhasznalo_ad</w:t>
            </w:r>
            <w:proofErr w:type="spellEnd"/>
          </w:p>
        </w:tc>
      </w:tr>
      <w:tr w:rsidR="009D57D1" w14:paraId="55BC1E11" w14:textId="77777777" w:rsidTr="0000766E">
        <w:tc>
          <w:tcPr>
            <w:tcW w:w="4536" w:type="dxa"/>
          </w:tcPr>
          <w:p w14:paraId="4BD47924" w14:textId="3321969F" w:rsidR="009D57D1" w:rsidRDefault="009D57D1" w:rsidP="009D57D1">
            <w:pPr>
              <w:ind w:left="0"/>
              <w:rPr>
                <w:lang w:eastAsia="hu-HU"/>
              </w:rPr>
            </w:pPr>
            <w:proofErr w:type="spellStart"/>
            <w:r>
              <w:t>Content-Type</w:t>
            </w:r>
            <w:proofErr w:type="spellEnd"/>
          </w:p>
        </w:tc>
        <w:tc>
          <w:tcPr>
            <w:tcW w:w="4531" w:type="dxa"/>
          </w:tcPr>
          <w:p w14:paraId="31383E55" w14:textId="0571363D" w:rsidR="009D57D1" w:rsidRDefault="009D57D1" w:rsidP="009D57D1">
            <w:pPr>
              <w:ind w:left="0"/>
              <w:rPr>
                <w:lang w:eastAsia="hu-HU"/>
              </w:rPr>
            </w:pP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</w:tc>
      </w:tr>
      <w:tr w:rsidR="009D57D1" w14:paraId="56443904" w14:textId="77777777" w:rsidTr="0000766E">
        <w:tc>
          <w:tcPr>
            <w:tcW w:w="4536" w:type="dxa"/>
          </w:tcPr>
          <w:p w14:paraId="1C3CCB9C" w14:textId="2BCE941E" w:rsidR="009D57D1" w:rsidRDefault="009D57D1" w:rsidP="009D57D1">
            <w:pPr>
              <w:ind w:left="0"/>
            </w:pPr>
            <w:proofErr w:type="spellStart"/>
            <w:r>
              <w:t>Authorization</w:t>
            </w:r>
            <w:proofErr w:type="spellEnd"/>
          </w:p>
        </w:tc>
        <w:tc>
          <w:tcPr>
            <w:tcW w:w="4531" w:type="dxa"/>
          </w:tcPr>
          <w:p w14:paraId="635BDD43" w14:textId="5A87A1EE" w:rsidR="009D57D1" w:rsidRDefault="009D57D1" w:rsidP="009D57D1">
            <w:pPr>
              <w:ind w:left="0"/>
            </w:pPr>
            <w:proofErr w:type="spellStart"/>
            <w:r>
              <w:t>Bearer</w:t>
            </w:r>
            <w:proofErr w:type="spellEnd"/>
            <w:r>
              <w:t xml:space="preserve"> &lt;JWT_TOKEN&gt;</w:t>
            </w:r>
          </w:p>
        </w:tc>
      </w:tr>
    </w:tbl>
    <w:p w14:paraId="28AFA7CB" w14:textId="722EEC87" w:rsidR="009D57D1" w:rsidRDefault="009D57D1" w:rsidP="009D57D1">
      <w:pPr>
        <w:pStyle w:val="Cmsor2"/>
      </w:pPr>
      <w:bookmarkStart w:id="25" w:name="_Toc223072292"/>
      <w:proofErr w:type="spellStart"/>
      <w:r>
        <w:t>Request</w:t>
      </w:r>
      <w:proofErr w:type="spellEnd"/>
      <w:r>
        <w:t xml:space="preserve"> Body (JSON):</w:t>
      </w:r>
      <w:bookmarkEnd w:id="25"/>
    </w:p>
    <w:p w14:paraId="17EB6132" w14:textId="0ED1F354" w:rsidR="009D57D1" w:rsidRPr="009D57D1" w:rsidRDefault="009D57D1" w:rsidP="009D57D1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27709830" wp14:editId="06330633">
                <wp:extent cx="5760000" cy="1404620"/>
                <wp:effectExtent l="0" t="0" r="12700" b="21590"/>
                <wp:docPr id="207467476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B5A77" w14:textId="788FB53C" w:rsidR="009D57D1" w:rsidRPr="009D57D1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57D1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590A4199" w14:textId="77777777" w:rsidR="009D57D1" w:rsidRPr="009D57D1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57D1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9D57D1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9D57D1">
                              <w:rPr>
                                <w:rFonts w:ascii="Courier New" w:hAnsi="Courier New" w:cs="Courier New"/>
                              </w:rPr>
                              <w:t>": "Teszt Felhasználó",</w:t>
                            </w:r>
                          </w:p>
                          <w:p w14:paraId="79837786" w14:textId="77777777" w:rsidR="009D57D1" w:rsidRPr="009D57D1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57D1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9D57D1">
                              <w:rPr>
                                <w:rFonts w:ascii="Courier New" w:hAnsi="Courier New" w:cs="Courier New"/>
                              </w:rPr>
                              <w:t>jelszo</w:t>
                            </w:r>
                            <w:proofErr w:type="spellEnd"/>
                            <w:r w:rsidRPr="009D57D1">
                              <w:rPr>
                                <w:rFonts w:ascii="Courier New" w:hAnsi="Courier New" w:cs="Courier New"/>
                              </w:rPr>
                              <w:t>": "Jelszo123!",</w:t>
                            </w:r>
                          </w:p>
                          <w:p w14:paraId="438D53EE" w14:textId="77777777" w:rsidR="009D57D1" w:rsidRPr="009D57D1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57D1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9D57D1">
                              <w:rPr>
                                <w:rFonts w:ascii="Courier New" w:hAnsi="Courier New" w:cs="Courier New"/>
                              </w:rPr>
                              <w:t>telephely_cim</w:t>
                            </w:r>
                            <w:proofErr w:type="spellEnd"/>
                            <w:r w:rsidRPr="009D57D1">
                              <w:rPr>
                                <w:rFonts w:ascii="Courier New" w:hAnsi="Courier New" w:cs="Courier New"/>
                              </w:rPr>
                              <w:t>": "1010 Budapest, Teszt tér 5.",</w:t>
                            </w:r>
                          </w:p>
                          <w:p w14:paraId="1FD99BDE" w14:textId="77777777" w:rsidR="009D57D1" w:rsidRPr="009D57D1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57D1">
                              <w:rPr>
                                <w:rFonts w:ascii="Courier New" w:hAnsi="Courier New" w:cs="Courier New"/>
                              </w:rPr>
                              <w:t xml:space="preserve">  "telefon": "+3612345670",</w:t>
                            </w:r>
                          </w:p>
                          <w:p w14:paraId="7A3D5548" w14:textId="77777777" w:rsidR="009D57D1" w:rsidRPr="009D57D1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57D1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9D57D1">
                              <w:rPr>
                                <w:rFonts w:ascii="Courier New" w:hAnsi="Courier New" w:cs="Courier New"/>
                              </w:rPr>
                              <w:t>rendeles_osszkesz</w:t>
                            </w:r>
                            <w:proofErr w:type="spellEnd"/>
                            <w:r w:rsidRPr="009D57D1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9D57D1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9D57D1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1DFDAFDB" w14:textId="77777777" w:rsidR="009D57D1" w:rsidRPr="009D57D1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57D1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9D57D1">
                              <w:rPr>
                                <w:rFonts w:ascii="Courier New" w:hAnsi="Courier New" w:cs="Courier New"/>
                              </w:rPr>
                              <w:t>rendeles_lead</w:t>
                            </w:r>
                            <w:proofErr w:type="spellEnd"/>
                            <w:r w:rsidRPr="009D57D1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9D57D1">
                              <w:rPr>
                                <w:rFonts w:ascii="Courier New" w:hAnsi="Courier New" w:cs="Courier New"/>
                              </w:rPr>
                              <w:t>false</w:t>
                            </w:r>
                            <w:proofErr w:type="spellEnd"/>
                            <w:r w:rsidRPr="009D57D1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28503269" w14:textId="77777777" w:rsidR="009D57D1" w:rsidRPr="009D57D1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57D1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9D57D1">
                              <w:rPr>
                                <w:rFonts w:ascii="Courier New" w:hAnsi="Courier New" w:cs="Courier New"/>
                              </w:rPr>
                              <w:t>szamla_keszit</w:t>
                            </w:r>
                            <w:proofErr w:type="spellEnd"/>
                            <w:r w:rsidRPr="009D57D1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9D57D1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9D57D1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27AAB56C" w14:textId="77777777" w:rsidR="009D57D1" w:rsidRPr="009D57D1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57D1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9D57D1">
                              <w:rPr>
                                <w:rFonts w:ascii="Courier New" w:hAnsi="Courier New" w:cs="Courier New"/>
                              </w:rPr>
                              <w:t>raktar_kezel</w:t>
                            </w:r>
                            <w:proofErr w:type="spellEnd"/>
                            <w:r w:rsidRPr="009D57D1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9D57D1">
                              <w:rPr>
                                <w:rFonts w:ascii="Courier New" w:hAnsi="Courier New" w:cs="Courier New"/>
                              </w:rPr>
                              <w:t>false</w:t>
                            </w:r>
                            <w:proofErr w:type="spellEnd"/>
                            <w:r w:rsidRPr="009D57D1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5AFEAA74" w14:textId="77777777" w:rsidR="009D57D1" w:rsidRPr="009D57D1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57D1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9D57D1">
                              <w:rPr>
                                <w:rFonts w:ascii="Courier New" w:hAnsi="Courier New" w:cs="Courier New"/>
                              </w:rPr>
                              <w:t>cegId</w:t>
                            </w:r>
                            <w:proofErr w:type="spellEnd"/>
                            <w:r w:rsidRPr="009D57D1">
                              <w:rPr>
                                <w:rFonts w:ascii="Courier New" w:hAnsi="Courier New" w:cs="Courier New"/>
                              </w:rPr>
                              <w:t>": 1</w:t>
                            </w:r>
                          </w:p>
                          <w:p w14:paraId="40812348" w14:textId="0DA47100" w:rsidR="009D57D1" w:rsidRPr="009D57D1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9D57D1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709830" id="_x0000_s1031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">
                <v:textbox style="mso-fit-shape-to-text:t">
                  <w:txbxContent>
                    <w:p w14:paraId="2D3B5A77" w14:textId="788FB53C" w:rsidR="009D57D1" w:rsidRPr="009D57D1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9D57D1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590A4199" w14:textId="77777777" w:rsidR="009D57D1" w:rsidRPr="009D57D1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9D57D1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9D57D1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9D57D1">
                        <w:rPr>
                          <w:rFonts w:ascii="Courier New" w:hAnsi="Courier New" w:cs="Courier New"/>
                        </w:rPr>
                        <w:t>": "Teszt Felhasználó",</w:t>
                      </w:r>
                    </w:p>
                    <w:p w14:paraId="79837786" w14:textId="77777777" w:rsidR="009D57D1" w:rsidRPr="009D57D1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9D57D1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9D57D1">
                        <w:rPr>
                          <w:rFonts w:ascii="Courier New" w:hAnsi="Courier New" w:cs="Courier New"/>
                        </w:rPr>
                        <w:t>jelszo</w:t>
                      </w:r>
                      <w:proofErr w:type="spellEnd"/>
                      <w:r w:rsidRPr="009D57D1">
                        <w:rPr>
                          <w:rFonts w:ascii="Courier New" w:hAnsi="Courier New" w:cs="Courier New"/>
                        </w:rPr>
                        <w:t>": "Jelszo123!",</w:t>
                      </w:r>
                    </w:p>
                    <w:p w14:paraId="438D53EE" w14:textId="77777777" w:rsidR="009D57D1" w:rsidRPr="009D57D1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9D57D1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9D57D1">
                        <w:rPr>
                          <w:rFonts w:ascii="Courier New" w:hAnsi="Courier New" w:cs="Courier New"/>
                        </w:rPr>
                        <w:t>telephely_cim</w:t>
                      </w:r>
                      <w:proofErr w:type="spellEnd"/>
                      <w:r w:rsidRPr="009D57D1">
                        <w:rPr>
                          <w:rFonts w:ascii="Courier New" w:hAnsi="Courier New" w:cs="Courier New"/>
                        </w:rPr>
                        <w:t>": "1010 Budapest, Teszt tér 5.",</w:t>
                      </w:r>
                    </w:p>
                    <w:p w14:paraId="1FD99BDE" w14:textId="77777777" w:rsidR="009D57D1" w:rsidRPr="009D57D1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9D57D1">
                        <w:rPr>
                          <w:rFonts w:ascii="Courier New" w:hAnsi="Courier New" w:cs="Courier New"/>
                        </w:rPr>
                        <w:t xml:space="preserve">  "telefon": "+3612345670",</w:t>
                      </w:r>
                    </w:p>
                    <w:p w14:paraId="7A3D5548" w14:textId="77777777" w:rsidR="009D57D1" w:rsidRPr="009D57D1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9D57D1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9D57D1">
                        <w:rPr>
                          <w:rFonts w:ascii="Courier New" w:hAnsi="Courier New" w:cs="Courier New"/>
                        </w:rPr>
                        <w:t>rendeles_osszkesz</w:t>
                      </w:r>
                      <w:proofErr w:type="spellEnd"/>
                      <w:r w:rsidRPr="009D57D1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9D57D1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9D57D1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1DFDAFDB" w14:textId="77777777" w:rsidR="009D57D1" w:rsidRPr="009D57D1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9D57D1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9D57D1">
                        <w:rPr>
                          <w:rFonts w:ascii="Courier New" w:hAnsi="Courier New" w:cs="Courier New"/>
                        </w:rPr>
                        <w:t>rendeles_lead</w:t>
                      </w:r>
                      <w:proofErr w:type="spellEnd"/>
                      <w:r w:rsidRPr="009D57D1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9D57D1">
                        <w:rPr>
                          <w:rFonts w:ascii="Courier New" w:hAnsi="Courier New" w:cs="Courier New"/>
                        </w:rPr>
                        <w:t>false</w:t>
                      </w:r>
                      <w:proofErr w:type="spellEnd"/>
                      <w:r w:rsidRPr="009D57D1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28503269" w14:textId="77777777" w:rsidR="009D57D1" w:rsidRPr="009D57D1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9D57D1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9D57D1">
                        <w:rPr>
                          <w:rFonts w:ascii="Courier New" w:hAnsi="Courier New" w:cs="Courier New"/>
                        </w:rPr>
                        <w:t>szamla_keszit</w:t>
                      </w:r>
                      <w:proofErr w:type="spellEnd"/>
                      <w:r w:rsidRPr="009D57D1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9D57D1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9D57D1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27AAB56C" w14:textId="77777777" w:rsidR="009D57D1" w:rsidRPr="009D57D1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9D57D1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9D57D1">
                        <w:rPr>
                          <w:rFonts w:ascii="Courier New" w:hAnsi="Courier New" w:cs="Courier New"/>
                        </w:rPr>
                        <w:t>raktar_kezel</w:t>
                      </w:r>
                      <w:proofErr w:type="spellEnd"/>
                      <w:r w:rsidRPr="009D57D1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9D57D1">
                        <w:rPr>
                          <w:rFonts w:ascii="Courier New" w:hAnsi="Courier New" w:cs="Courier New"/>
                        </w:rPr>
                        <w:t>false</w:t>
                      </w:r>
                      <w:proofErr w:type="spellEnd"/>
                      <w:r w:rsidRPr="009D57D1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5AFEAA74" w14:textId="77777777" w:rsidR="009D57D1" w:rsidRPr="009D57D1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9D57D1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9D57D1">
                        <w:rPr>
                          <w:rFonts w:ascii="Courier New" w:hAnsi="Courier New" w:cs="Courier New"/>
                        </w:rPr>
                        <w:t>cegId</w:t>
                      </w:r>
                      <w:proofErr w:type="spellEnd"/>
                      <w:r w:rsidRPr="009D57D1">
                        <w:rPr>
                          <w:rFonts w:ascii="Courier New" w:hAnsi="Courier New" w:cs="Courier New"/>
                        </w:rPr>
                        <w:t>": 1</w:t>
                      </w:r>
                    </w:p>
                    <w:p w14:paraId="40812348" w14:textId="0DA47100" w:rsidR="009D57D1" w:rsidRPr="009D57D1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9D57D1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8425BD" w14:textId="3BCF9AD9" w:rsidR="009D57D1" w:rsidRDefault="009D57D1" w:rsidP="009D57D1">
      <w:pPr>
        <w:pStyle w:val="Cmsor2"/>
      </w:pPr>
      <w:bookmarkStart w:id="26" w:name="_Toc223072293"/>
      <w:r>
        <w:t>Várt eredmény:</w:t>
      </w:r>
      <w:bookmarkEnd w:id="26"/>
    </w:p>
    <w:p w14:paraId="0CC04866" w14:textId="50828FB3" w:rsidR="009D57D1" w:rsidRDefault="009D57D1" w:rsidP="009D57D1">
      <w:pPr>
        <w:pStyle w:val="Listaszerbekezds"/>
      </w:pPr>
      <w:r>
        <w:t>HTTP státuszkód: 200 OK</w:t>
      </w:r>
    </w:p>
    <w:p w14:paraId="4DCE3051" w14:textId="36E37EC1" w:rsidR="009D57D1" w:rsidRDefault="009D57D1" w:rsidP="009D57D1">
      <w:pPr>
        <w:pStyle w:val="Listaszerbekezds"/>
      </w:pPr>
      <w:r>
        <w:t xml:space="preserve">ok mező: </w:t>
      </w:r>
      <w:proofErr w:type="spellStart"/>
      <w:r>
        <w:t>true</w:t>
      </w:r>
      <w:proofErr w:type="spellEnd"/>
    </w:p>
    <w:p w14:paraId="498555F1" w14:textId="17807A60" w:rsidR="009D57D1" w:rsidRDefault="009D57D1" w:rsidP="009D57D1">
      <w:pPr>
        <w:pStyle w:val="Listaszerbekezds"/>
      </w:pPr>
      <w:proofErr w:type="spellStart"/>
      <w:r>
        <w:t>uzenet</w:t>
      </w:r>
      <w:proofErr w:type="spellEnd"/>
      <w:r>
        <w:t>: “Sikeres felhasználó felvétel!”</w:t>
      </w:r>
    </w:p>
    <w:p w14:paraId="57BDA671" w14:textId="269E0708" w:rsidR="009D57D1" w:rsidRDefault="009D57D1" w:rsidP="009D57D1">
      <w:pPr>
        <w:pStyle w:val="Listaszerbekezds"/>
      </w:pPr>
      <w:proofErr w:type="spellStart"/>
      <w:r>
        <w:t>felhasznaloId</w:t>
      </w:r>
      <w:proofErr w:type="spellEnd"/>
      <w:r>
        <w:t>: létezik, nem üres</w:t>
      </w:r>
    </w:p>
    <w:p w14:paraId="41323DE9" w14:textId="21A734B7" w:rsidR="009D57D1" w:rsidRDefault="009D57D1" w:rsidP="009D57D1">
      <w:pPr>
        <w:pStyle w:val="Cmsor2"/>
      </w:pPr>
      <w:bookmarkStart w:id="27" w:name="_Toc223072294"/>
      <w:r>
        <w:t>Példa válasz:</w:t>
      </w:r>
      <w:bookmarkEnd w:id="27"/>
    </w:p>
    <w:p w14:paraId="0875FFA9" w14:textId="7383E501" w:rsidR="009D57D1" w:rsidRDefault="009D57D1" w:rsidP="009D57D1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25F54E93" wp14:editId="228C370D">
                <wp:extent cx="5760000" cy="1404620"/>
                <wp:effectExtent l="0" t="0" r="12700" b="23495"/>
                <wp:docPr id="196753205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28661" w14:textId="12EAA147" w:rsidR="009D57D1" w:rsidRPr="007A16EA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16FA029E" w14:textId="77777777" w:rsidR="009D57D1" w:rsidRPr="007A16EA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104336E7" w14:textId="77777777" w:rsidR="009D57D1" w:rsidRPr="007A16EA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uzenet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"Sikeres felhasználó felvétel!",</w:t>
                            </w:r>
                          </w:p>
                          <w:p w14:paraId="7D9DE4AD" w14:textId="77777777" w:rsidR="009D57D1" w:rsidRPr="007A16EA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felhasznaloId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"15"</w:t>
                            </w:r>
                          </w:p>
                          <w:p w14:paraId="6430573C" w14:textId="5B02BBC7" w:rsidR="009D57D1" w:rsidRPr="007A16EA" w:rsidRDefault="009D57D1" w:rsidP="009D57D1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F54E93" id="_x0000_s1032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">
                <v:textbox style="mso-fit-shape-to-text:t">
                  <w:txbxContent>
                    <w:p w14:paraId="36528661" w14:textId="12EAA147" w:rsidR="009D57D1" w:rsidRPr="007A16EA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16FA029E" w14:textId="77777777" w:rsidR="009D57D1" w:rsidRPr="007A16EA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104336E7" w14:textId="77777777" w:rsidR="009D57D1" w:rsidRPr="007A16EA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uzenet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"Sikeres felhasználó felvétel!",</w:t>
                      </w:r>
                    </w:p>
                    <w:p w14:paraId="7D9DE4AD" w14:textId="77777777" w:rsidR="009D57D1" w:rsidRPr="007A16EA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felhasznaloId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"15"</w:t>
                      </w:r>
                    </w:p>
                    <w:p w14:paraId="6430573C" w14:textId="5B02BBC7" w:rsidR="009D57D1" w:rsidRPr="007A16EA" w:rsidRDefault="009D57D1" w:rsidP="009D57D1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802D6C" w14:textId="4FA934A7" w:rsidR="00E10556" w:rsidRDefault="00E10556" w:rsidP="00E10556">
      <w:pPr>
        <w:pStyle w:val="Cmsor1"/>
      </w:pPr>
      <w:bookmarkStart w:id="28" w:name="_Toc223072295"/>
      <w:r w:rsidRPr="00E10556">
        <w:lastRenderedPageBreak/>
        <w:t>Felhasználó módosítása – POST /</w:t>
      </w:r>
      <w:proofErr w:type="spellStart"/>
      <w:r w:rsidRPr="00E10556">
        <w:t>api</w:t>
      </w:r>
      <w:proofErr w:type="spellEnd"/>
      <w:r w:rsidRPr="00E10556">
        <w:t>/</w:t>
      </w:r>
      <w:r>
        <w:t xml:space="preserve"> </w:t>
      </w:r>
      <w:proofErr w:type="spellStart"/>
      <w:r w:rsidRPr="00E10556">
        <w:t>Felhasznalo_update</w:t>
      </w:r>
      <w:bookmarkEnd w:id="28"/>
      <w:proofErr w:type="spellEnd"/>
    </w:p>
    <w:p w14:paraId="625B8F1E" w14:textId="77777777" w:rsidR="00E10556" w:rsidRDefault="00E10556" w:rsidP="00E10556">
      <w:pPr>
        <w:pStyle w:val="Cmsor2"/>
      </w:pPr>
      <w:bookmarkStart w:id="29" w:name="_Toc223072296"/>
      <w:r>
        <w:t>Teszt neve:</w:t>
      </w:r>
      <w:bookmarkEnd w:id="29"/>
    </w:p>
    <w:p w14:paraId="07DF791E" w14:textId="442C2670" w:rsidR="00E10556" w:rsidRDefault="00E10556" w:rsidP="00E10556">
      <w:r>
        <w:t>Sikeres felhasználó módosítás</w:t>
      </w:r>
    </w:p>
    <w:p w14:paraId="23363AB5" w14:textId="77777777" w:rsidR="00E10556" w:rsidRDefault="00E10556" w:rsidP="00E10556">
      <w:pPr>
        <w:pStyle w:val="Cmsor2"/>
      </w:pPr>
      <w:bookmarkStart w:id="30" w:name="_Toc223072297"/>
      <w:r>
        <w:t>Teszt célja:</w:t>
      </w:r>
      <w:bookmarkEnd w:id="30"/>
    </w:p>
    <w:p w14:paraId="5A020F0A" w14:textId="6F2D9EA6" w:rsidR="00E10556" w:rsidRDefault="00E10556" w:rsidP="00E10556">
      <w:r>
        <w:t>Ellenőrizni, hogy a rendszer sikeresen módosít egy meglévő felhasználót, opcionálisan frissített jelszóval.</w:t>
      </w:r>
    </w:p>
    <w:p w14:paraId="737E0124" w14:textId="66D0B145" w:rsidR="00E10556" w:rsidRDefault="00E10556" w:rsidP="00E10556">
      <w:pPr>
        <w:pStyle w:val="Cmsor2"/>
      </w:pPr>
      <w:bookmarkStart w:id="31" w:name="_Toc223072298"/>
      <w:proofErr w:type="spellStart"/>
      <w:r>
        <w:t>Endpoint</w:t>
      </w:r>
      <w:proofErr w:type="spellEnd"/>
      <w:r>
        <w:t xml:space="preserve"> adatok:</w:t>
      </w:r>
      <w:bookmarkEnd w:id="31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E10556" w14:paraId="5BCA7FC9" w14:textId="77777777" w:rsidTr="0000766E">
        <w:tc>
          <w:tcPr>
            <w:tcW w:w="4536" w:type="dxa"/>
            <w:shd w:val="clear" w:color="auto" w:fill="00948B" w:themeFill="accent1" w:themeFillShade="BF"/>
          </w:tcPr>
          <w:p w14:paraId="0466200E" w14:textId="34C0ACD1" w:rsidR="00E10556" w:rsidRPr="00DF4EB1" w:rsidRDefault="00E10556" w:rsidP="00E10556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 w:rsidRPr="00DF4EB1"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shd w:val="clear" w:color="auto" w:fill="00948B" w:themeFill="accent1" w:themeFillShade="BF"/>
          </w:tcPr>
          <w:p w14:paraId="5CE86DD6" w14:textId="69B574E6" w:rsidR="00E10556" w:rsidRPr="00DF4EB1" w:rsidRDefault="00E10556" w:rsidP="00E10556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 w:rsidRPr="00DF4EB1"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E10556" w14:paraId="48712D89" w14:textId="77777777" w:rsidTr="0000766E">
        <w:tc>
          <w:tcPr>
            <w:tcW w:w="4536" w:type="dxa"/>
          </w:tcPr>
          <w:p w14:paraId="02952215" w14:textId="5AB0A2CC" w:rsidR="00E10556" w:rsidRDefault="00E10556" w:rsidP="00E10556">
            <w:pPr>
              <w:ind w:left="0"/>
              <w:rPr>
                <w:lang w:eastAsia="hu-HU"/>
              </w:rPr>
            </w:pPr>
            <w:r>
              <w:t>HTTP metódus</w:t>
            </w:r>
          </w:p>
        </w:tc>
        <w:tc>
          <w:tcPr>
            <w:tcW w:w="4531" w:type="dxa"/>
          </w:tcPr>
          <w:p w14:paraId="2E492DDC" w14:textId="2980DD15" w:rsidR="00E10556" w:rsidRDefault="00E10556" w:rsidP="00E10556">
            <w:pPr>
              <w:ind w:left="0"/>
              <w:rPr>
                <w:lang w:eastAsia="hu-HU"/>
              </w:rPr>
            </w:pPr>
            <w:r>
              <w:t>POST</w:t>
            </w:r>
          </w:p>
        </w:tc>
      </w:tr>
      <w:tr w:rsidR="00E10556" w14:paraId="44FCFD58" w14:textId="77777777" w:rsidTr="0000766E">
        <w:tc>
          <w:tcPr>
            <w:tcW w:w="4536" w:type="dxa"/>
          </w:tcPr>
          <w:p w14:paraId="38ECBEBB" w14:textId="229F3965" w:rsidR="00E10556" w:rsidRDefault="00E10556" w:rsidP="00E10556">
            <w:pPr>
              <w:ind w:left="0"/>
              <w:rPr>
                <w:lang w:eastAsia="hu-HU"/>
              </w:rPr>
            </w:pPr>
            <w:proofErr w:type="spellStart"/>
            <w:r>
              <w:t>Endpoint</w:t>
            </w:r>
            <w:proofErr w:type="spellEnd"/>
          </w:p>
        </w:tc>
        <w:tc>
          <w:tcPr>
            <w:tcW w:w="4531" w:type="dxa"/>
          </w:tcPr>
          <w:p w14:paraId="6D5DDD3A" w14:textId="09F2A657" w:rsidR="00E10556" w:rsidRDefault="00E10556" w:rsidP="00E10556">
            <w:pPr>
              <w:ind w:left="0"/>
              <w:rPr>
                <w:lang w:eastAsia="hu-HU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Felhasznalo_update</w:t>
            </w:r>
            <w:proofErr w:type="spellEnd"/>
          </w:p>
        </w:tc>
      </w:tr>
      <w:tr w:rsidR="00E10556" w14:paraId="698FA747" w14:textId="77777777" w:rsidTr="0000766E">
        <w:tc>
          <w:tcPr>
            <w:tcW w:w="4536" w:type="dxa"/>
          </w:tcPr>
          <w:p w14:paraId="388FFBCD" w14:textId="3242DFA6" w:rsidR="00E10556" w:rsidRDefault="00E10556" w:rsidP="00E10556">
            <w:pPr>
              <w:ind w:left="0"/>
              <w:rPr>
                <w:lang w:eastAsia="hu-HU"/>
              </w:rPr>
            </w:pPr>
            <w:proofErr w:type="spellStart"/>
            <w:r>
              <w:t>Content-Type</w:t>
            </w:r>
            <w:proofErr w:type="spellEnd"/>
          </w:p>
        </w:tc>
        <w:tc>
          <w:tcPr>
            <w:tcW w:w="4531" w:type="dxa"/>
          </w:tcPr>
          <w:p w14:paraId="06BBB15B" w14:textId="3FFBECC3" w:rsidR="00E10556" w:rsidRDefault="00E10556" w:rsidP="00E10556">
            <w:pPr>
              <w:ind w:left="0"/>
              <w:rPr>
                <w:lang w:eastAsia="hu-HU"/>
              </w:rPr>
            </w:pP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</w:tc>
      </w:tr>
      <w:tr w:rsidR="00E10556" w14:paraId="78911F69" w14:textId="77777777" w:rsidTr="0000766E">
        <w:tc>
          <w:tcPr>
            <w:tcW w:w="4536" w:type="dxa"/>
          </w:tcPr>
          <w:p w14:paraId="471149FA" w14:textId="1F72FBEE" w:rsidR="00E10556" w:rsidRDefault="00E10556" w:rsidP="00E10556">
            <w:pPr>
              <w:ind w:left="0"/>
              <w:rPr>
                <w:lang w:eastAsia="hu-HU"/>
              </w:rPr>
            </w:pPr>
            <w:proofErr w:type="spellStart"/>
            <w:r>
              <w:t>Authorization</w:t>
            </w:r>
            <w:proofErr w:type="spellEnd"/>
            <w:r>
              <w:tab/>
            </w:r>
          </w:p>
        </w:tc>
        <w:tc>
          <w:tcPr>
            <w:tcW w:w="4531" w:type="dxa"/>
          </w:tcPr>
          <w:p w14:paraId="7D4FC6F8" w14:textId="1EE50228" w:rsidR="00E10556" w:rsidRDefault="00E10556" w:rsidP="00E10556">
            <w:pPr>
              <w:ind w:left="0"/>
            </w:pPr>
            <w:proofErr w:type="spellStart"/>
            <w:r>
              <w:t>Bearer</w:t>
            </w:r>
            <w:proofErr w:type="spellEnd"/>
            <w:r>
              <w:t xml:space="preserve"> &lt;JWT_TOKEN&gt;</w:t>
            </w:r>
          </w:p>
        </w:tc>
      </w:tr>
    </w:tbl>
    <w:p w14:paraId="2F01C53D" w14:textId="519440C9" w:rsidR="00E10556" w:rsidRDefault="00E10556" w:rsidP="00E10556">
      <w:pPr>
        <w:pStyle w:val="Cmsor2"/>
      </w:pPr>
      <w:bookmarkStart w:id="32" w:name="_Toc223072299"/>
      <w:proofErr w:type="spellStart"/>
      <w:r>
        <w:t>Request</w:t>
      </w:r>
      <w:proofErr w:type="spellEnd"/>
      <w:r>
        <w:t xml:space="preserve"> Body (JSON):</w:t>
      </w:r>
      <w:bookmarkEnd w:id="32"/>
    </w:p>
    <w:p w14:paraId="0AE82AC1" w14:textId="6592F70A" w:rsidR="00E10556" w:rsidRPr="00E10556" w:rsidRDefault="00E10556" w:rsidP="00E10556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521C23E8" wp14:editId="38A53FD7">
                <wp:extent cx="5760000" cy="1404620"/>
                <wp:effectExtent l="0" t="0" r="12700" b="19050"/>
                <wp:docPr id="62123304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C1FD3" w14:textId="670A4462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784DA7EF" w14:textId="77777777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"15",</w:t>
                            </w:r>
                          </w:p>
                          <w:p w14:paraId="56306433" w14:textId="77777777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"Teszt Felhasználó Módosítva",</w:t>
                            </w:r>
                          </w:p>
                          <w:p w14:paraId="1980D36B" w14:textId="77777777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telephely_cim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"1010 Budapest, Teszt tér 6.",</w:t>
                            </w:r>
                          </w:p>
                          <w:p w14:paraId="7E3B7002" w14:textId="77777777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"telefon": "+3612345671",</w:t>
                            </w:r>
                          </w:p>
                          <w:p w14:paraId="4944E926" w14:textId="77777777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rendeles_osszkesz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false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73B12A59" w14:textId="77777777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rendeles_lead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6EB28679" w14:textId="77777777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szamla_keszit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false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51DDD0C2" w14:textId="77777777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raktar_kezel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459E859B" w14:textId="77777777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jelszo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"UjJelszo123!"</w:t>
                            </w:r>
                          </w:p>
                          <w:p w14:paraId="3521D41F" w14:textId="00DE30FF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1C23E8" id="_x0000_s1033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BD4trk7AgAAWA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3AAC1FD3" w14:textId="670A4462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784DA7EF" w14:textId="77777777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"15",</w:t>
                      </w:r>
                    </w:p>
                    <w:p w14:paraId="56306433" w14:textId="77777777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"Teszt Felhasználó Módosítva",</w:t>
                      </w:r>
                    </w:p>
                    <w:p w14:paraId="1980D36B" w14:textId="77777777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telephely_cim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"1010 Budapest, Teszt tér 6.",</w:t>
                      </w:r>
                    </w:p>
                    <w:p w14:paraId="7E3B7002" w14:textId="77777777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"telefon": "+3612345671",</w:t>
                      </w:r>
                    </w:p>
                    <w:p w14:paraId="4944E926" w14:textId="77777777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rendeles_osszkesz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false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73B12A59" w14:textId="77777777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rendeles_lead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6EB28679" w14:textId="77777777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szamla_keszit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false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51DDD0C2" w14:textId="77777777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raktar_kezel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459E859B" w14:textId="77777777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jelszo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"UjJelszo123!"</w:t>
                      </w:r>
                    </w:p>
                    <w:p w14:paraId="3521D41F" w14:textId="00DE30FF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4E6201" w14:textId="71098039" w:rsidR="00E10556" w:rsidRDefault="00E10556" w:rsidP="00E10556">
      <w:pPr>
        <w:pStyle w:val="Cmsor2"/>
      </w:pPr>
      <w:bookmarkStart w:id="33" w:name="_Toc223072300"/>
      <w:r>
        <w:t>Várt eredmény:</w:t>
      </w:r>
      <w:bookmarkEnd w:id="33"/>
    </w:p>
    <w:p w14:paraId="7B5CE8DD" w14:textId="2761E135" w:rsidR="00E10556" w:rsidRDefault="00E10556" w:rsidP="00E10556">
      <w:r>
        <w:t>HTTP státuszkód: 200 OK</w:t>
      </w:r>
    </w:p>
    <w:p w14:paraId="5B5E3FE2" w14:textId="3501F6B2" w:rsidR="00E10556" w:rsidRDefault="00E10556" w:rsidP="00E10556">
      <w:r>
        <w:t xml:space="preserve">ok mező: </w:t>
      </w:r>
      <w:proofErr w:type="spellStart"/>
      <w:r>
        <w:t>true</w:t>
      </w:r>
      <w:proofErr w:type="spellEnd"/>
    </w:p>
    <w:p w14:paraId="40BB5459" w14:textId="3C9ED945" w:rsidR="00E10556" w:rsidRDefault="00E10556" w:rsidP="00E10556">
      <w:proofErr w:type="spellStart"/>
      <w:r>
        <w:t>uzenet</w:t>
      </w:r>
      <w:proofErr w:type="spellEnd"/>
      <w:r>
        <w:t>: “Sikeres módosítás!”</w:t>
      </w:r>
    </w:p>
    <w:p w14:paraId="46A2B191" w14:textId="6A82F285" w:rsidR="00E10556" w:rsidRDefault="00E10556" w:rsidP="00E10556">
      <w:pPr>
        <w:pStyle w:val="Cmsor2"/>
      </w:pPr>
      <w:bookmarkStart w:id="34" w:name="_Toc223072301"/>
      <w:r>
        <w:t>Példa válasz:</w:t>
      </w:r>
      <w:bookmarkEnd w:id="34"/>
    </w:p>
    <w:p w14:paraId="425BCDD1" w14:textId="0F094BEA" w:rsidR="00E10556" w:rsidRDefault="00E10556" w:rsidP="00E10556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72B1F9F7" wp14:editId="46809A34">
                <wp:extent cx="5760000" cy="1404620"/>
                <wp:effectExtent l="0" t="0" r="12700" b="17780"/>
                <wp:docPr id="4027912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ABF64" w14:textId="5311BE2D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201D49F4" w14:textId="77777777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1EAADB67" w14:textId="77777777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uzenet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"Sikeres módosítás!"</w:t>
                            </w:r>
                          </w:p>
                          <w:p w14:paraId="3AD81030" w14:textId="3A2FB3CE" w:rsidR="00E10556" w:rsidRPr="007A16EA" w:rsidRDefault="00E10556" w:rsidP="00E105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B1F9F7" id="_x0000_s1034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JkS2v87AgAAWA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7FCABF64" w14:textId="5311BE2D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201D49F4" w14:textId="77777777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1EAADB67" w14:textId="77777777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uzenet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"Sikeres módosítás!"</w:t>
                      </w:r>
                    </w:p>
                    <w:p w14:paraId="3AD81030" w14:textId="3A2FB3CE" w:rsidR="00E10556" w:rsidRPr="007A16EA" w:rsidRDefault="00E10556" w:rsidP="00E105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6134DB" w14:textId="7160A2FE" w:rsidR="00E10556" w:rsidRDefault="00E10556" w:rsidP="00E10556">
      <w:pPr>
        <w:pStyle w:val="Cmsor1"/>
      </w:pPr>
      <w:bookmarkStart w:id="35" w:name="_Toc223072302"/>
      <w:r w:rsidRPr="00E10556">
        <w:lastRenderedPageBreak/>
        <w:t>Új partnerség létrehozása – POST /</w:t>
      </w:r>
      <w:proofErr w:type="spellStart"/>
      <w:r w:rsidRPr="00E10556">
        <w:t>api</w:t>
      </w:r>
      <w:proofErr w:type="spellEnd"/>
      <w:r w:rsidRPr="00E10556">
        <w:t>/</w:t>
      </w:r>
      <w:r>
        <w:t xml:space="preserve"> </w:t>
      </w:r>
      <w:proofErr w:type="spellStart"/>
      <w:r w:rsidRPr="00E10556">
        <w:t>Partnerek_ad</w:t>
      </w:r>
      <w:bookmarkEnd w:id="35"/>
      <w:proofErr w:type="spellEnd"/>
    </w:p>
    <w:p w14:paraId="0025F523" w14:textId="77777777" w:rsidR="00E10556" w:rsidRDefault="00E10556" w:rsidP="00D14A04">
      <w:pPr>
        <w:pStyle w:val="Cmsor2"/>
      </w:pPr>
      <w:bookmarkStart w:id="36" w:name="_Toc223072303"/>
      <w:r>
        <w:t>Teszt neve:</w:t>
      </w:r>
      <w:bookmarkEnd w:id="36"/>
    </w:p>
    <w:p w14:paraId="086FF946" w14:textId="648CB506" w:rsidR="00E10556" w:rsidRDefault="00E10556" w:rsidP="00E10556">
      <w:r>
        <w:t>Sikeres partnerség felvétele</w:t>
      </w:r>
    </w:p>
    <w:p w14:paraId="4ABA992B" w14:textId="77777777" w:rsidR="00E10556" w:rsidRDefault="00E10556" w:rsidP="00D14A04">
      <w:pPr>
        <w:pStyle w:val="Cmsor2"/>
      </w:pPr>
      <w:bookmarkStart w:id="37" w:name="_Toc223072304"/>
      <w:r>
        <w:t>Teszt célja:</w:t>
      </w:r>
      <w:bookmarkEnd w:id="37"/>
    </w:p>
    <w:p w14:paraId="6432C69E" w14:textId="6715B9BA" w:rsidR="00E10556" w:rsidRDefault="00E10556" w:rsidP="00E10556">
      <w:r>
        <w:t>Ellenőrizni, hogy a rendszer sikeresen felvesz egy új partnerséget két különböző cég között.</w:t>
      </w:r>
    </w:p>
    <w:p w14:paraId="20319C57" w14:textId="5BF319DF" w:rsidR="00E10556" w:rsidRDefault="00E10556" w:rsidP="00D14A04">
      <w:pPr>
        <w:pStyle w:val="Cmsor2"/>
      </w:pPr>
      <w:bookmarkStart w:id="38" w:name="_Toc223072305"/>
      <w:proofErr w:type="spellStart"/>
      <w:r>
        <w:t>Endpoint</w:t>
      </w:r>
      <w:proofErr w:type="spellEnd"/>
      <w:r>
        <w:t xml:space="preserve"> adatok:</w:t>
      </w:r>
      <w:bookmarkEnd w:id="38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455EFA" w14:paraId="25F16890" w14:textId="77777777" w:rsidTr="0000766E">
        <w:tc>
          <w:tcPr>
            <w:tcW w:w="4536" w:type="dxa"/>
            <w:shd w:val="clear" w:color="auto" w:fill="00948B" w:themeFill="accent1" w:themeFillShade="BF"/>
          </w:tcPr>
          <w:p w14:paraId="60B4EE79" w14:textId="77777777" w:rsidR="00455EFA" w:rsidRPr="00DF4EB1" w:rsidRDefault="00455EFA" w:rsidP="00057175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 w:rsidRPr="00DF4EB1"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shd w:val="clear" w:color="auto" w:fill="00948B" w:themeFill="accent1" w:themeFillShade="BF"/>
          </w:tcPr>
          <w:p w14:paraId="182D891A" w14:textId="77777777" w:rsidR="00455EFA" w:rsidRPr="00DF4EB1" w:rsidRDefault="00455EFA" w:rsidP="00057175">
            <w:pPr>
              <w:ind w:left="0"/>
              <w:rPr>
                <w:b/>
                <w:bCs/>
                <w:color w:val="FFFFFF" w:themeColor="background1"/>
                <w:lang w:eastAsia="hu-HU"/>
              </w:rPr>
            </w:pPr>
            <w:r w:rsidRPr="00DF4EB1"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455EFA" w14:paraId="731CEE00" w14:textId="77777777" w:rsidTr="0000766E">
        <w:tc>
          <w:tcPr>
            <w:tcW w:w="4536" w:type="dxa"/>
          </w:tcPr>
          <w:p w14:paraId="3945260B" w14:textId="77777777" w:rsidR="00455EFA" w:rsidRDefault="00455EFA" w:rsidP="00057175">
            <w:pPr>
              <w:ind w:left="0"/>
              <w:rPr>
                <w:lang w:eastAsia="hu-HU"/>
              </w:rPr>
            </w:pPr>
            <w:r>
              <w:t>HTTP metódus</w:t>
            </w:r>
          </w:p>
        </w:tc>
        <w:tc>
          <w:tcPr>
            <w:tcW w:w="4531" w:type="dxa"/>
          </w:tcPr>
          <w:p w14:paraId="2CD143A5" w14:textId="77777777" w:rsidR="00455EFA" w:rsidRDefault="00455EFA" w:rsidP="00057175">
            <w:pPr>
              <w:ind w:left="0"/>
              <w:rPr>
                <w:lang w:eastAsia="hu-HU"/>
              </w:rPr>
            </w:pPr>
            <w:r>
              <w:t>POST</w:t>
            </w:r>
          </w:p>
        </w:tc>
      </w:tr>
      <w:tr w:rsidR="00455EFA" w14:paraId="1DD66A19" w14:textId="77777777" w:rsidTr="0000766E">
        <w:tc>
          <w:tcPr>
            <w:tcW w:w="4536" w:type="dxa"/>
          </w:tcPr>
          <w:p w14:paraId="37E366C5" w14:textId="77777777" w:rsidR="00455EFA" w:rsidRDefault="00455EFA" w:rsidP="00057175">
            <w:pPr>
              <w:ind w:left="0"/>
              <w:rPr>
                <w:lang w:eastAsia="hu-HU"/>
              </w:rPr>
            </w:pPr>
            <w:proofErr w:type="spellStart"/>
            <w:r>
              <w:t>Endpoint</w:t>
            </w:r>
            <w:proofErr w:type="spellEnd"/>
          </w:p>
        </w:tc>
        <w:tc>
          <w:tcPr>
            <w:tcW w:w="4531" w:type="dxa"/>
          </w:tcPr>
          <w:p w14:paraId="29EA5548" w14:textId="51BAE3AB" w:rsidR="00455EFA" w:rsidRDefault="00455EFA" w:rsidP="00057175">
            <w:pPr>
              <w:ind w:left="0"/>
              <w:rPr>
                <w:lang w:eastAsia="hu-HU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r w:rsidR="0099381C">
              <w:t xml:space="preserve"> </w:t>
            </w:r>
            <w:proofErr w:type="spellStart"/>
            <w:r w:rsidR="0099381C">
              <w:t>Partnerek_ad</w:t>
            </w:r>
            <w:proofErr w:type="spellEnd"/>
          </w:p>
        </w:tc>
      </w:tr>
      <w:tr w:rsidR="00455EFA" w14:paraId="756D93C9" w14:textId="77777777" w:rsidTr="0000766E">
        <w:tc>
          <w:tcPr>
            <w:tcW w:w="4536" w:type="dxa"/>
          </w:tcPr>
          <w:p w14:paraId="45B10ABD" w14:textId="77777777" w:rsidR="00455EFA" w:rsidRDefault="00455EFA" w:rsidP="00057175">
            <w:pPr>
              <w:ind w:left="0"/>
              <w:rPr>
                <w:lang w:eastAsia="hu-HU"/>
              </w:rPr>
            </w:pPr>
            <w:proofErr w:type="spellStart"/>
            <w:r>
              <w:t>Content-Type</w:t>
            </w:r>
            <w:proofErr w:type="spellEnd"/>
          </w:p>
        </w:tc>
        <w:tc>
          <w:tcPr>
            <w:tcW w:w="4531" w:type="dxa"/>
          </w:tcPr>
          <w:p w14:paraId="33F5BD57" w14:textId="77777777" w:rsidR="00455EFA" w:rsidRDefault="00455EFA" w:rsidP="00057175">
            <w:pPr>
              <w:ind w:left="0"/>
              <w:rPr>
                <w:lang w:eastAsia="hu-HU"/>
              </w:rPr>
            </w:pP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</w:tc>
      </w:tr>
      <w:tr w:rsidR="00455EFA" w14:paraId="1436BDB3" w14:textId="77777777" w:rsidTr="0000766E">
        <w:tc>
          <w:tcPr>
            <w:tcW w:w="4536" w:type="dxa"/>
          </w:tcPr>
          <w:p w14:paraId="07CB766A" w14:textId="77777777" w:rsidR="00455EFA" w:rsidRDefault="00455EFA" w:rsidP="00057175">
            <w:pPr>
              <w:ind w:left="0"/>
              <w:rPr>
                <w:lang w:eastAsia="hu-HU"/>
              </w:rPr>
            </w:pPr>
            <w:proofErr w:type="spellStart"/>
            <w:r>
              <w:t>Authorization</w:t>
            </w:r>
            <w:proofErr w:type="spellEnd"/>
            <w:r>
              <w:tab/>
            </w:r>
          </w:p>
        </w:tc>
        <w:tc>
          <w:tcPr>
            <w:tcW w:w="4531" w:type="dxa"/>
          </w:tcPr>
          <w:p w14:paraId="238A85AB" w14:textId="77777777" w:rsidR="00455EFA" w:rsidRDefault="00455EFA" w:rsidP="00057175">
            <w:pPr>
              <w:ind w:left="0"/>
            </w:pPr>
            <w:proofErr w:type="spellStart"/>
            <w:r>
              <w:t>Bearer</w:t>
            </w:r>
            <w:proofErr w:type="spellEnd"/>
            <w:r>
              <w:t xml:space="preserve"> &lt;JWT_TOKEN&gt;</w:t>
            </w:r>
          </w:p>
        </w:tc>
      </w:tr>
    </w:tbl>
    <w:p w14:paraId="472CAE0B" w14:textId="0EACC83F" w:rsidR="00E10556" w:rsidRDefault="00E10556" w:rsidP="00D14A04">
      <w:pPr>
        <w:pStyle w:val="Cmsor2"/>
      </w:pPr>
      <w:bookmarkStart w:id="39" w:name="_Toc223072306"/>
      <w:proofErr w:type="spellStart"/>
      <w:r>
        <w:t>Request</w:t>
      </w:r>
      <w:proofErr w:type="spellEnd"/>
      <w:r>
        <w:t xml:space="preserve"> Body (JSON):</w:t>
      </w:r>
      <w:bookmarkEnd w:id="39"/>
    </w:p>
    <w:p w14:paraId="59D8058B" w14:textId="6DFF5BAC" w:rsidR="00D14A04" w:rsidRPr="00D14A04" w:rsidRDefault="00D14A04" w:rsidP="00D14A04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786CBAA2" wp14:editId="6EBC4FE4">
                <wp:extent cx="5760000" cy="1404620"/>
                <wp:effectExtent l="0" t="0" r="12700" b="28575"/>
                <wp:docPr id="8485675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7580D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3549F651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eladoId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717B442F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vevoId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2,</w:t>
                            </w:r>
                          </w:p>
                          <w:p w14:paraId="20F3B936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fiz_ido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15,</w:t>
                            </w:r>
                          </w:p>
                          <w:p w14:paraId="41150317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fiz_forma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"Átutalás"</w:t>
                            </w:r>
                          </w:p>
                          <w:p w14:paraId="7B6CF4D0" w14:textId="5E24653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6CBAA2" id="_x0000_s1035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">
                <v:textbox style="mso-fit-shape-to-text:t">
                  <w:txbxContent>
                    <w:p w14:paraId="7A87580D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3549F651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eladoId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717B442F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vevoId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2,</w:t>
                      </w:r>
                    </w:p>
                    <w:p w14:paraId="20F3B936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fiz_ido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15,</w:t>
                      </w:r>
                    </w:p>
                    <w:p w14:paraId="41150317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fiz_forma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"Átutalás"</w:t>
                      </w:r>
                    </w:p>
                    <w:p w14:paraId="7B6CF4D0" w14:textId="5E24653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6D0B60" w14:textId="0F89B4EF" w:rsidR="00E10556" w:rsidRDefault="00E10556" w:rsidP="00D14A04">
      <w:pPr>
        <w:pStyle w:val="Cmsor2"/>
      </w:pPr>
      <w:bookmarkStart w:id="40" w:name="_Toc223072307"/>
      <w:r>
        <w:t>Várt eredmény:</w:t>
      </w:r>
      <w:bookmarkEnd w:id="40"/>
    </w:p>
    <w:p w14:paraId="265B4586" w14:textId="1F9E1B4A" w:rsidR="00E10556" w:rsidRDefault="00E10556" w:rsidP="00D14A04">
      <w:pPr>
        <w:pStyle w:val="Listaszerbekezds"/>
      </w:pPr>
      <w:r>
        <w:t>HTTP státuszkód: 200 OK</w:t>
      </w:r>
    </w:p>
    <w:p w14:paraId="5202DA23" w14:textId="7E871784" w:rsidR="00E10556" w:rsidRDefault="00E10556" w:rsidP="00D14A04">
      <w:pPr>
        <w:pStyle w:val="Listaszerbekezds"/>
      </w:pPr>
      <w:r>
        <w:t xml:space="preserve">ok mező: </w:t>
      </w:r>
      <w:proofErr w:type="spellStart"/>
      <w:r>
        <w:t>true</w:t>
      </w:r>
      <w:proofErr w:type="spellEnd"/>
    </w:p>
    <w:p w14:paraId="46B30CE7" w14:textId="67D20141" w:rsidR="00E10556" w:rsidRDefault="00E10556" w:rsidP="00D14A04">
      <w:pPr>
        <w:pStyle w:val="Listaszerbekezds"/>
      </w:pPr>
      <w:proofErr w:type="spellStart"/>
      <w:r>
        <w:t>uzenet</w:t>
      </w:r>
      <w:proofErr w:type="spellEnd"/>
      <w:r>
        <w:t>: “A partnerség sikeresen hozzá lett adva”</w:t>
      </w:r>
    </w:p>
    <w:p w14:paraId="2DE166E2" w14:textId="6F674514" w:rsidR="00E10556" w:rsidRDefault="00E10556" w:rsidP="00D14A04">
      <w:pPr>
        <w:pStyle w:val="Listaszerbekezds"/>
      </w:pPr>
      <w:proofErr w:type="spellStart"/>
      <w:r>
        <w:t>partnersegId</w:t>
      </w:r>
      <w:proofErr w:type="spellEnd"/>
      <w:r>
        <w:t>: létezik, nem üres</w:t>
      </w:r>
    </w:p>
    <w:p w14:paraId="0A83D82C" w14:textId="50171C4D" w:rsidR="00E10556" w:rsidRDefault="00E10556" w:rsidP="00D14A04">
      <w:pPr>
        <w:pStyle w:val="Cmsor2"/>
      </w:pPr>
      <w:bookmarkStart w:id="41" w:name="_Toc223072308"/>
      <w:r>
        <w:t>Példa válasz:</w:t>
      </w:r>
      <w:bookmarkEnd w:id="41"/>
    </w:p>
    <w:p w14:paraId="699C61B1" w14:textId="13BB2443" w:rsidR="00D14A04" w:rsidRDefault="00D14A04" w:rsidP="00D14A04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0D6AD232" wp14:editId="2E05F5DF">
                <wp:extent cx="5760000" cy="1404620"/>
                <wp:effectExtent l="0" t="0" r="12700" b="23495"/>
                <wp:docPr id="42936333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F397A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23CCD07E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03673D15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uzenet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"A partnerség sikeresen hozzá lett adva",</w:t>
                            </w:r>
                          </w:p>
                          <w:p w14:paraId="2A9EF0CC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partnersegId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3</w:t>
                            </w:r>
                          </w:p>
                          <w:p w14:paraId="7E8E5E48" w14:textId="2E88955B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6AD232" id="_x0000_s1036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LLg9pE7AgAAWQ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587F397A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23CCD07E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03673D15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uzenet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"A partnerség sikeresen hozzá lett adva",</w:t>
                      </w:r>
                    </w:p>
                    <w:p w14:paraId="2A9EF0CC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partnersegId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3</w:t>
                      </w:r>
                    </w:p>
                    <w:p w14:paraId="7E8E5E48" w14:textId="2E88955B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51FF49" w14:textId="76F960F5" w:rsidR="00D14A04" w:rsidRDefault="00D14A04" w:rsidP="00D14A04">
      <w:pPr>
        <w:pStyle w:val="Cmsor1"/>
      </w:pPr>
      <w:bookmarkStart w:id="42" w:name="_Toc223072309"/>
      <w:r w:rsidRPr="00D14A04">
        <w:lastRenderedPageBreak/>
        <w:t>Raktárkészlet lekérdezése – POST /</w:t>
      </w:r>
      <w:proofErr w:type="spellStart"/>
      <w:r w:rsidRPr="00D14A04">
        <w:t>api</w:t>
      </w:r>
      <w:proofErr w:type="spellEnd"/>
      <w:r w:rsidRPr="00D14A04">
        <w:t>/</w:t>
      </w:r>
      <w:r>
        <w:t xml:space="preserve"> </w:t>
      </w:r>
      <w:proofErr w:type="spellStart"/>
      <w:r w:rsidRPr="00D14A04">
        <w:t>Raktar</w:t>
      </w:r>
      <w:bookmarkEnd w:id="42"/>
      <w:proofErr w:type="spellEnd"/>
    </w:p>
    <w:p w14:paraId="3FB3721C" w14:textId="77777777" w:rsidR="00D14A04" w:rsidRDefault="00D14A04" w:rsidP="00D14A04">
      <w:pPr>
        <w:pStyle w:val="Cmsor2"/>
      </w:pPr>
      <w:bookmarkStart w:id="43" w:name="_Toc223072310"/>
      <w:r>
        <w:t>Teszt neve:</w:t>
      </w:r>
      <w:bookmarkEnd w:id="43"/>
    </w:p>
    <w:p w14:paraId="0218852B" w14:textId="3057264C" w:rsidR="00D14A04" w:rsidRDefault="00D14A04" w:rsidP="00D14A04">
      <w:r>
        <w:t>Sikeres raktárkészlet lekérdezés</w:t>
      </w:r>
    </w:p>
    <w:p w14:paraId="01B96551" w14:textId="77777777" w:rsidR="00D14A04" w:rsidRDefault="00D14A04" w:rsidP="00D14A04">
      <w:pPr>
        <w:pStyle w:val="Cmsor2"/>
      </w:pPr>
      <w:bookmarkStart w:id="44" w:name="_Toc223072311"/>
      <w:r>
        <w:t>Teszt célja:</w:t>
      </w:r>
      <w:bookmarkEnd w:id="44"/>
    </w:p>
    <w:p w14:paraId="38AD2AFE" w14:textId="464DC3A3" w:rsidR="00D14A04" w:rsidRDefault="00D14A04" w:rsidP="00D14A04">
      <w:r>
        <w:t>Ellenőrizni, hogy a rendszer visszaadja egy cég raktárában lévő termékeket.</w:t>
      </w:r>
    </w:p>
    <w:p w14:paraId="40EC867D" w14:textId="59ABBE90" w:rsidR="00D14A04" w:rsidRDefault="00D14A04" w:rsidP="00D14A04">
      <w:pPr>
        <w:pStyle w:val="Cmsor2"/>
      </w:pPr>
      <w:bookmarkStart w:id="45" w:name="_Toc223072312"/>
      <w:proofErr w:type="spellStart"/>
      <w:r>
        <w:t>Endpoint</w:t>
      </w:r>
      <w:proofErr w:type="spellEnd"/>
      <w:r>
        <w:t xml:space="preserve"> adatok:</w:t>
      </w:r>
      <w:bookmarkEnd w:id="45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99381C" w:rsidRPr="0099381C" w14:paraId="601D1342" w14:textId="77777777" w:rsidTr="0000766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1CE34147" w14:textId="77777777" w:rsidR="0099381C" w:rsidRPr="00DF4EB1" w:rsidRDefault="0099381C" w:rsidP="0099381C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554C0307" w14:textId="77777777" w:rsidR="0099381C" w:rsidRPr="00DF4EB1" w:rsidRDefault="0099381C" w:rsidP="0099381C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99381C" w:rsidRPr="0099381C" w14:paraId="0F8439BA" w14:textId="77777777" w:rsidTr="0000766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8C482" w14:textId="77777777" w:rsidR="0099381C" w:rsidRPr="0099381C" w:rsidRDefault="0099381C" w:rsidP="0099381C">
            <w:pPr>
              <w:spacing w:line="259" w:lineRule="auto"/>
              <w:ind w:left="0"/>
            </w:pPr>
            <w:r w:rsidRPr="0099381C"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A0E4" w14:textId="77777777" w:rsidR="0099381C" w:rsidRPr="0099381C" w:rsidRDefault="0099381C" w:rsidP="0099381C">
            <w:pPr>
              <w:spacing w:line="259" w:lineRule="auto"/>
              <w:ind w:left="0"/>
            </w:pPr>
            <w:r w:rsidRPr="0099381C">
              <w:t>POST</w:t>
            </w:r>
          </w:p>
        </w:tc>
      </w:tr>
      <w:tr w:rsidR="0099381C" w:rsidRPr="0099381C" w14:paraId="3C1C93EB" w14:textId="77777777" w:rsidTr="0000766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74173" w14:textId="77777777" w:rsidR="0099381C" w:rsidRPr="0099381C" w:rsidRDefault="0099381C" w:rsidP="0099381C">
            <w:pPr>
              <w:spacing w:line="259" w:lineRule="auto"/>
              <w:ind w:left="0"/>
            </w:pPr>
            <w:proofErr w:type="spellStart"/>
            <w:r w:rsidRPr="0099381C">
              <w:t>Endpoint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6D169" w14:textId="1FB6B2D5" w:rsidR="0099381C" w:rsidRPr="0099381C" w:rsidRDefault="0099381C" w:rsidP="0099381C">
            <w:pPr>
              <w:spacing w:line="259" w:lineRule="auto"/>
              <w:ind w:left="0"/>
            </w:pPr>
            <w:r w:rsidRPr="0099381C">
              <w:t>/</w:t>
            </w:r>
            <w:proofErr w:type="spellStart"/>
            <w:r w:rsidRPr="0099381C">
              <w:t>api</w:t>
            </w:r>
            <w:proofErr w:type="spellEnd"/>
            <w:r w:rsidRPr="0099381C">
              <w:t>/</w:t>
            </w:r>
            <w:r>
              <w:t xml:space="preserve"> </w:t>
            </w:r>
            <w:proofErr w:type="spellStart"/>
            <w:r>
              <w:t>Raktar</w:t>
            </w:r>
            <w:proofErr w:type="spellEnd"/>
          </w:p>
        </w:tc>
      </w:tr>
      <w:tr w:rsidR="0099381C" w:rsidRPr="0099381C" w14:paraId="78237858" w14:textId="77777777" w:rsidTr="0000766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371FE" w14:textId="77777777" w:rsidR="0099381C" w:rsidRPr="0099381C" w:rsidRDefault="0099381C" w:rsidP="0099381C">
            <w:pPr>
              <w:spacing w:line="259" w:lineRule="auto"/>
              <w:ind w:left="0"/>
            </w:pPr>
            <w:proofErr w:type="spellStart"/>
            <w:r w:rsidRPr="0099381C">
              <w:t>Content-Type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8EC07" w14:textId="77777777" w:rsidR="0099381C" w:rsidRPr="0099381C" w:rsidRDefault="0099381C" w:rsidP="0099381C">
            <w:pPr>
              <w:spacing w:line="259" w:lineRule="auto"/>
              <w:ind w:left="0"/>
            </w:pPr>
            <w:proofErr w:type="spellStart"/>
            <w:r w:rsidRPr="0099381C">
              <w:t>application</w:t>
            </w:r>
            <w:proofErr w:type="spellEnd"/>
            <w:r w:rsidRPr="0099381C">
              <w:t>/</w:t>
            </w:r>
            <w:proofErr w:type="spellStart"/>
            <w:r w:rsidRPr="0099381C">
              <w:t>json</w:t>
            </w:r>
            <w:proofErr w:type="spellEnd"/>
          </w:p>
        </w:tc>
      </w:tr>
      <w:tr w:rsidR="0099381C" w:rsidRPr="0099381C" w14:paraId="3A4915A2" w14:textId="77777777" w:rsidTr="0000766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C3D4" w14:textId="77777777" w:rsidR="0099381C" w:rsidRPr="0099381C" w:rsidRDefault="0099381C" w:rsidP="0099381C">
            <w:pPr>
              <w:spacing w:line="259" w:lineRule="auto"/>
              <w:ind w:left="0"/>
            </w:pPr>
            <w:proofErr w:type="spellStart"/>
            <w:r w:rsidRPr="0099381C">
              <w:t>Authorization</w:t>
            </w:r>
            <w:proofErr w:type="spellEnd"/>
            <w:r w:rsidRPr="0099381C">
              <w:tab/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1593B" w14:textId="77777777" w:rsidR="0099381C" w:rsidRPr="0099381C" w:rsidRDefault="0099381C" w:rsidP="0099381C">
            <w:pPr>
              <w:spacing w:line="259" w:lineRule="auto"/>
              <w:ind w:left="0"/>
            </w:pPr>
            <w:proofErr w:type="spellStart"/>
            <w:r w:rsidRPr="0099381C">
              <w:t>Bearer</w:t>
            </w:r>
            <w:proofErr w:type="spellEnd"/>
            <w:r w:rsidRPr="0099381C">
              <w:t xml:space="preserve"> &lt;JWT_TOKEN&gt;</w:t>
            </w:r>
          </w:p>
        </w:tc>
      </w:tr>
    </w:tbl>
    <w:p w14:paraId="03B57586" w14:textId="2A3AE6EF" w:rsidR="00D14A04" w:rsidRDefault="00D14A04" w:rsidP="00D14A04">
      <w:pPr>
        <w:pStyle w:val="Cmsor2"/>
      </w:pPr>
      <w:bookmarkStart w:id="46" w:name="_Toc223072313"/>
      <w:proofErr w:type="spellStart"/>
      <w:r>
        <w:t>Request</w:t>
      </w:r>
      <w:proofErr w:type="spellEnd"/>
      <w:r>
        <w:t xml:space="preserve"> Body (JSON):</w:t>
      </w:r>
      <w:bookmarkEnd w:id="46"/>
    </w:p>
    <w:p w14:paraId="623FFF42" w14:textId="5C57D2A9" w:rsidR="00D14A04" w:rsidRPr="00D14A04" w:rsidRDefault="00D14A04" w:rsidP="00D14A04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30398F49" wp14:editId="5B3115EF">
                <wp:extent cx="5760000" cy="1404620"/>
                <wp:effectExtent l="0" t="0" r="12700" b="12065"/>
                <wp:docPr id="5488407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0BA63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4E6B2F39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</w:t>
                            </w:r>
                          </w:p>
                          <w:p w14:paraId="46E64FD9" w14:textId="00FF6D96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398F49" id="_x0000_s1037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G+unBE7AgAAWA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1E30BA63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4E6B2F39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</w:t>
                      </w:r>
                    </w:p>
                    <w:p w14:paraId="46E64FD9" w14:textId="00FF6D96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4E652B" w14:textId="0AAAF549" w:rsidR="00D14A04" w:rsidRDefault="00D14A04" w:rsidP="00D14A04">
      <w:pPr>
        <w:pStyle w:val="Cmsor2"/>
      </w:pPr>
      <w:bookmarkStart w:id="47" w:name="_Toc223072314"/>
      <w:r>
        <w:t>Várt eredmény:</w:t>
      </w:r>
      <w:bookmarkEnd w:id="47"/>
    </w:p>
    <w:p w14:paraId="63A38095" w14:textId="21DBDC9B" w:rsidR="00D14A04" w:rsidRDefault="00D14A04" w:rsidP="00D14A04">
      <w:pPr>
        <w:pStyle w:val="Listaszerbekezds"/>
      </w:pPr>
      <w:r>
        <w:t>HTTP státuszkód: 200 OK</w:t>
      </w:r>
    </w:p>
    <w:p w14:paraId="2432CA7A" w14:textId="41DEF7F9" w:rsidR="00D14A04" w:rsidRDefault="00D14A04" w:rsidP="00D14A04">
      <w:pPr>
        <w:pStyle w:val="Listaszerbekezds"/>
      </w:pPr>
      <w:r>
        <w:t xml:space="preserve">ok mező: </w:t>
      </w:r>
      <w:proofErr w:type="spellStart"/>
      <w:r>
        <w:t>true</w:t>
      </w:r>
      <w:proofErr w:type="spellEnd"/>
    </w:p>
    <w:p w14:paraId="34A4D3C0" w14:textId="16D69A02" w:rsidR="00D14A04" w:rsidRDefault="00D14A04" w:rsidP="00D14A04">
      <w:pPr>
        <w:pStyle w:val="Listaszerbekezds"/>
      </w:pPr>
      <w:proofErr w:type="spellStart"/>
      <w:r>
        <w:t>termekek</w:t>
      </w:r>
      <w:proofErr w:type="spellEnd"/>
      <w:r>
        <w:t xml:space="preserve"> mező: tömb, legalább 1 elem (pl. Laptop Business, Vezeték nélküli egér)</w:t>
      </w:r>
    </w:p>
    <w:p w14:paraId="72B52815" w14:textId="325C37D4" w:rsidR="00D14A04" w:rsidRDefault="00D14A04" w:rsidP="00D14A04">
      <w:pPr>
        <w:pStyle w:val="Cmsor2"/>
      </w:pPr>
      <w:bookmarkStart w:id="48" w:name="_Toc223072315"/>
      <w:r>
        <w:lastRenderedPageBreak/>
        <w:t>Példa válasz:</w:t>
      </w:r>
      <w:bookmarkEnd w:id="48"/>
    </w:p>
    <w:p w14:paraId="5C8AC256" w14:textId="2DC711FD" w:rsidR="00D14A04" w:rsidRDefault="00D14A04" w:rsidP="00D14A04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0EF31007" wp14:editId="11A59BBD">
                <wp:extent cx="5760000" cy="1404620"/>
                <wp:effectExtent l="0" t="0" r="12700" b="23495"/>
                <wp:docPr id="208816267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5466F" w14:textId="1CD7BB74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36DBC347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27DF420D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uzenet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"",</w:t>
                            </w:r>
                          </w:p>
                          <w:p w14:paraId="3AF5BC99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termekek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[</w:t>
                            </w:r>
                          </w:p>
                          <w:p w14:paraId="00510530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3F40C07A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3224F173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"tulajdonos": 1,</w:t>
                            </w:r>
                          </w:p>
                          <w:p w14:paraId="4E4F8492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"Laptop Business",</w:t>
                            </w:r>
                          </w:p>
                          <w:p w14:paraId="5B9DACEE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"cikkszam": "NB-001",</w:t>
                            </w:r>
                          </w:p>
                          <w:p w14:paraId="4B0002C6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mennyiseg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15,</w:t>
                            </w:r>
                          </w:p>
                          <w:p w14:paraId="5A773760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kiszereles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"db",</w:t>
                            </w:r>
                          </w:p>
                          <w:p w14:paraId="2A9448B9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min_vas_menny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15B6BBCC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leiras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"I7, 16GB RAM",</w:t>
                            </w:r>
                          </w:p>
                          <w:p w14:paraId="1E4F4BBE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ar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320000,</w:t>
                            </w:r>
                          </w:p>
                          <w:p w14:paraId="63196833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kategoria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60BF64DC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afa_kulcs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27</w:t>
                            </w:r>
                          </w:p>
                          <w:p w14:paraId="298D4130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},</w:t>
                            </w:r>
                          </w:p>
                          <w:p w14:paraId="2B0A8C2E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4EB08DF6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2,</w:t>
                            </w:r>
                          </w:p>
                          <w:p w14:paraId="6642FA9F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"tulajdonos": 1,</w:t>
                            </w:r>
                          </w:p>
                          <w:p w14:paraId="329580F3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"Vezeték nélküli egér",</w:t>
                            </w:r>
                          </w:p>
                          <w:p w14:paraId="2C80C64A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"cikkszam": "M-02",</w:t>
                            </w:r>
                          </w:p>
                          <w:p w14:paraId="6343E0D1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mennyiseg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80,</w:t>
                            </w:r>
                          </w:p>
                          <w:p w14:paraId="3E14AD42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kiszereles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"db",</w:t>
                            </w:r>
                          </w:p>
                          <w:p w14:paraId="3A479611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min_vas_menny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2,</w:t>
                            </w:r>
                          </w:p>
                          <w:p w14:paraId="6754E2E4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leiras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"Optikai",</w:t>
                            </w:r>
                          </w:p>
                          <w:p w14:paraId="3E912111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ar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6500,</w:t>
                            </w:r>
                          </w:p>
                          <w:p w14:paraId="60AE53A7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kategoria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1ACC1CA4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afa_kulcs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27</w:t>
                            </w:r>
                          </w:p>
                          <w:p w14:paraId="2373736E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1F20111D" w14:textId="77777777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03820D73" w14:textId="3E033A13" w:rsidR="00D14A04" w:rsidRPr="007A16EA" w:rsidRDefault="00D14A04" w:rsidP="00D14A04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F31007" id="_x0000_s1038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">
                <v:textbox style="mso-fit-shape-to-text:t">
                  <w:txbxContent>
                    <w:p w14:paraId="2035466F" w14:textId="1CD7BB74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36DBC347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27DF420D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uzenet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"",</w:t>
                      </w:r>
                    </w:p>
                    <w:p w14:paraId="3AF5BC99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termekek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[</w:t>
                      </w:r>
                    </w:p>
                    <w:p w14:paraId="00510530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3F40C07A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3224F173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"tulajdonos": 1,</w:t>
                      </w:r>
                    </w:p>
                    <w:p w14:paraId="4E4F8492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"Laptop Business",</w:t>
                      </w:r>
                    </w:p>
                    <w:p w14:paraId="5B9DACEE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"cikkszam": "NB-001",</w:t>
                      </w:r>
                    </w:p>
                    <w:p w14:paraId="4B0002C6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mennyiseg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15,</w:t>
                      </w:r>
                    </w:p>
                    <w:p w14:paraId="5A773760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kiszereles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"db",</w:t>
                      </w:r>
                    </w:p>
                    <w:p w14:paraId="2A9448B9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min_vas_menny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15B6BBCC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leiras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"I7, 16GB RAM",</w:t>
                      </w:r>
                    </w:p>
                    <w:p w14:paraId="1E4F4BBE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ar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320000,</w:t>
                      </w:r>
                    </w:p>
                    <w:p w14:paraId="63196833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kategoria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60BF64DC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afa_kulcs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27</w:t>
                      </w:r>
                    </w:p>
                    <w:p w14:paraId="298D4130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},</w:t>
                      </w:r>
                    </w:p>
                    <w:p w14:paraId="2B0A8C2E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4EB08DF6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2,</w:t>
                      </w:r>
                    </w:p>
                    <w:p w14:paraId="6642FA9F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"tulajdonos": 1,</w:t>
                      </w:r>
                    </w:p>
                    <w:p w14:paraId="329580F3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"Vezeték nélküli egér",</w:t>
                      </w:r>
                    </w:p>
                    <w:p w14:paraId="2C80C64A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"cikkszam": "M-02",</w:t>
                      </w:r>
                    </w:p>
                    <w:p w14:paraId="6343E0D1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mennyiseg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80,</w:t>
                      </w:r>
                    </w:p>
                    <w:p w14:paraId="3E14AD42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kiszereles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"db",</w:t>
                      </w:r>
                    </w:p>
                    <w:p w14:paraId="3A479611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min_vas_menny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2,</w:t>
                      </w:r>
                    </w:p>
                    <w:p w14:paraId="6754E2E4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leiras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"Optikai",</w:t>
                      </w:r>
                    </w:p>
                    <w:p w14:paraId="3E912111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ar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6500,</w:t>
                      </w:r>
                    </w:p>
                    <w:p w14:paraId="60AE53A7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kategoria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1ACC1CA4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afa_kulcs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27</w:t>
                      </w:r>
                    </w:p>
                    <w:p w14:paraId="2373736E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1F20111D" w14:textId="77777777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03820D73" w14:textId="3E033A13" w:rsidR="00D14A04" w:rsidRPr="007A16EA" w:rsidRDefault="00D14A04" w:rsidP="00D14A04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7821B4" w14:textId="472C7C67" w:rsidR="003A13A8" w:rsidRDefault="003A13A8" w:rsidP="003A13A8">
      <w:pPr>
        <w:pStyle w:val="Cmsor1"/>
      </w:pPr>
      <w:bookmarkStart w:id="49" w:name="_Toc223072316"/>
      <w:r w:rsidRPr="003A13A8">
        <w:lastRenderedPageBreak/>
        <w:t>Új rendelés leadása – POST /</w:t>
      </w:r>
      <w:proofErr w:type="spellStart"/>
      <w:r w:rsidRPr="003A13A8">
        <w:t>api</w:t>
      </w:r>
      <w:proofErr w:type="spellEnd"/>
      <w:r w:rsidRPr="003A13A8">
        <w:t>/</w:t>
      </w:r>
      <w:r>
        <w:t xml:space="preserve"> </w:t>
      </w:r>
      <w:proofErr w:type="spellStart"/>
      <w:r w:rsidRPr="003A13A8">
        <w:t>Rendeles_ad</w:t>
      </w:r>
      <w:bookmarkEnd w:id="49"/>
      <w:proofErr w:type="spellEnd"/>
    </w:p>
    <w:p w14:paraId="0785DA8D" w14:textId="77777777" w:rsidR="00D42606" w:rsidRDefault="00D42606" w:rsidP="00D42606">
      <w:pPr>
        <w:pStyle w:val="Cmsor2"/>
      </w:pPr>
      <w:bookmarkStart w:id="50" w:name="_Toc223072317"/>
      <w:r>
        <w:t>Teszt neve:</w:t>
      </w:r>
      <w:bookmarkEnd w:id="50"/>
    </w:p>
    <w:p w14:paraId="5D2A44BB" w14:textId="346F6E62" w:rsidR="00D42606" w:rsidRDefault="00D42606" w:rsidP="00D42606">
      <w:r>
        <w:t>Sikeres rendelés leadás</w:t>
      </w:r>
    </w:p>
    <w:p w14:paraId="399BA29C" w14:textId="77777777" w:rsidR="00D42606" w:rsidRDefault="00D42606" w:rsidP="00D42606">
      <w:pPr>
        <w:pStyle w:val="Cmsor2"/>
      </w:pPr>
      <w:bookmarkStart w:id="51" w:name="_Toc223072318"/>
      <w:r>
        <w:t>Teszt célja:</w:t>
      </w:r>
      <w:bookmarkEnd w:id="51"/>
    </w:p>
    <w:p w14:paraId="6544EFCB" w14:textId="22BA0AFF" w:rsidR="003A13A8" w:rsidRDefault="00D42606" w:rsidP="00D42606">
      <w:r>
        <w:t>Ellenőrizni, hogy a rendszer sikeresen feldolgozza az új rendelést, generál rendelésszámot és beszúrja a tételeket.</w:t>
      </w:r>
    </w:p>
    <w:p w14:paraId="5259A0F8" w14:textId="24ED0898" w:rsidR="00D42606" w:rsidRDefault="00D42606" w:rsidP="00D42606">
      <w:pPr>
        <w:pStyle w:val="Cmsor2"/>
      </w:pPr>
      <w:bookmarkStart w:id="52" w:name="_Toc223072319"/>
      <w:proofErr w:type="spellStart"/>
      <w:r>
        <w:t>Endpoint</w:t>
      </w:r>
      <w:proofErr w:type="spellEnd"/>
      <w:r>
        <w:t xml:space="preserve"> adatok:</w:t>
      </w:r>
      <w:bookmarkEnd w:id="52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9D40D5" w:rsidRPr="009D40D5" w14:paraId="3EA9A482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0292639B" w14:textId="77777777" w:rsidR="009D40D5" w:rsidRPr="00DF4EB1" w:rsidRDefault="009D40D5" w:rsidP="009D40D5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4503D25A" w14:textId="77777777" w:rsidR="009D40D5" w:rsidRPr="00DF4EB1" w:rsidRDefault="009D40D5" w:rsidP="009D40D5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9D40D5" w:rsidRPr="009D40D5" w14:paraId="3F10FD75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E998" w14:textId="77777777" w:rsidR="009D40D5" w:rsidRPr="009D40D5" w:rsidRDefault="009D40D5" w:rsidP="009D40D5">
            <w:pPr>
              <w:spacing w:line="259" w:lineRule="auto"/>
              <w:ind w:left="0"/>
            </w:pPr>
            <w:r w:rsidRPr="009D40D5"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621F2" w14:textId="77777777" w:rsidR="009D40D5" w:rsidRPr="009D40D5" w:rsidRDefault="009D40D5" w:rsidP="009D40D5">
            <w:pPr>
              <w:spacing w:line="259" w:lineRule="auto"/>
              <w:ind w:left="0"/>
            </w:pPr>
            <w:r w:rsidRPr="009D40D5">
              <w:t>POST</w:t>
            </w:r>
          </w:p>
        </w:tc>
      </w:tr>
      <w:tr w:rsidR="009D40D5" w:rsidRPr="009D40D5" w14:paraId="7DEE0A16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8425B" w14:textId="77777777" w:rsidR="009D40D5" w:rsidRPr="009D40D5" w:rsidRDefault="009D40D5" w:rsidP="009D40D5">
            <w:pPr>
              <w:spacing w:line="259" w:lineRule="auto"/>
              <w:ind w:left="0"/>
            </w:pPr>
            <w:proofErr w:type="spellStart"/>
            <w:r w:rsidRPr="009D40D5">
              <w:t>Endpoint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65029" w14:textId="6BD30B9A" w:rsidR="009D40D5" w:rsidRPr="009D40D5" w:rsidRDefault="009D40D5" w:rsidP="009D40D5">
            <w:pPr>
              <w:spacing w:line="259" w:lineRule="auto"/>
              <w:ind w:left="0"/>
            </w:pPr>
            <w:r w:rsidRPr="009D40D5">
              <w:t>/</w:t>
            </w:r>
            <w:proofErr w:type="spellStart"/>
            <w:r w:rsidRPr="009D40D5">
              <w:t>api</w:t>
            </w:r>
            <w:proofErr w:type="spellEnd"/>
            <w:r w:rsidRPr="009D40D5">
              <w:t>/</w:t>
            </w:r>
            <w:r>
              <w:t xml:space="preserve"> </w:t>
            </w:r>
            <w:proofErr w:type="spellStart"/>
            <w:r>
              <w:t>Rendeles_ad</w:t>
            </w:r>
            <w:proofErr w:type="spellEnd"/>
          </w:p>
        </w:tc>
      </w:tr>
      <w:tr w:rsidR="009D40D5" w:rsidRPr="009D40D5" w14:paraId="6FCEF8B3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5DBFD" w14:textId="77777777" w:rsidR="009D40D5" w:rsidRPr="009D40D5" w:rsidRDefault="009D40D5" w:rsidP="009D40D5">
            <w:pPr>
              <w:spacing w:line="259" w:lineRule="auto"/>
              <w:ind w:left="0"/>
            </w:pPr>
            <w:proofErr w:type="spellStart"/>
            <w:r w:rsidRPr="009D40D5">
              <w:t>Content-Type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54542" w14:textId="77777777" w:rsidR="009D40D5" w:rsidRPr="009D40D5" w:rsidRDefault="009D40D5" w:rsidP="009D40D5">
            <w:pPr>
              <w:spacing w:line="259" w:lineRule="auto"/>
              <w:ind w:left="0"/>
            </w:pPr>
            <w:proofErr w:type="spellStart"/>
            <w:r w:rsidRPr="009D40D5">
              <w:t>application</w:t>
            </w:r>
            <w:proofErr w:type="spellEnd"/>
            <w:r w:rsidRPr="009D40D5">
              <w:t>/</w:t>
            </w:r>
            <w:proofErr w:type="spellStart"/>
            <w:r w:rsidRPr="009D40D5">
              <w:t>json</w:t>
            </w:r>
            <w:proofErr w:type="spellEnd"/>
          </w:p>
        </w:tc>
      </w:tr>
      <w:tr w:rsidR="009D40D5" w:rsidRPr="009D40D5" w14:paraId="694062C1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7D174" w14:textId="77777777" w:rsidR="009D40D5" w:rsidRPr="009D40D5" w:rsidRDefault="009D40D5" w:rsidP="009D40D5">
            <w:pPr>
              <w:spacing w:line="259" w:lineRule="auto"/>
              <w:ind w:left="0"/>
            </w:pPr>
            <w:proofErr w:type="spellStart"/>
            <w:r w:rsidRPr="009D40D5">
              <w:t>Authorization</w:t>
            </w:r>
            <w:proofErr w:type="spellEnd"/>
            <w:r w:rsidRPr="009D40D5">
              <w:tab/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B34AA" w14:textId="77777777" w:rsidR="009D40D5" w:rsidRPr="009D40D5" w:rsidRDefault="009D40D5" w:rsidP="009D40D5">
            <w:pPr>
              <w:spacing w:line="259" w:lineRule="auto"/>
              <w:ind w:left="0"/>
            </w:pPr>
            <w:proofErr w:type="spellStart"/>
            <w:r w:rsidRPr="009D40D5">
              <w:t>Bearer</w:t>
            </w:r>
            <w:proofErr w:type="spellEnd"/>
            <w:r w:rsidRPr="009D40D5">
              <w:t xml:space="preserve"> &lt;JWT_TOKEN&gt;</w:t>
            </w:r>
          </w:p>
        </w:tc>
      </w:tr>
    </w:tbl>
    <w:p w14:paraId="22E1D69E" w14:textId="2B39355E" w:rsidR="00D42606" w:rsidRDefault="00D42606" w:rsidP="00D42606">
      <w:pPr>
        <w:pStyle w:val="Cmsor2"/>
      </w:pPr>
      <w:bookmarkStart w:id="53" w:name="_Toc223072320"/>
      <w:proofErr w:type="spellStart"/>
      <w:r>
        <w:t>Request</w:t>
      </w:r>
      <w:proofErr w:type="spellEnd"/>
      <w:r>
        <w:t xml:space="preserve"> Body (JSON):</w:t>
      </w:r>
      <w:bookmarkEnd w:id="53"/>
    </w:p>
    <w:p w14:paraId="77304215" w14:textId="73396718" w:rsidR="00D42606" w:rsidRPr="00D42606" w:rsidRDefault="00D42606" w:rsidP="00D42606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7C34F7DB" wp14:editId="45210D96">
                <wp:extent cx="5760000" cy="1404620"/>
                <wp:effectExtent l="0" t="0" r="12700" b="20955"/>
                <wp:docPr id="64690727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753E6" w14:textId="690707C5" w:rsidR="00D42606" w:rsidRPr="007A16EA" w:rsidRDefault="00D42606" w:rsidP="00D4260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422A995D" w14:textId="77777777" w:rsidR="00D42606" w:rsidRPr="007A16EA" w:rsidRDefault="00D42606" w:rsidP="00D4260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partnerseg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774A5375" w14:textId="77777777" w:rsidR="00D42606" w:rsidRPr="007A16EA" w:rsidRDefault="00D42606" w:rsidP="00D4260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sz_cim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7970A510" w14:textId="77777777" w:rsidR="00D42606" w:rsidRPr="007A16EA" w:rsidRDefault="00D42606" w:rsidP="00D4260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termekek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[</w:t>
                            </w:r>
                          </w:p>
                          <w:p w14:paraId="717956DD" w14:textId="77777777" w:rsidR="00D42606" w:rsidRPr="007A16EA" w:rsidRDefault="00D42606" w:rsidP="00D4260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{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termekId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1,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mennyiseg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5 },</w:t>
                            </w:r>
                          </w:p>
                          <w:p w14:paraId="57064675" w14:textId="77777777" w:rsidR="00D42606" w:rsidRPr="007A16EA" w:rsidRDefault="00D42606" w:rsidP="00D4260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  {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termekId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2,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mennyiseg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10 }</w:t>
                            </w:r>
                          </w:p>
                          <w:p w14:paraId="26C9DF2E" w14:textId="77777777" w:rsidR="00D42606" w:rsidRPr="007A16EA" w:rsidRDefault="00D42606" w:rsidP="00D4260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7DF87E4D" w14:textId="09F076B7" w:rsidR="00D42606" w:rsidRPr="007A16EA" w:rsidRDefault="00D42606" w:rsidP="00D4260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34F7DB" id="_x0000_s1039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">
                <v:textbox style="mso-fit-shape-to-text:t">
                  <w:txbxContent>
                    <w:p w14:paraId="660753E6" w14:textId="690707C5" w:rsidR="00D42606" w:rsidRPr="007A16EA" w:rsidRDefault="00D42606" w:rsidP="00D4260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422A995D" w14:textId="77777777" w:rsidR="00D42606" w:rsidRPr="007A16EA" w:rsidRDefault="00D42606" w:rsidP="00D4260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partnerseg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774A5375" w14:textId="77777777" w:rsidR="00D42606" w:rsidRPr="007A16EA" w:rsidRDefault="00D42606" w:rsidP="00D4260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sz_cim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7970A510" w14:textId="77777777" w:rsidR="00D42606" w:rsidRPr="007A16EA" w:rsidRDefault="00D42606" w:rsidP="00D4260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termekek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[</w:t>
                      </w:r>
                    </w:p>
                    <w:p w14:paraId="717956DD" w14:textId="77777777" w:rsidR="00D42606" w:rsidRPr="007A16EA" w:rsidRDefault="00D42606" w:rsidP="00D4260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{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termekId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1,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mennyiseg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5 },</w:t>
                      </w:r>
                    </w:p>
                    <w:p w14:paraId="57064675" w14:textId="77777777" w:rsidR="00D42606" w:rsidRPr="007A16EA" w:rsidRDefault="00D42606" w:rsidP="00D4260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  {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termekId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2,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mennyiseg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10 }</w:t>
                      </w:r>
                    </w:p>
                    <w:p w14:paraId="26C9DF2E" w14:textId="77777777" w:rsidR="00D42606" w:rsidRPr="007A16EA" w:rsidRDefault="00D42606" w:rsidP="00D4260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7DF87E4D" w14:textId="09F076B7" w:rsidR="00D42606" w:rsidRPr="007A16EA" w:rsidRDefault="00D42606" w:rsidP="00D4260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BC9684" w14:textId="67260822" w:rsidR="00D42606" w:rsidRDefault="00D42606" w:rsidP="00D42606">
      <w:pPr>
        <w:pStyle w:val="Cmsor2"/>
      </w:pPr>
      <w:bookmarkStart w:id="54" w:name="_Toc223072321"/>
      <w:r>
        <w:t>Várt eredmény:</w:t>
      </w:r>
      <w:bookmarkEnd w:id="54"/>
    </w:p>
    <w:p w14:paraId="5AB69A3A" w14:textId="18C20AD3" w:rsidR="00D42606" w:rsidRDefault="00D42606" w:rsidP="00D42606">
      <w:pPr>
        <w:pStyle w:val="Listaszerbekezds"/>
      </w:pPr>
      <w:r>
        <w:t>HTTP státuszkód: 200 OK</w:t>
      </w:r>
    </w:p>
    <w:p w14:paraId="139867EE" w14:textId="4CE56E37" w:rsidR="00D42606" w:rsidRDefault="00D42606" w:rsidP="00D42606">
      <w:pPr>
        <w:pStyle w:val="Listaszerbekezds"/>
      </w:pPr>
      <w:r>
        <w:t xml:space="preserve">ok mező: </w:t>
      </w:r>
      <w:proofErr w:type="spellStart"/>
      <w:r>
        <w:t>true</w:t>
      </w:r>
      <w:proofErr w:type="spellEnd"/>
    </w:p>
    <w:p w14:paraId="6D18A4C2" w14:textId="2F0AD04A" w:rsidR="00D42606" w:rsidRDefault="00D42606" w:rsidP="00D42606">
      <w:pPr>
        <w:pStyle w:val="Listaszerbekezds"/>
      </w:pPr>
      <w:proofErr w:type="spellStart"/>
      <w:r>
        <w:t>uzenet</w:t>
      </w:r>
      <w:proofErr w:type="spellEnd"/>
      <w:r>
        <w:t>: "Rendelés sikeresen feldolgozva!"</w:t>
      </w:r>
    </w:p>
    <w:p w14:paraId="69D67D94" w14:textId="4F45423C" w:rsidR="00D42606" w:rsidRDefault="00D42606" w:rsidP="00D42606">
      <w:pPr>
        <w:pStyle w:val="Listaszerbekezds"/>
      </w:pPr>
      <w:proofErr w:type="spellStart"/>
      <w:r>
        <w:t>rendelesId</w:t>
      </w:r>
      <w:proofErr w:type="spellEnd"/>
      <w:r>
        <w:t>: létezik</w:t>
      </w:r>
    </w:p>
    <w:p w14:paraId="64952E11" w14:textId="2BC8BE9C" w:rsidR="00D42606" w:rsidRDefault="00D42606" w:rsidP="00D42606">
      <w:pPr>
        <w:pStyle w:val="Listaszerbekezds"/>
      </w:pPr>
      <w:proofErr w:type="spellStart"/>
      <w:r>
        <w:t>rendelesSzam</w:t>
      </w:r>
      <w:proofErr w:type="spellEnd"/>
      <w:r>
        <w:t>: automatikusan generált, nem üres</w:t>
      </w:r>
    </w:p>
    <w:p w14:paraId="26651AEB" w14:textId="32C0439A" w:rsidR="00D42606" w:rsidRDefault="00D42606" w:rsidP="00D42606">
      <w:pPr>
        <w:pStyle w:val="Cmsor2"/>
      </w:pPr>
      <w:bookmarkStart w:id="55" w:name="_Toc223072322"/>
      <w:r>
        <w:t>Példa válasz JSON:</w:t>
      </w:r>
      <w:bookmarkEnd w:id="55"/>
    </w:p>
    <w:p w14:paraId="19BBA691" w14:textId="201AC536" w:rsidR="00614972" w:rsidRDefault="00614972" w:rsidP="00614972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3E0C6EC0" wp14:editId="55C90B88">
                <wp:extent cx="5760000" cy="1404620"/>
                <wp:effectExtent l="0" t="0" r="12700" b="28575"/>
                <wp:docPr id="44036202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2ADC88" w14:textId="76704548" w:rsidR="00614972" w:rsidRPr="007A16EA" w:rsidRDefault="00614972" w:rsidP="006149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415B04EE" w14:textId="77777777" w:rsidR="00614972" w:rsidRPr="007A16EA" w:rsidRDefault="00614972" w:rsidP="006149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5BD8E8CA" w14:textId="77777777" w:rsidR="00614972" w:rsidRPr="007A16EA" w:rsidRDefault="00614972" w:rsidP="006149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uzenet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"Rendelés sikeresen feldolgozva!",</w:t>
                            </w:r>
                          </w:p>
                          <w:p w14:paraId="2B67856B" w14:textId="77777777" w:rsidR="00614972" w:rsidRPr="007A16EA" w:rsidRDefault="00614972" w:rsidP="006149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rendelesId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101,</w:t>
                            </w:r>
                          </w:p>
                          <w:p w14:paraId="3D763343" w14:textId="25D459B9" w:rsidR="00614972" w:rsidRPr="007A16EA" w:rsidRDefault="00614972" w:rsidP="00946B5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rendelesSzam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</w:t>
                            </w:r>
                            <w:r w:rsidR="00946B56" w:rsidRPr="007A16EA">
                              <w:rPr>
                                <w:rFonts w:ascii="Courier New" w:hAnsi="Courier New" w:cs="Courier New"/>
                              </w:rPr>
                              <w:t>R-NP-0002</w:t>
                            </w:r>
                            <w:r w:rsidRPr="007A16EA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1FDC3AC5" w14:textId="76F6D5AD" w:rsidR="00614972" w:rsidRPr="007A16EA" w:rsidRDefault="00614972" w:rsidP="006149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0C6EC0" id="_x0000_s1040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">
                <v:textbox style="mso-fit-shape-to-text:t">
                  <w:txbxContent>
                    <w:p w14:paraId="022ADC88" w14:textId="76704548" w:rsidR="00614972" w:rsidRPr="007A16EA" w:rsidRDefault="00614972" w:rsidP="00614972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415B04EE" w14:textId="77777777" w:rsidR="00614972" w:rsidRPr="007A16EA" w:rsidRDefault="00614972" w:rsidP="00614972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5BD8E8CA" w14:textId="77777777" w:rsidR="00614972" w:rsidRPr="007A16EA" w:rsidRDefault="00614972" w:rsidP="00614972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uzenet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"Rendelés sikeresen feldolgozva!",</w:t>
                      </w:r>
                    </w:p>
                    <w:p w14:paraId="2B67856B" w14:textId="77777777" w:rsidR="00614972" w:rsidRPr="007A16EA" w:rsidRDefault="00614972" w:rsidP="00614972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rendelesId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101,</w:t>
                      </w:r>
                    </w:p>
                    <w:p w14:paraId="3D763343" w14:textId="25D459B9" w:rsidR="00614972" w:rsidRPr="007A16EA" w:rsidRDefault="00614972" w:rsidP="00946B56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rendelesSzam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</w:t>
                      </w:r>
                      <w:r w:rsidR="00946B56" w:rsidRPr="007A16EA">
                        <w:rPr>
                          <w:rFonts w:ascii="Courier New" w:hAnsi="Courier New" w:cs="Courier New"/>
                        </w:rPr>
                        <w:t>R-NP-0002</w:t>
                      </w:r>
                      <w:r w:rsidRPr="007A16EA"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1FDC3AC5" w14:textId="76F6D5AD" w:rsidR="00614972" w:rsidRPr="007A16EA" w:rsidRDefault="00614972" w:rsidP="00614972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456E3C" w14:textId="32F04AF1" w:rsidR="00614972" w:rsidRDefault="00614972" w:rsidP="00614972">
      <w:pPr>
        <w:pStyle w:val="Cmsor1"/>
      </w:pPr>
      <w:bookmarkStart w:id="56" w:name="_Toc223072323"/>
      <w:r w:rsidRPr="00614972">
        <w:lastRenderedPageBreak/>
        <w:t>Beérkezett rendelések – POST /</w:t>
      </w:r>
      <w:proofErr w:type="spellStart"/>
      <w:r w:rsidRPr="00614972">
        <w:t>api</w:t>
      </w:r>
      <w:proofErr w:type="spellEnd"/>
      <w:r w:rsidRPr="00614972">
        <w:t>/</w:t>
      </w:r>
      <w:r>
        <w:t xml:space="preserve"> </w:t>
      </w:r>
      <w:proofErr w:type="spellStart"/>
      <w:r w:rsidRPr="00614972">
        <w:t>Beerkezett_rendeles</w:t>
      </w:r>
      <w:bookmarkEnd w:id="56"/>
      <w:proofErr w:type="spellEnd"/>
    </w:p>
    <w:p w14:paraId="5FB0D862" w14:textId="77777777" w:rsidR="00614972" w:rsidRDefault="00614972" w:rsidP="00614972">
      <w:pPr>
        <w:pStyle w:val="Cmsor2"/>
      </w:pPr>
      <w:bookmarkStart w:id="57" w:name="_Toc223072324"/>
      <w:r>
        <w:t>Teszt neve:</w:t>
      </w:r>
      <w:bookmarkEnd w:id="57"/>
    </w:p>
    <w:p w14:paraId="68D96344" w14:textId="2390EE53" w:rsidR="00614972" w:rsidRDefault="00614972" w:rsidP="00614972">
      <w:r>
        <w:t>Beérkezett rendelések lekérdezése</w:t>
      </w:r>
    </w:p>
    <w:p w14:paraId="76C2122C" w14:textId="77777777" w:rsidR="00614972" w:rsidRDefault="00614972" w:rsidP="00614972">
      <w:pPr>
        <w:pStyle w:val="Cmsor2"/>
      </w:pPr>
      <w:bookmarkStart w:id="58" w:name="_Toc223072325"/>
      <w:r>
        <w:t>Teszt célja:</w:t>
      </w:r>
      <w:bookmarkEnd w:id="58"/>
    </w:p>
    <w:p w14:paraId="4E1035BD" w14:textId="74C7799A" w:rsidR="00614972" w:rsidRDefault="00614972" w:rsidP="00614972">
      <w:r>
        <w:t>Ellenőrizni, hogy egy eladó cég lekérheti a beérkezett rendeléseket.</w:t>
      </w:r>
    </w:p>
    <w:p w14:paraId="5EC89EFC" w14:textId="77777777" w:rsidR="009D40D5" w:rsidRDefault="009D40D5" w:rsidP="009D40D5">
      <w:pPr>
        <w:pStyle w:val="Cmsor2"/>
      </w:pPr>
      <w:bookmarkStart w:id="59" w:name="_Toc223072326"/>
      <w:proofErr w:type="spellStart"/>
      <w:r>
        <w:t>Endpoint</w:t>
      </w:r>
      <w:proofErr w:type="spellEnd"/>
      <w:r>
        <w:t xml:space="preserve"> adatok:</w:t>
      </w:r>
      <w:bookmarkEnd w:id="59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9D40D5" w:rsidRPr="009D40D5" w14:paraId="7908DA92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51880209" w14:textId="77777777" w:rsidR="009D40D5" w:rsidRPr="00DF4EB1" w:rsidRDefault="009D40D5" w:rsidP="00057175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69C300F6" w14:textId="77777777" w:rsidR="009D40D5" w:rsidRPr="00DF4EB1" w:rsidRDefault="009D40D5" w:rsidP="00057175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9D40D5" w:rsidRPr="009D40D5" w14:paraId="13E2D716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600E2" w14:textId="77777777" w:rsidR="009D40D5" w:rsidRPr="009D40D5" w:rsidRDefault="009D40D5" w:rsidP="00057175">
            <w:pPr>
              <w:spacing w:line="259" w:lineRule="auto"/>
              <w:ind w:left="0"/>
            </w:pPr>
            <w:r w:rsidRPr="009D40D5"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CC307" w14:textId="77777777" w:rsidR="009D40D5" w:rsidRPr="009D40D5" w:rsidRDefault="009D40D5" w:rsidP="00057175">
            <w:pPr>
              <w:spacing w:line="259" w:lineRule="auto"/>
              <w:ind w:left="0"/>
            </w:pPr>
            <w:r w:rsidRPr="009D40D5">
              <w:t>POST</w:t>
            </w:r>
          </w:p>
        </w:tc>
      </w:tr>
      <w:tr w:rsidR="009D40D5" w:rsidRPr="009D40D5" w14:paraId="7894F410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21DEB" w14:textId="77777777" w:rsidR="009D40D5" w:rsidRPr="009D40D5" w:rsidRDefault="009D40D5" w:rsidP="00057175">
            <w:pPr>
              <w:spacing w:line="259" w:lineRule="auto"/>
              <w:ind w:left="0"/>
            </w:pPr>
            <w:proofErr w:type="spellStart"/>
            <w:r w:rsidRPr="009D40D5">
              <w:t>Endpoint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27951" w14:textId="44E04C11" w:rsidR="009D40D5" w:rsidRPr="009D40D5" w:rsidRDefault="009D40D5" w:rsidP="00057175">
            <w:pPr>
              <w:spacing w:line="259" w:lineRule="auto"/>
              <w:ind w:left="0"/>
            </w:pPr>
            <w:r w:rsidRPr="009D40D5">
              <w:t>/</w:t>
            </w:r>
            <w:proofErr w:type="spellStart"/>
            <w:r w:rsidRPr="009D40D5">
              <w:t>api</w:t>
            </w:r>
            <w:proofErr w:type="spellEnd"/>
            <w:r w:rsidRPr="009D40D5">
              <w:t>/</w:t>
            </w:r>
            <w:proofErr w:type="spellStart"/>
            <w:r w:rsidRPr="00614972">
              <w:t>Beerkezett_rendeles</w:t>
            </w:r>
            <w:proofErr w:type="spellEnd"/>
          </w:p>
        </w:tc>
      </w:tr>
      <w:tr w:rsidR="009D40D5" w:rsidRPr="009D40D5" w14:paraId="7063C68A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3F7A9" w14:textId="77777777" w:rsidR="009D40D5" w:rsidRPr="009D40D5" w:rsidRDefault="009D40D5" w:rsidP="00057175">
            <w:pPr>
              <w:spacing w:line="259" w:lineRule="auto"/>
              <w:ind w:left="0"/>
            </w:pPr>
            <w:proofErr w:type="spellStart"/>
            <w:r w:rsidRPr="009D40D5">
              <w:t>Content-Type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0CCF5" w14:textId="77777777" w:rsidR="009D40D5" w:rsidRPr="009D40D5" w:rsidRDefault="009D40D5" w:rsidP="00057175">
            <w:pPr>
              <w:spacing w:line="259" w:lineRule="auto"/>
              <w:ind w:left="0"/>
            </w:pPr>
            <w:proofErr w:type="spellStart"/>
            <w:r w:rsidRPr="009D40D5">
              <w:t>application</w:t>
            </w:r>
            <w:proofErr w:type="spellEnd"/>
            <w:r w:rsidRPr="009D40D5">
              <w:t>/</w:t>
            </w:r>
            <w:proofErr w:type="spellStart"/>
            <w:r w:rsidRPr="009D40D5">
              <w:t>json</w:t>
            </w:r>
            <w:proofErr w:type="spellEnd"/>
          </w:p>
        </w:tc>
      </w:tr>
      <w:tr w:rsidR="009D40D5" w:rsidRPr="009D40D5" w14:paraId="6872B13C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49FC8" w14:textId="77777777" w:rsidR="009D40D5" w:rsidRPr="009D40D5" w:rsidRDefault="009D40D5" w:rsidP="00057175">
            <w:pPr>
              <w:spacing w:line="259" w:lineRule="auto"/>
              <w:ind w:left="0"/>
            </w:pPr>
            <w:proofErr w:type="spellStart"/>
            <w:r w:rsidRPr="009D40D5">
              <w:t>Authorization</w:t>
            </w:r>
            <w:proofErr w:type="spellEnd"/>
            <w:r w:rsidRPr="009D40D5">
              <w:tab/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29B0B" w14:textId="77777777" w:rsidR="009D40D5" w:rsidRPr="009D40D5" w:rsidRDefault="009D40D5" w:rsidP="00057175">
            <w:pPr>
              <w:spacing w:line="259" w:lineRule="auto"/>
              <w:ind w:left="0"/>
            </w:pPr>
            <w:proofErr w:type="spellStart"/>
            <w:r w:rsidRPr="009D40D5">
              <w:t>Bearer</w:t>
            </w:r>
            <w:proofErr w:type="spellEnd"/>
            <w:r w:rsidRPr="009D40D5">
              <w:t xml:space="preserve"> &lt;JWT_TOKEN&gt;</w:t>
            </w:r>
          </w:p>
        </w:tc>
      </w:tr>
    </w:tbl>
    <w:p w14:paraId="5B6E67EA" w14:textId="5EEA6854" w:rsidR="00614972" w:rsidRDefault="00614972" w:rsidP="00614972">
      <w:pPr>
        <w:pStyle w:val="Cmsor2"/>
      </w:pPr>
      <w:bookmarkStart w:id="60" w:name="_Toc223072327"/>
      <w:proofErr w:type="spellStart"/>
      <w:r>
        <w:t>Request</w:t>
      </w:r>
      <w:proofErr w:type="spellEnd"/>
      <w:r>
        <w:t xml:space="preserve"> Body (JSON):</w:t>
      </w:r>
      <w:bookmarkEnd w:id="60"/>
    </w:p>
    <w:p w14:paraId="0AD77E4F" w14:textId="405E631E" w:rsidR="00614972" w:rsidRPr="00614972" w:rsidRDefault="00614972" w:rsidP="00614972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000D4494" wp14:editId="2471E10B">
                <wp:extent cx="5760000" cy="1404620"/>
                <wp:effectExtent l="0" t="0" r="12700" b="20955"/>
                <wp:docPr id="140839815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7CEBCF" w14:textId="77777777" w:rsidR="000B0C09" w:rsidRPr="007A16EA" w:rsidRDefault="000B0C09" w:rsidP="000B0C0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346F3C8A" w14:textId="77777777" w:rsidR="000B0C09" w:rsidRPr="007A16EA" w:rsidRDefault="000B0C09" w:rsidP="000B0C0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cegId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</w:t>
                            </w:r>
                          </w:p>
                          <w:p w14:paraId="7348BC12" w14:textId="2A7259E5" w:rsidR="00614972" w:rsidRPr="007A16EA" w:rsidRDefault="000B0C09" w:rsidP="000B0C0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0D4494" id="_x0000_s1041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">
                <v:textbox style="mso-fit-shape-to-text:t">
                  <w:txbxContent>
                    <w:p w14:paraId="557CEBCF" w14:textId="77777777" w:rsidR="000B0C09" w:rsidRPr="007A16EA" w:rsidRDefault="000B0C09" w:rsidP="000B0C09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346F3C8A" w14:textId="77777777" w:rsidR="000B0C09" w:rsidRPr="007A16EA" w:rsidRDefault="000B0C09" w:rsidP="000B0C09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cegId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</w:t>
                      </w:r>
                    </w:p>
                    <w:p w14:paraId="7348BC12" w14:textId="2A7259E5" w:rsidR="00614972" w:rsidRPr="007A16EA" w:rsidRDefault="000B0C09" w:rsidP="000B0C09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D530AE" w14:textId="3EFFC222" w:rsidR="00614972" w:rsidRDefault="00614972" w:rsidP="00614972">
      <w:pPr>
        <w:pStyle w:val="Cmsor2"/>
      </w:pPr>
      <w:bookmarkStart w:id="61" w:name="_Toc223072328"/>
      <w:r>
        <w:t>Várt eredmény:</w:t>
      </w:r>
      <w:bookmarkEnd w:id="61"/>
    </w:p>
    <w:p w14:paraId="376F93A9" w14:textId="241B1BA1" w:rsidR="00614972" w:rsidRDefault="00614972" w:rsidP="00614972">
      <w:pPr>
        <w:pStyle w:val="Listaszerbekezds"/>
      </w:pPr>
      <w:r>
        <w:t>HTTP státuszkód: 200 OK</w:t>
      </w:r>
    </w:p>
    <w:p w14:paraId="338A6D14" w14:textId="6FF1A385" w:rsidR="00614972" w:rsidRDefault="00614972" w:rsidP="00614972">
      <w:pPr>
        <w:pStyle w:val="Listaszerbekezds"/>
      </w:pPr>
      <w:r>
        <w:t xml:space="preserve">ok: </w:t>
      </w:r>
      <w:proofErr w:type="spellStart"/>
      <w:r>
        <w:t>true</w:t>
      </w:r>
      <w:proofErr w:type="spellEnd"/>
    </w:p>
    <w:p w14:paraId="42ECF8A0" w14:textId="74F18113" w:rsidR="00614972" w:rsidRDefault="00614972" w:rsidP="00614972">
      <w:pPr>
        <w:pStyle w:val="Listaszerbekezds"/>
      </w:pPr>
      <w:proofErr w:type="spellStart"/>
      <w:r>
        <w:t>rendelesek</w:t>
      </w:r>
      <w:proofErr w:type="spellEnd"/>
      <w:r>
        <w:t>: tömb, legalább 1 elem</w:t>
      </w:r>
    </w:p>
    <w:p w14:paraId="68417BEA" w14:textId="180AE4A0" w:rsidR="00614972" w:rsidRDefault="00614972" w:rsidP="00614972">
      <w:pPr>
        <w:pStyle w:val="Cmsor2"/>
      </w:pPr>
      <w:bookmarkStart w:id="62" w:name="_Toc223072329"/>
      <w:r>
        <w:t>Példa válasz JSON:</w:t>
      </w:r>
      <w:bookmarkEnd w:id="62"/>
    </w:p>
    <w:p w14:paraId="44FB5232" w14:textId="4497AC4F" w:rsidR="00614972" w:rsidRDefault="00614972" w:rsidP="00614972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317C0420" wp14:editId="045D9BA6">
                <wp:extent cx="5760000" cy="1404620"/>
                <wp:effectExtent l="0" t="0" r="12700" b="28575"/>
                <wp:docPr id="15750429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4B5D3" w14:textId="77777777" w:rsidR="00614972" w:rsidRPr="007A16EA" w:rsidRDefault="00614972" w:rsidP="006149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43002868" w14:textId="77777777" w:rsidR="00614972" w:rsidRPr="007A16EA" w:rsidRDefault="00614972" w:rsidP="006149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781B05EE" w14:textId="77777777" w:rsidR="00614972" w:rsidRPr="007A16EA" w:rsidRDefault="00614972" w:rsidP="006149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uzenet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"Rendelés sikeresen feldolgozva!",</w:t>
                            </w:r>
                          </w:p>
                          <w:p w14:paraId="3FBF67BC" w14:textId="77777777" w:rsidR="00614972" w:rsidRPr="007A16EA" w:rsidRDefault="00614972" w:rsidP="006149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rendelesId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101,</w:t>
                            </w:r>
                          </w:p>
                          <w:p w14:paraId="2CFB5CE8" w14:textId="02F1D80F" w:rsidR="00614972" w:rsidRPr="007A16EA" w:rsidRDefault="00614972" w:rsidP="006149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A16EA">
                              <w:rPr>
                                <w:rFonts w:ascii="Courier New" w:hAnsi="Courier New" w:cs="Courier New"/>
                              </w:rPr>
                              <w:t>rendelesSzam</w:t>
                            </w:r>
                            <w:proofErr w:type="spellEnd"/>
                            <w:r w:rsidRPr="007A16EA">
                              <w:rPr>
                                <w:rFonts w:ascii="Courier New" w:hAnsi="Courier New" w:cs="Courier New"/>
                              </w:rPr>
                              <w:t>": "</w:t>
                            </w:r>
                            <w:r w:rsidR="007A16EA" w:rsidRPr="007A16EA">
                              <w:rPr>
                                <w:rFonts w:ascii="Courier New" w:hAnsi="Courier New" w:cs="Courier New"/>
                              </w:rPr>
                              <w:t xml:space="preserve"> R-NP-0002</w:t>
                            </w:r>
                            <w:r w:rsidRPr="007A16EA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417926B8" w14:textId="4228004E" w:rsidR="00614972" w:rsidRPr="007A16EA" w:rsidRDefault="00614972" w:rsidP="0061497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A16E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7C0420" id="_x0000_s1042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">
                <v:textbox style="mso-fit-shape-to-text:t">
                  <w:txbxContent>
                    <w:p w14:paraId="0C44B5D3" w14:textId="77777777" w:rsidR="00614972" w:rsidRPr="007A16EA" w:rsidRDefault="00614972" w:rsidP="00614972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43002868" w14:textId="77777777" w:rsidR="00614972" w:rsidRPr="007A16EA" w:rsidRDefault="00614972" w:rsidP="00614972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781B05EE" w14:textId="77777777" w:rsidR="00614972" w:rsidRPr="007A16EA" w:rsidRDefault="00614972" w:rsidP="00614972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uzenet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"Rendelés sikeresen feldolgozva!",</w:t>
                      </w:r>
                    </w:p>
                    <w:p w14:paraId="3FBF67BC" w14:textId="77777777" w:rsidR="00614972" w:rsidRPr="007A16EA" w:rsidRDefault="00614972" w:rsidP="00614972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rendelesId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101,</w:t>
                      </w:r>
                    </w:p>
                    <w:p w14:paraId="2CFB5CE8" w14:textId="02F1D80F" w:rsidR="00614972" w:rsidRPr="007A16EA" w:rsidRDefault="00614972" w:rsidP="00614972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A16EA">
                        <w:rPr>
                          <w:rFonts w:ascii="Courier New" w:hAnsi="Courier New" w:cs="Courier New"/>
                        </w:rPr>
                        <w:t>rendelesSzam</w:t>
                      </w:r>
                      <w:proofErr w:type="spellEnd"/>
                      <w:r w:rsidRPr="007A16EA">
                        <w:rPr>
                          <w:rFonts w:ascii="Courier New" w:hAnsi="Courier New" w:cs="Courier New"/>
                        </w:rPr>
                        <w:t>": "</w:t>
                      </w:r>
                      <w:r w:rsidR="007A16EA" w:rsidRPr="007A16EA">
                        <w:rPr>
                          <w:rFonts w:ascii="Courier New" w:hAnsi="Courier New" w:cs="Courier New"/>
                        </w:rPr>
                        <w:t xml:space="preserve"> R-NP-0002</w:t>
                      </w:r>
                      <w:r w:rsidRPr="007A16EA"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417926B8" w14:textId="4228004E" w:rsidR="00614972" w:rsidRPr="007A16EA" w:rsidRDefault="00614972" w:rsidP="00614972">
                      <w:pPr>
                        <w:rPr>
                          <w:rFonts w:ascii="Courier New" w:hAnsi="Courier New" w:cs="Courier New"/>
                        </w:rPr>
                      </w:pPr>
                      <w:r w:rsidRPr="007A16E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BA202E" w14:textId="7B53536D" w:rsidR="009E0405" w:rsidRDefault="009E0405" w:rsidP="009E0405">
      <w:pPr>
        <w:pStyle w:val="Cmsor1"/>
      </w:pPr>
      <w:bookmarkStart w:id="63" w:name="_Toc223072330"/>
      <w:r>
        <w:lastRenderedPageBreak/>
        <w:t>Leadott rendelések – POST /</w:t>
      </w:r>
      <w:proofErr w:type="spellStart"/>
      <w:r>
        <w:t>api</w:t>
      </w:r>
      <w:proofErr w:type="spellEnd"/>
      <w:r>
        <w:t>/</w:t>
      </w:r>
      <w:proofErr w:type="spellStart"/>
      <w:r>
        <w:t>Leadott_rendeles</w:t>
      </w:r>
      <w:bookmarkEnd w:id="63"/>
      <w:proofErr w:type="spellEnd"/>
    </w:p>
    <w:p w14:paraId="6DE38763" w14:textId="2DFCCE79" w:rsidR="009E0405" w:rsidRDefault="009E0405" w:rsidP="009E0405">
      <w:pPr>
        <w:pStyle w:val="Cmsor2"/>
      </w:pPr>
      <w:bookmarkStart w:id="64" w:name="_Toc223072331"/>
      <w:r>
        <w:t>Teszt neve:</w:t>
      </w:r>
      <w:bookmarkEnd w:id="64"/>
    </w:p>
    <w:p w14:paraId="10134E14" w14:textId="5689C73B" w:rsidR="009E0405" w:rsidRDefault="009E0405" w:rsidP="009E0405">
      <w:r>
        <w:t>Leadott rendelések lekérdezése</w:t>
      </w:r>
    </w:p>
    <w:p w14:paraId="4FA71E18" w14:textId="77777777" w:rsidR="009E0405" w:rsidRDefault="009E0405" w:rsidP="009E0405">
      <w:pPr>
        <w:pStyle w:val="Cmsor2"/>
      </w:pPr>
      <w:bookmarkStart w:id="65" w:name="_Toc223072332"/>
      <w:r>
        <w:t>Teszt célja:</w:t>
      </w:r>
      <w:bookmarkEnd w:id="65"/>
    </w:p>
    <w:p w14:paraId="319492E5" w14:textId="2B517301" w:rsidR="009E0405" w:rsidRDefault="009E0405" w:rsidP="009E0405">
      <w:r>
        <w:t>Ellenőrizni, hogy a vevő cég lekérheti a leadott rendeléseit.</w:t>
      </w:r>
    </w:p>
    <w:p w14:paraId="2F7E01F0" w14:textId="77777777" w:rsidR="00B91AD7" w:rsidRDefault="00B91AD7" w:rsidP="00B91AD7">
      <w:pPr>
        <w:pStyle w:val="Cmsor2"/>
      </w:pPr>
      <w:bookmarkStart w:id="66" w:name="_Toc223072333"/>
      <w:proofErr w:type="spellStart"/>
      <w:r>
        <w:t>Endpoint</w:t>
      </w:r>
      <w:proofErr w:type="spellEnd"/>
      <w:r>
        <w:t xml:space="preserve"> adatok:</w:t>
      </w:r>
      <w:bookmarkEnd w:id="66"/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B91AD7" w:rsidRPr="009D40D5" w14:paraId="7BFEF4F6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101D2FAE" w14:textId="77777777" w:rsidR="00B91AD7" w:rsidRPr="00DF4EB1" w:rsidRDefault="00B91AD7" w:rsidP="00734A99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4ABAD15F" w14:textId="77777777" w:rsidR="00B91AD7" w:rsidRPr="00DF4EB1" w:rsidRDefault="00B91AD7" w:rsidP="00734A99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B91AD7" w:rsidRPr="009D40D5" w14:paraId="7EBE353D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7E32" w14:textId="77777777" w:rsidR="00B91AD7" w:rsidRPr="009D40D5" w:rsidRDefault="00B91AD7" w:rsidP="00734A99">
            <w:pPr>
              <w:spacing w:line="259" w:lineRule="auto"/>
              <w:ind w:left="0"/>
            </w:pPr>
            <w:r w:rsidRPr="009D40D5"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E35AF" w14:textId="77777777" w:rsidR="00B91AD7" w:rsidRPr="009D40D5" w:rsidRDefault="00B91AD7" w:rsidP="00734A99">
            <w:pPr>
              <w:spacing w:line="259" w:lineRule="auto"/>
              <w:ind w:left="0"/>
            </w:pPr>
            <w:r w:rsidRPr="009D40D5">
              <w:t>POST</w:t>
            </w:r>
          </w:p>
        </w:tc>
      </w:tr>
      <w:tr w:rsidR="00B91AD7" w:rsidRPr="009D40D5" w14:paraId="31391D10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D6DFA" w14:textId="77777777" w:rsidR="00B91AD7" w:rsidRPr="009D40D5" w:rsidRDefault="00B91AD7" w:rsidP="00734A99">
            <w:pPr>
              <w:spacing w:line="259" w:lineRule="auto"/>
              <w:ind w:left="0"/>
            </w:pPr>
            <w:proofErr w:type="spellStart"/>
            <w:r w:rsidRPr="009D40D5">
              <w:t>Endpoint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103BC" w14:textId="77777777" w:rsidR="00B91AD7" w:rsidRPr="009D40D5" w:rsidRDefault="00B91AD7" w:rsidP="00734A99">
            <w:pPr>
              <w:spacing w:line="259" w:lineRule="auto"/>
              <w:ind w:left="0"/>
            </w:pPr>
            <w:r w:rsidRPr="009D40D5">
              <w:t>/</w:t>
            </w:r>
            <w:proofErr w:type="spellStart"/>
            <w:r w:rsidRPr="009D40D5">
              <w:t>api</w:t>
            </w:r>
            <w:proofErr w:type="spellEnd"/>
            <w:r w:rsidRPr="009D40D5">
              <w:t>/</w:t>
            </w:r>
            <w:proofErr w:type="spellStart"/>
            <w:r w:rsidRPr="00614972">
              <w:t>Beerkezett_rendeles</w:t>
            </w:r>
            <w:proofErr w:type="spellEnd"/>
          </w:p>
        </w:tc>
      </w:tr>
      <w:tr w:rsidR="00B91AD7" w:rsidRPr="009D40D5" w14:paraId="0F9AD516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CB983" w14:textId="77777777" w:rsidR="00B91AD7" w:rsidRPr="009D40D5" w:rsidRDefault="00B91AD7" w:rsidP="00734A99">
            <w:pPr>
              <w:spacing w:line="259" w:lineRule="auto"/>
              <w:ind w:left="0"/>
            </w:pPr>
            <w:proofErr w:type="spellStart"/>
            <w:r w:rsidRPr="009D40D5">
              <w:t>Content-Type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5DA77" w14:textId="77777777" w:rsidR="00B91AD7" w:rsidRPr="009D40D5" w:rsidRDefault="00B91AD7" w:rsidP="00734A99">
            <w:pPr>
              <w:spacing w:line="259" w:lineRule="auto"/>
              <w:ind w:left="0"/>
            </w:pPr>
            <w:proofErr w:type="spellStart"/>
            <w:r w:rsidRPr="009D40D5">
              <w:t>application</w:t>
            </w:r>
            <w:proofErr w:type="spellEnd"/>
            <w:r w:rsidRPr="009D40D5">
              <w:t>/</w:t>
            </w:r>
            <w:proofErr w:type="spellStart"/>
            <w:r w:rsidRPr="009D40D5">
              <w:t>json</w:t>
            </w:r>
            <w:proofErr w:type="spellEnd"/>
          </w:p>
        </w:tc>
      </w:tr>
      <w:tr w:rsidR="00B91AD7" w:rsidRPr="009D40D5" w14:paraId="6E2D9082" w14:textId="77777777" w:rsidTr="00DF4EB1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D55E7" w14:textId="77777777" w:rsidR="00B91AD7" w:rsidRPr="009D40D5" w:rsidRDefault="00B91AD7" w:rsidP="00734A99">
            <w:pPr>
              <w:spacing w:line="259" w:lineRule="auto"/>
              <w:ind w:left="0"/>
            </w:pPr>
            <w:proofErr w:type="spellStart"/>
            <w:r w:rsidRPr="009D40D5">
              <w:t>Authorization</w:t>
            </w:r>
            <w:proofErr w:type="spellEnd"/>
            <w:r w:rsidRPr="009D40D5">
              <w:tab/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55F80" w14:textId="77777777" w:rsidR="00B91AD7" w:rsidRPr="009D40D5" w:rsidRDefault="00B91AD7" w:rsidP="00734A99">
            <w:pPr>
              <w:spacing w:line="259" w:lineRule="auto"/>
              <w:ind w:left="0"/>
            </w:pPr>
            <w:proofErr w:type="spellStart"/>
            <w:r w:rsidRPr="009D40D5">
              <w:t>Bearer</w:t>
            </w:r>
            <w:proofErr w:type="spellEnd"/>
            <w:r w:rsidRPr="009D40D5">
              <w:t xml:space="preserve"> &lt;JWT_TOKEN&gt;</w:t>
            </w:r>
          </w:p>
        </w:tc>
      </w:tr>
    </w:tbl>
    <w:p w14:paraId="46B481E5" w14:textId="2952BB65" w:rsidR="009E0405" w:rsidRDefault="009E0405" w:rsidP="009E0405">
      <w:pPr>
        <w:pStyle w:val="Cmsor2"/>
      </w:pPr>
      <w:bookmarkStart w:id="67" w:name="_Toc223072334"/>
      <w:proofErr w:type="spellStart"/>
      <w:r>
        <w:t>Request</w:t>
      </w:r>
      <w:proofErr w:type="spellEnd"/>
      <w:r>
        <w:t xml:space="preserve"> Body (JSON):</w:t>
      </w:r>
      <w:bookmarkEnd w:id="67"/>
    </w:p>
    <w:p w14:paraId="65EBDA4C" w14:textId="5142926A" w:rsidR="009E0405" w:rsidRPr="009E0405" w:rsidRDefault="009E0405" w:rsidP="009E0405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01F7BDBC" wp14:editId="46C573D4">
                <wp:extent cx="5760000" cy="1404620"/>
                <wp:effectExtent l="0" t="0" r="12700" b="17780"/>
                <wp:docPr id="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4FCE5" w14:textId="2120A0AA" w:rsidR="009E0405" w:rsidRPr="007244B8" w:rsidRDefault="009E0405" w:rsidP="009E040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6D06E27D" w14:textId="77777777" w:rsidR="009E0405" w:rsidRPr="007244B8" w:rsidRDefault="009E0405" w:rsidP="009E040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244B8">
                              <w:rPr>
                                <w:rFonts w:ascii="Courier New" w:hAnsi="Courier New" w:cs="Courier New"/>
                              </w:rPr>
                              <w:t>cegId</w:t>
                            </w:r>
                            <w:proofErr w:type="spellEnd"/>
                            <w:r w:rsidRPr="007244B8">
                              <w:rPr>
                                <w:rFonts w:ascii="Courier New" w:hAnsi="Courier New" w:cs="Courier New"/>
                              </w:rPr>
                              <w:t>": 2</w:t>
                            </w:r>
                          </w:p>
                          <w:p w14:paraId="50F7E615" w14:textId="68DA7DFF" w:rsidR="009E0405" w:rsidRPr="007244B8" w:rsidRDefault="009E0405" w:rsidP="009E0405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F7BDBC" id="_x0000_s1043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">
                <v:textbox style="mso-fit-shape-to-text:t">
                  <w:txbxContent>
                    <w:p w14:paraId="7324FCE5" w14:textId="2120A0AA" w:rsidR="009E0405" w:rsidRPr="007244B8" w:rsidRDefault="009E0405" w:rsidP="009E0405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6D06E27D" w14:textId="77777777" w:rsidR="009E0405" w:rsidRPr="007244B8" w:rsidRDefault="009E0405" w:rsidP="009E0405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244B8">
                        <w:rPr>
                          <w:rFonts w:ascii="Courier New" w:hAnsi="Courier New" w:cs="Courier New"/>
                        </w:rPr>
                        <w:t>cegId</w:t>
                      </w:r>
                      <w:proofErr w:type="spellEnd"/>
                      <w:r w:rsidRPr="007244B8">
                        <w:rPr>
                          <w:rFonts w:ascii="Courier New" w:hAnsi="Courier New" w:cs="Courier New"/>
                        </w:rPr>
                        <w:t>": 2</w:t>
                      </w:r>
                    </w:p>
                    <w:p w14:paraId="50F7E615" w14:textId="68DA7DFF" w:rsidR="009E0405" w:rsidRPr="007244B8" w:rsidRDefault="009E0405" w:rsidP="009E0405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5477F3" w14:textId="355A18FC" w:rsidR="009E0405" w:rsidRDefault="009E0405" w:rsidP="009E0405">
      <w:pPr>
        <w:pStyle w:val="Cmsor2"/>
      </w:pPr>
      <w:bookmarkStart w:id="68" w:name="_Toc223072335"/>
      <w:r>
        <w:t>Várt eredmény:</w:t>
      </w:r>
      <w:bookmarkEnd w:id="68"/>
    </w:p>
    <w:p w14:paraId="2EBD7BCB" w14:textId="5C7D443A" w:rsidR="009E0405" w:rsidRDefault="009E0405" w:rsidP="00E9346A">
      <w:pPr>
        <w:pStyle w:val="Listaszerbekezds"/>
      </w:pPr>
      <w:r>
        <w:t>HTTP státuszkód: 200 OK</w:t>
      </w:r>
    </w:p>
    <w:p w14:paraId="3E35B820" w14:textId="4CAF4640" w:rsidR="009E0405" w:rsidRDefault="009E0405" w:rsidP="00E9346A">
      <w:pPr>
        <w:pStyle w:val="Listaszerbekezds"/>
      </w:pPr>
      <w:r>
        <w:t xml:space="preserve">ok: </w:t>
      </w:r>
      <w:proofErr w:type="spellStart"/>
      <w:r>
        <w:t>true</w:t>
      </w:r>
      <w:proofErr w:type="spellEnd"/>
    </w:p>
    <w:p w14:paraId="591663E0" w14:textId="7B26F5A4" w:rsidR="009E0405" w:rsidRDefault="009E0405" w:rsidP="00E9346A">
      <w:pPr>
        <w:pStyle w:val="Listaszerbekezds"/>
      </w:pPr>
      <w:proofErr w:type="spellStart"/>
      <w:r>
        <w:t>rendelesek</w:t>
      </w:r>
      <w:proofErr w:type="spellEnd"/>
      <w:r>
        <w:t>: tömb, legalább 1 elem</w:t>
      </w:r>
    </w:p>
    <w:p w14:paraId="68F8DB2A" w14:textId="7EDD8EB6" w:rsidR="009E0405" w:rsidRDefault="009E0405" w:rsidP="009E0405">
      <w:pPr>
        <w:pStyle w:val="Cmsor2"/>
      </w:pPr>
      <w:bookmarkStart w:id="69" w:name="_Toc223072336"/>
      <w:r>
        <w:lastRenderedPageBreak/>
        <w:t>Példa válasz JSON:</w:t>
      </w:r>
      <w:bookmarkEnd w:id="69"/>
    </w:p>
    <w:p w14:paraId="14B8E038" w14:textId="64C88D52" w:rsidR="00486922" w:rsidRDefault="00486922" w:rsidP="00486922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7ABCCC42" wp14:editId="767A6974">
                <wp:extent cx="5760000" cy="1404620"/>
                <wp:effectExtent l="0" t="0" r="12700" b="26035"/>
                <wp:docPr id="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50224" w14:textId="618F0930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12EFD04F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7244B8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7244B8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15172724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7244B8">
                              <w:rPr>
                                <w:rFonts w:ascii="Courier New" w:hAnsi="Courier New" w:cs="Courier New"/>
                              </w:rPr>
                              <w:t>rendelesek</w:t>
                            </w:r>
                            <w:proofErr w:type="spellEnd"/>
                            <w:r w:rsidRPr="007244B8">
                              <w:rPr>
                                <w:rFonts w:ascii="Courier New" w:hAnsi="Courier New" w:cs="Courier New"/>
                              </w:rPr>
                              <w:t>": [</w:t>
                            </w:r>
                          </w:p>
                          <w:p w14:paraId="34454BA6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0295F2F9" w14:textId="77777777" w:rsid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244B8">
                              <w:rPr>
                                <w:rFonts w:ascii="Courier New" w:hAnsi="Courier New" w:cs="Courier New"/>
                              </w:rPr>
                              <w:t>elado</w:t>
                            </w:r>
                            <w:proofErr w:type="spellEnd"/>
                            <w:r w:rsidRPr="007244B8">
                              <w:rPr>
                                <w:rFonts w:ascii="Courier New" w:hAnsi="Courier New" w:cs="Courier New"/>
                              </w:rPr>
                              <w:t>":</w:t>
                            </w:r>
                          </w:p>
                          <w:p w14:paraId="4A05E7DB" w14:textId="77777777" w:rsidR="007244B8" w:rsidRDefault="007244B8" w:rsidP="007244B8">
                            <w:pPr>
                              <w:ind w:firstLine="1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r w:rsidR="00486922" w:rsidRPr="007244B8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56956FC5" w14:textId="77777777" w:rsidR="00233C01" w:rsidRDefault="007244B8" w:rsidP="007244B8">
                            <w:pPr>
                              <w:ind w:firstLine="1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r w:rsidR="00233C01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="00486922" w:rsidRPr="007244B8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  <w:proofErr w:type="spellStart"/>
                            <w:r w:rsidR="00486922" w:rsidRPr="007244B8">
                              <w:rPr>
                                <w:rFonts w:ascii="Courier New" w:hAnsi="Courier New" w:cs="Courier New"/>
                              </w:rPr>
                              <w:t>elado_id</w:t>
                            </w:r>
                            <w:proofErr w:type="spellEnd"/>
                            <w:r w:rsidR="00486922" w:rsidRPr="007244B8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39558B78" w14:textId="77777777" w:rsidR="00233C01" w:rsidRDefault="00233C01" w:rsidP="007244B8">
                            <w:pPr>
                              <w:ind w:firstLine="1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  </w:t>
                            </w:r>
                            <w:r w:rsidR="00486922" w:rsidRPr="007244B8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  <w:proofErr w:type="spellStart"/>
                            <w:r w:rsidR="00486922" w:rsidRPr="007244B8">
                              <w:rPr>
                                <w:rFonts w:ascii="Courier New" w:hAnsi="Courier New" w:cs="Courier New"/>
                              </w:rPr>
                              <w:t>elado_neve</w:t>
                            </w:r>
                            <w:proofErr w:type="spellEnd"/>
                            <w:r w:rsidR="00486922" w:rsidRPr="007244B8">
                              <w:rPr>
                                <w:rFonts w:ascii="Courier New" w:hAnsi="Courier New" w:cs="Courier New"/>
                              </w:rPr>
                              <w:t>": "Eladó Kft."</w:t>
                            </w:r>
                          </w:p>
                          <w:p w14:paraId="6173E24A" w14:textId="2A5F1D78" w:rsidR="00486922" w:rsidRPr="007244B8" w:rsidRDefault="00233C01" w:rsidP="007244B8">
                            <w:pPr>
                              <w:ind w:firstLine="1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r w:rsidR="00486922" w:rsidRPr="007244B8">
                              <w:rPr>
                                <w:rFonts w:ascii="Courier New" w:hAnsi="Courier New" w:cs="Courier New"/>
                              </w:rPr>
                              <w:t>},</w:t>
                            </w:r>
                          </w:p>
                          <w:p w14:paraId="35BD198F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7244B8">
                              <w:rPr>
                                <w:rFonts w:ascii="Courier New" w:hAnsi="Courier New" w:cs="Courier New"/>
                              </w:rPr>
                              <w:t>termekek</w:t>
                            </w:r>
                            <w:proofErr w:type="spellEnd"/>
                            <w:r w:rsidRPr="007244B8">
                              <w:rPr>
                                <w:rFonts w:ascii="Courier New" w:hAnsi="Courier New" w:cs="Courier New"/>
                              </w:rPr>
                              <w:t>": [</w:t>
                            </w:r>
                          </w:p>
                          <w:p w14:paraId="328A5346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    {</w:t>
                            </w:r>
                          </w:p>
                          <w:p w14:paraId="7FA9737A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      "</w:t>
                            </w:r>
                            <w:proofErr w:type="spellStart"/>
                            <w:r w:rsidRPr="007244B8">
                              <w:rPr>
                                <w:rFonts w:ascii="Courier New" w:hAnsi="Courier New" w:cs="Courier New"/>
                              </w:rPr>
                              <w:t>termek_neve</w:t>
                            </w:r>
                            <w:proofErr w:type="spellEnd"/>
                            <w:r w:rsidRPr="007244B8">
                              <w:rPr>
                                <w:rFonts w:ascii="Courier New" w:hAnsi="Courier New" w:cs="Courier New"/>
                              </w:rPr>
                              <w:t>": "Termék A",</w:t>
                            </w:r>
                          </w:p>
                          <w:p w14:paraId="22C0015D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      "</w:t>
                            </w:r>
                            <w:proofErr w:type="spellStart"/>
                            <w:r w:rsidRPr="007244B8">
                              <w:rPr>
                                <w:rFonts w:ascii="Courier New" w:hAnsi="Courier New" w:cs="Courier New"/>
                              </w:rPr>
                              <w:t>rendelt_mennyiseg</w:t>
                            </w:r>
                            <w:proofErr w:type="spellEnd"/>
                            <w:r w:rsidRPr="007244B8">
                              <w:rPr>
                                <w:rFonts w:ascii="Courier New" w:hAnsi="Courier New" w:cs="Courier New"/>
                              </w:rPr>
                              <w:t>": 5,</w:t>
                            </w:r>
                          </w:p>
                          <w:p w14:paraId="3B0111F2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      "</w:t>
                            </w:r>
                            <w:proofErr w:type="spellStart"/>
                            <w:r w:rsidRPr="007244B8">
                              <w:rPr>
                                <w:rFonts w:ascii="Courier New" w:hAnsi="Courier New" w:cs="Courier New"/>
                              </w:rPr>
                              <w:t>rendeles_szam</w:t>
                            </w:r>
                            <w:proofErr w:type="spellEnd"/>
                            <w:r w:rsidRPr="007244B8">
                              <w:rPr>
                                <w:rFonts w:ascii="Courier New" w:hAnsi="Courier New" w:cs="Courier New"/>
                              </w:rPr>
                              <w:t>": "ORD-000101",</w:t>
                            </w:r>
                          </w:p>
                          <w:p w14:paraId="331A3D7E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      "status": "Új",</w:t>
                            </w:r>
                          </w:p>
                          <w:p w14:paraId="10B5D6AE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      "</w:t>
                            </w:r>
                            <w:proofErr w:type="spellStart"/>
                            <w:r w:rsidRPr="007244B8">
                              <w:rPr>
                                <w:rFonts w:ascii="Courier New" w:hAnsi="Courier New" w:cs="Courier New"/>
                              </w:rPr>
                              <w:t>datum</w:t>
                            </w:r>
                            <w:proofErr w:type="spellEnd"/>
                            <w:r w:rsidRPr="007244B8">
                              <w:rPr>
                                <w:rFonts w:ascii="Courier New" w:hAnsi="Courier New" w:cs="Courier New"/>
                              </w:rPr>
                              <w:t>": "2026-02-26",</w:t>
                            </w:r>
                          </w:p>
                          <w:p w14:paraId="2AF984C3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      "</w:t>
                            </w:r>
                            <w:proofErr w:type="spellStart"/>
                            <w:r w:rsidRPr="007244B8">
                              <w:rPr>
                                <w:rFonts w:ascii="Courier New" w:hAnsi="Courier New" w:cs="Courier New"/>
                              </w:rPr>
                              <w:t>szamla_kesz</w:t>
                            </w:r>
                            <w:proofErr w:type="spellEnd"/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7244B8">
                              <w:rPr>
                                <w:rFonts w:ascii="Courier New" w:hAnsi="Courier New" w:cs="Courier New"/>
                              </w:rPr>
                              <w:t>false</w:t>
                            </w:r>
                            <w:proofErr w:type="spellEnd"/>
                            <w:r w:rsidRPr="007244B8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4167057B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      "</w:t>
                            </w:r>
                            <w:proofErr w:type="spellStart"/>
                            <w:r w:rsidRPr="007244B8">
                              <w:rPr>
                                <w:rFonts w:ascii="Courier New" w:hAnsi="Courier New" w:cs="Courier New"/>
                              </w:rPr>
                              <w:t>sztorno</w:t>
                            </w:r>
                            <w:proofErr w:type="spellEnd"/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7244B8">
                              <w:rPr>
                                <w:rFonts w:ascii="Courier New" w:hAnsi="Courier New" w:cs="Courier New"/>
                              </w:rPr>
                              <w:t>false</w:t>
                            </w:r>
                            <w:proofErr w:type="spellEnd"/>
                          </w:p>
                          <w:p w14:paraId="284A14F4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    }</w:t>
                            </w:r>
                          </w:p>
                          <w:p w14:paraId="3D12A33E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  ]</w:t>
                            </w:r>
                          </w:p>
                          <w:p w14:paraId="0F0D49C2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0BD34EDA" w14:textId="77777777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3F11C86F" w14:textId="29C0B93C" w:rsidR="00486922" w:rsidRPr="007244B8" w:rsidRDefault="00486922" w:rsidP="00486922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7244B8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BCCC42" id="_x0000_s1044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">
                <v:textbox style="mso-fit-shape-to-text:t">
                  <w:txbxContent>
                    <w:p w14:paraId="1AC50224" w14:textId="618F0930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12EFD04F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7244B8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7244B8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15172724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7244B8">
                        <w:rPr>
                          <w:rFonts w:ascii="Courier New" w:hAnsi="Courier New" w:cs="Courier New"/>
                        </w:rPr>
                        <w:t>rendelesek</w:t>
                      </w:r>
                      <w:proofErr w:type="spellEnd"/>
                      <w:r w:rsidRPr="007244B8">
                        <w:rPr>
                          <w:rFonts w:ascii="Courier New" w:hAnsi="Courier New" w:cs="Courier New"/>
                        </w:rPr>
                        <w:t>": [</w:t>
                      </w:r>
                    </w:p>
                    <w:p w14:paraId="34454BA6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0295F2F9" w14:textId="77777777" w:rsid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244B8">
                        <w:rPr>
                          <w:rFonts w:ascii="Courier New" w:hAnsi="Courier New" w:cs="Courier New"/>
                        </w:rPr>
                        <w:t>elado</w:t>
                      </w:r>
                      <w:proofErr w:type="spellEnd"/>
                      <w:r w:rsidRPr="007244B8">
                        <w:rPr>
                          <w:rFonts w:ascii="Courier New" w:hAnsi="Courier New" w:cs="Courier New"/>
                        </w:rPr>
                        <w:t>":</w:t>
                      </w:r>
                    </w:p>
                    <w:p w14:paraId="4A05E7DB" w14:textId="77777777" w:rsidR="007244B8" w:rsidRDefault="007244B8" w:rsidP="007244B8">
                      <w:pPr>
                        <w:ind w:firstLine="1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r w:rsidR="00486922" w:rsidRPr="007244B8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56956FC5" w14:textId="77777777" w:rsidR="00233C01" w:rsidRDefault="007244B8" w:rsidP="007244B8">
                      <w:pPr>
                        <w:ind w:firstLine="1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r w:rsidR="00233C01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="00486922" w:rsidRPr="007244B8">
                        <w:rPr>
                          <w:rFonts w:ascii="Courier New" w:hAnsi="Courier New" w:cs="Courier New"/>
                        </w:rPr>
                        <w:t>"</w:t>
                      </w:r>
                      <w:proofErr w:type="spellStart"/>
                      <w:r w:rsidR="00486922" w:rsidRPr="007244B8">
                        <w:rPr>
                          <w:rFonts w:ascii="Courier New" w:hAnsi="Courier New" w:cs="Courier New"/>
                        </w:rPr>
                        <w:t>elado_id</w:t>
                      </w:r>
                      <w:proofErr w:type="spellEnd"/>
                      <w:r w:rsidR="00486922" w:rsidRPr="007244B8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39558B78" w14:textId="77777777" w:rsidR="00233C01" w:rsidRDefault="00233C01" w:rsidP="007244B8">
                      <w:pPr>
                        <w:ind w:firstLine="1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  </w:t>
                      </w:r>
                      <w:r w:rsidR="00486922" w:rsidRPr="007244B8">
                        <w:rPr>
                          <w:rFonts w:ascii="Courier New" w:hAnsi="Courier New" w:cs="Courier New"/>
                        </w:rPr>
                        <w:t>"</w:t>
                      </w:r>
                      <w:proofErr w:type="spellStart"/>
                      <w:r w:rsidR="00486922" w:rsidRPr="007244B8">
                        <w:rPr>
                          <w:rFonts w:ascii="Courier New" w:hAnsi="Courier New" w:cs="Courier New"/>
                        </w:rPr>
                        <w:t>elado_neve</w:t>
                      </w:r>
                      <w:proofErr w:type="spellEnd"/>
                      <w:r w:rsidR="00486922" w:rsidRPr="007244B8">
                        <w:rPr>
                          <w:rFonts w:ascii="Courier New" w:hAnsi="Courier New" w:cs="Courier New"/>
                        </w:rPr>
                        <w:t>": "Eladó Kft."</w:t>
                      </w:r>
                    </w:p>
                    <w:p w14:paraId="6173E24A" w14:textId="2A5F1D78" w:rsidR="00486922" w:rsidRPr="007244B8" w:rsidRDefault="00233C01" w:rsidP="007244B8">
                      <w:pPr>
                        <w:ind w:firstLine="1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r w:rsidR="00486922" w:rsidRPr="007244B8">
                        <w:rPr>
                          <w:rFonts w:ascii="Courier New" w:hAnsi="Courier New" w:cs="Courier New"/>
                        </w:rPr>
                        <w:t>},</w:t>
                      </w:r>
                    </w:p>
                    <w:p w14:paraId="35BD198F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7244B8">
                        <w:rPr>
                          <w:rFonts w:ascii="Courier New" w:hAnsi="Courier New" w:cs="Courier New"/>
                        </w:rPr>
                        <w:t>termekek</w:t>
                      </w:r>
                      <w:proofErr w:type="spellEnd"/>
                      <w:r w:rsidRPr="007244B8">
                        <w:rPr>
                          <w:rFonts w:ascii="Courier New" w:hAnsi="Courier New" w:cs="Courier New"/>
                        </w:rPr>
                        <w:t>": [</w:t>
                      </w:r>
                    </w:p>
                    <w:p w14:paraId="328A5346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    {</w:t>
                      </w:r>
                    </w:p>
                    <w:p w14:paraId="7FA9737A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      "</w:t>
                      </w:r>
                      <w:proofErr w:type="spellStart"/>
                      <w:r w:rsidRPr="007244B8">
                        <w:rPr>
                          <w:rFonts w:ascii="Courier New" w:hAnsi="Courier New" w:cs="Courier New"/>
                        </w:rPr>
                        <w:t>termek_neve</w:t>
                      </w:r>
                      <w:proofErr w:type="spellEnd"/>
                      <w:r w:rsidRPr="007244B8">
                        <w:rPr>
                          <w:rFonts w:ascii="Courier New" w:hAnsi="Courier New" w:cs="Courier New"/>
                        </w:rPr>
                        <w:t>": "Termék A",</w:t>
                      </w:r>
                    </w:p>
                    <w:p w14:paraId="22C0015D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      "</w:t>
                      </w:r>
                      <w:proofErr w:type="spellStart"/>
                      <w:r w:rsidRPr="007244B8">
                        <w:rPr>
                          <w:rFonts w:ascii="Courier New" w:hAnsi="Courier New" w:cs="Courier New"/>
                        </w:rPr>
                        <w:t>rendelt_mennyiseg</w:t>
                      </w:r>
                      <w:proofErr w:type="spellEnd"/>
                      <w:r w:rsidRPr="007244B8">
                        <w:rPr>
                          <w:rFonts w:ascii="Courier New" w:hAnsi="Courier New" w:cs="Courier New"/>
                        </w:rPr>
                        <w:t>": 5,</w:t>
                      </w:r>
                    </w:p>
                    <w:p w14:paraId="3B0111F2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      "</w:t>
                      </w:r>
                      <w:proofErr w:type="spellStart"/>
                      <w:r w:rsidRPr="007244B8">
                        <w:rPr>
                          <w:rFonts w:ascii="Courier New" w:hAnsi="Courier New" w:cs="Courier New"/>
                        </w:rPr>
                        <w:t>rendeles_szam</w:t>
                      </w:r>
                      <w:proofErr w:type="spellEnd"/>
                      <w:r w:rsidRPr="007244B8">
                        <w:rPr>
                          <w:rFonts w:ascii="Courier New" w:hAnsi="Courier New" w:cs="Courier New"/>
                        </w:rPr>
                        <w:t>": "ORD-000101",</w:t>
                      </w:r>
                    </w:p>
                    <w:p w14:paraId="331A3D7E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      "status": "Új",</w:t>
                      </w:r>
                    </w:p>
                    <w:p w14:paraId="10B5D6AE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      "</w:t>
                      </w:r>
                      <w:proofErr w:type="spellStart"/>
                      <w:r w:rsidRPr="007244B8">
                        <w:rPr>
                          <w:rFonts w:ascii="Courier New" w:hAnsi="Courier New" w:cs="Courier New"/>
                        </w:rPr>
                        <w:t>datum</w:t>
                      </w:r>
                      <w:proofErr w:type="spellEnd"/>
                      <w:r w:rsidRPr="007244B8">
                        <w:rPr>
                          <w:rFonts w:ascii="Courier New" w:hAnsi="Courier New" w:cs="Courier New"/>
                        </w:rPr>
                        <w:t>": "2026-02-26",</w:t>
                      </w:r>
                    </w:p>
                    <w:p w14:paraId="2AF984C3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      "</w:t>
                      </w:r>
                      <w:proofErr w:type="spellStart"/>
                      <w:r w:rsidRPr="007244B8">
                        <w:rPr>
                          <w:rFonts w:ascii="Courier New" w:hAnsi="Courier New" w:cs="Courier New"/>
                        </w:rPr>
                        <w:t>szamla_kesz</w:t>
                      </w:r>
                      <w:proofErr w:type="spellEnd"/>
                      <w:r w:rsidRPr="007244B8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7244B8">
                        <w:rPr>
                          <w:rFonts w:ascii="Courier New" w:hAnsi="Courier New" w:cs="Courier New"/>
                        </w:rPr>
                        <w:t>false</w:t>
                      </w:r>
                      <w:proofErr w:type="spellEnd"/>
                      <w:r w:rsidRPr="007244B8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4167057B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      "</w:t>
                      </w:r>
                      <w:proofErr w:type="spellStart"/>
                      <w:r w:rsidRPr="007244B8">
                        <w:rPr>
                          <w:rFonts w:ascii="Courier New" w:hAnsi="Courier New" w:cs="Courier New"/>
                        </w:rPr>
                        <w:t>sztorno</w:t>
                      </w:r>
                      <w:proofErr w:type="spellEnd"/>
                      <w:r w:rsidRPr="007244B8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7244B8">
                        <w:rPr>
                          <w:rFonts w:ascii="Courier New" w:hAnsi="Courier New" w:cs="Courier New"/>
                        </w:rPr>
                        <w:t>false</w:t>
                      </w:r>
                      <w:proofErr w:type="spellEnd"/>
                    </w:p>
                    <w:p w14:paraId="284A14F4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    }</w:t>
                      </w:r>
                    </w:p>
                    <w:p w14:paraId="3D12A33E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  ]</w:t>
                      </w:r>
                    </w:p>
                    <w:p w14:paraId="0F0D49C2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0BD34EDA" w14:textId="77777777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3F11C86F" w14:textId="29C0B93C" w:rsidR="00486922" w:rsidRPr="007244B8" w:rsidRDefault="00486922" w:rsidP="00486922">
                      <w:pPr>
                        <w:rPr>
                          <w:rFonts w:ascii="Courier New" w:hAnsi="Courier New" w:cs="Courier New"/>
                        </w:rPr>
                      </w:pPr>
                      <w:r w:rsidRPr="007244B8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E25F19" w14:textId="3DA03FFD" w:rsidR="00E9346A" w:rsidRDefault="00E9346A" w:rsidP="00E9346A">
      <w:pPr>
        <w:pStyle w:val="Cmsor1"/>
      </w:pPr>
      <w:r w:rsidRPr="00E9346A">
        <w:lastRenderedPageBreak/>
        <w:t>Felhasználó regisztráció – POST</w:t>
      </w:r>
      <w:r>
        <w:t xml:space="preserve"> </w:t>
      </w:r>
      <w:r w:rsidRPr="00E9346A">
        <w:t>/</w:t>
      </w:r>
      <w:proofErr w:type="spellStart"/>
      <w:r w:rsidRPr="00E9346A">
        <w:t>api</w:t>
      </w:r>
      <w:proofErr w:type="spellEnd"/>
      <w:r w:rsidRPr="00E9346A">
        <w:t>/</w:t>
      </w:r>
      <w:proofErr w:type="spellStart"/>
      <w:r w:rsidRPr="00E9346A">
        <w:t>Regisz</w:t>
      </w:r>
      <w:proofErr w:type="spellEnd"/>
      <w:r w:rsidRPr="00E9346A">
        <w:t>/</w:t>
      </w:r>
      <w:proofErr w:type="spellStart"/>
      <w:r w:rsidRPr="00E9346A">
        <w:t>Felhasznalo_ad</w:t>
      </w:r>
      <w:proofErr w:type="spellEnd"/>
    </w:p>
    <w:p w14:paraId="47C39F42" w14:textId="0588A69B" w:rsidR="00E9346A" w:rsidRDefault="00E9346A" w:rsidP="00E9346A">
      <w:pPr>
        <w:pStyle w:val="Cmsor2"/>
      </w:pPr>
      <w:r>
        <w:t xml:space="preserve"> Teszt neve</w:t>
      </w:r>
    </w:p>
    <w:p w14:paraId="666C460C" w14:textId="123106C1" w:rsidR="00E9346A" w:rsidRDefault="00E9346A" w:rsidP="00E9346A">
      <w:pPr>
        <w:rPr>
          <w:lang w:eastAsia="hu-HU"/>
        </w:rPr>
      </w:pPr>
      <w:r>
        <w:rPr>
          <w:lang w:eastAsia="hu-HU"/>
        </w:rPr>
        <w:t>Felhasználó regisztrációja</w:t>
      </w:r>
    </w:p>
    <w:p w14:paraId="7DDCCEB6" w14:textId="5D330FF3" w:rsidR="00E9346A" w:rsidRDefault="00E9346A" w:rsidP="00E9346A">
      <w:pPr>
        <w:pStyle w:val="Cmsor2"/>
      </w:pPr>
      <w:r>
        <w:t>Teszt célja</w:t>
      </w:r>
    </w:p>
    <w:p w14:paraId="0AF7D0F8" w14:textId="348E8E9C" w:rsidR="00E9346A" w:rsidRDefault="00E9346A" w:rsidP="00E9346A">
      <w:r>
        <w:t>Ellenőrizni, hogy a rendszer sikeresen létrehoz egy új felhasználót és hozzárendeli egy céghez.</w:t>
      </w:r>
    </w:p>
    <w:p w14:paraId="5C01CD36" w14:textId="15496644" w:rsidR="00E9346A" w:rsidRDefault="00E9346A" w:rsidP="00E9346A">
      <w:pPr>
        <w:pStyle w:val="Cmsor2"/>
      </w:pPr>
      <w:proofErr w:type="spellStart"/>
      <w:r>
        <w:t>Endpoint</w:t>
      </w:r>
      <w:proofErr w:type="spellEnd"/>
      <w:r>
        <w:t xml:space="preserve">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E9346A" w:rsidRPr="009D40D5" w14:paraId="7C7093E1" w14:textId="77777777" w:rsidTr="001726CA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59E957D9" w14:textId="77777777" w:rsidR="00E9346A" w:rsidRPr="00DF4EB1" w:rsidRDefault="00E9346A" w:rsidP="001726CA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67DBF5C6" w14:textId="77777777" w:rsidR="00E9346A" w:rsidRPr="00DF4EB1" w:rsidRDefault="00E9346A" w:rsidP="001726CA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E9346A" w:rsidRPr="009D40D5" w14:paraId="3F3678CE" w14:textId="77777777" w:rsidTr="001726CA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60E9C" w14:textId="77777777" w:rsidR="00E9346A" w:rsidRPr="009D40D5" w:rsidRDefault="00E9346A" w:rsidP="001726CA">
            <w:pPr>
              <w:spacing w:line="259" w:lineRule="auto"/>
              <w:ind w:left="0"/>
            </w:pPr>
            <w:r w:rsidRPr="009D40D5"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B317D" w14:textId="77777777" w:rsidR="00E9346A" w:rsidRPr="009D40D5" w:rsidRDefault="00E9346A" w:rsidP="001726CA">
            <w:pPr>
              <w:spacing w:line="259" w:lineRule="auto"/>
              <w:ind w:left="0"/>
            </w:pPr>
            <w:r w:rsidRPr="009D40D5">
              <w:t>POST</w:t>
            </w:r>
          </w:p>
        </w:tc>
      </w:tr>
      <w:tr w:rsidR="00E9346A" w:rsidRPr="009D40D5" w14:paraId="6A7973E1" w14:textId="77777777" w:rsidTr="001726CA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53BFF" w14:textId="77777777" w:rsidR="00E9346A" w:rsidRPr="009D40D5" w:rsidRDefault="00E9346A" w:rsidP="001726CA">
            <w:pPr>
              <w:spacing w:line="259" w:lineRule="auto"/>
              <w:ind w:left="0"/>
            </w:pPr>
            <w:proofErr w:type="spellStart"/>
            <w:r w:rsidRPr="009D40D5">
              <w:t>Endpoint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B7236" w14:textId="46D8479A" w:rsidR="00E9346A" w:rsidRPr="009D40D5" w:rsidRDefault="00E9346A" w:rsidP="001726CA">
            <w:pPr>
              <w:spacing w:line="259" w:lineRule="auto"/>
              <w:ind w:left="0"/>
            </w:pPr>
            <w:r w:rsidRPr="009D40D5">
              <w:t>/</w:t>
            </w:r>
            <w:proofErr w:type="spellStart"/>
            <w:r w:rsidRPr="009D40D5">
              <w:t>api</w:t>
            </w:r>
            <w:proofErr w:type="spellEnd"/>
            <w:r w:rsidRPr="009D40D5">
              <w:t>/</w:t>
            </w:r>
            <w:proofErr w:type="spellStart"/>
            <w:r>
              <w:t>Regisz</w:t>
            </w:r>
            <w:proofErr w:type="spellEnd"/>
            <w:r>
              <w:t>/</w:t>
            </w:r>
            <w:proofErr w:type="spellStart"/>
            <w:r>
              <w:t>Felhasznalo_ad</w:t>
            </w:r>
            <w:proofErr w:type="spellEnd"/>
          </w:p>
        </w:tc>
      </w:tr>
      <w:tr w:rsidR="00E9346A" w:rsidRPr="009D40D5" w14:paraId="4A9C8EFD" w14:textId="77777777" w:rsidTr="001726CA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F7F04" w14:textId="77777777" w:rsidR="00E9346A" w:rsidRPr="009D40D5" w:rsidRDefault="00E9346A" w:rsidP="001726CA">
            <w:pPr>
              <w:spacing w:line="259" w:lineRule="auto"/>
              <w:ind w:left="0"/>
            </w:pPr>
            <w:proofErr w:type="spellStart"/>
            <w:r w:rsidRPr="009D40D5">
              <w:t>Content-Type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9517" w14:textId="77777777" w:rsidR="00E9346A" w:rsidRPr="009D40D5" w:rsidRDefault="00E9346A" w:rsidP="001726CA">
            <w:pPr>
              <w:spacing w:line="259" w:lineRule="auto"/>
              <w:ind w:left="0"/>
            </w:pPr>
            <w:proofErr w:type="spellStart"/>
            <w:r w:rsidRPr="009D40D5">
              <w:t>application</w:t>
            </w:r>
            <w:proofErr w:type="spellEnd"/>
            <w:r w:rsidRPr="009D40D5">
              <w:t>/</w:t>
            </w:r>
            <w:proofErr w:type="spellStart"/>
            <w:r w:rsidRPr="009D40D5">
              <w:t>json</w:t>
            </w:r>
            <w:proofErr w:type="spellEnd"/>
          </w:p>
        </w:tc>
      </w:tr>
    </w:tbl>
    <w:p w14:paraId="1EB90C47" w14:textId="77777777" w:rsidR="00E9346A" w:rsidRDefault="00E9346A" w:rsidP="00E9346A">
      <w:pPr>
        <w:pStyle w:val="Cmsor2"/>
        <w:numPr>
          <w:ilvl w:val="1"/>
          <w:numId w:val="26"/>
        </w:numPr>
      </w:pPr>
      <w:proofErr w:type="spellStart"/>
      <w:r>
        <w:t>Request</w:t>
      </w:r>
      <w:proofErr w:type="spellEnd"/>
      <w:r>
        <w:t xml:space="preserve"> Body (JSON):</w:t>
      </w:r>
    </w:p>
    <w:p w14:paraId="3C18B7B1" w14:textId="77777777" w:rsidR="00E9346A" w:rsidRPr="009E0405" w:rsidRDefault="00E9346A" w:rsidP="00E9346A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1B4BC81C" wp14:editId="4548A699">
                <wp:extent cx="5760000" cy="1404620"/>
                <wp:effectExtent l="0" t="0" r="12700" b="17780"/>
                <wp:docPr id="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9A795" w14:textId="77777777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17D7F3EB" w14:textId="790DC9BF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Pr="00E9346A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E9346A">
                              <w:rPr>
                                <w:rFonts w:ascii="Courier New" w:hAnsi="Courier New" w:cs="Courier New"/>
                              </w:rPr>
                              <w:t>": "Teszt Elek",</w:t>
                            </w:r>
                          </w:p>
                          <w:p w14:paraId="3FD50E36" w14:textId="5883F60C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Pr="00E9346A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jelszo</w:t>
                            </w:r>
                            <w:proofErr w:type="spellEnd"/>
                            <w:r w:rsidRPr="00E9346A">
                              <w:rPr>
                                <w:rFonts w:ascii="Courier New" w:hAnsi="Courier New" w:cs="Courier New"/>
                              </w:rPr>
                              <w:t>": "123456",</w:t>
                            </w:r>
                          </w:p>
                          <w:p w14:paraId="2C987280" w14:textId="14AEEE66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Pr="00E9346A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telephely_cim</w:t>
                            </w:r>
                            <w:proofErr w:type="spellEnd"/>
                            <w:r w:rsidRPr="00E9346A">
                              <w:rPr>
                                <w:rFonts w:ascii="Courier New" w:hAnsi="Courier New" w:cs="Courier New"/>
                              </w:rPr>
                              <w:t>": "Budapest",</w:t>
                            </w:r>
                          </w:p>
                          <w:p w14:paraId="7A83314A" w14:textId="0E487D1C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Pr="00E9346A">
                              <w:rPr>
                                <w:rFonts w:ascii="Courier New" w:hAnsi="Courier New" w:cs="Courier New"/>
                              </w:rPr>
                              <w:t>"telefon": "+36301112222",</w:t>
                            </w:r>
                          </w:p>
                          <w:p w14:paraId="2198646B" w14:textId="7A9F63F0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Pr="00E9346A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cegId</w:t>
                            </w:r>
                            <w:proofErr w:type="spellEnd"/>
                            <w:r w:rsidRPr="00E9346A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6FB039E8" w14:textId="6B134313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Pr="00E9346A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rendeles_osszkesz</w:t>
                            </w:r>
                            <w:proofErr w:type="spellEnd"/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E9346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02FD1820" w14:textId="0F35494A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Pr="00E9346A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rendeles_lead</w:t>
                            </w:r>
                            <w:proofErr w:type="spellEnd"/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E9346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068B0A58" w14:textId="39F1E889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Pr="00E9346A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szamla_keszit</w:t>
                            </w:r>
                            <w:proofErr w:type="spellEnd"/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false</w:t>
                            </w:r>
                            <w:proofErr w:type="spellEnd"/>
                            <w:r w:rsidRPr="00E9346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04B0153E" w14:textId="1641211E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Pr="00E9346A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raktar_kezel</w:t>
                            </w:r>
                            <w:proofErr w:type="spellEnd"/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</w:p>
                          <w:p w14:paraId="70B29E2E" w14:textId="47578C59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4BC81C" id="_x0000_s1045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">
                <v:textbox style="mso-fit-shape-to-text:t">
                  <w:txbxContent>
                    <w:p w14:paraId="2EF9A795" w14:textId="77777777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17D7F3EB" w14:textId="790DC9BF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Pr="00E9346A">
                        <w:rPr>
                          <w:rFonts w:ascii="Courier New" w:hAnsi="Courier New" w:cs="Courier New"/>
                        </w:rPr>
                        <w:t>"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E9346A">
                        <w:rPr>
                          <w:rFonts w:ascii="Courier New" w:hAnsi="Courier New" w:cs="Courier New"/>
                        </w:rPr>
                        <w:t>": "Teszt Elek",</w:t>
                      </w:r>
                    </w:p>
                    <w:p w14:paraId="3FD50E36" w14:textId="5883F60C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Pr="00E9346A">
                        <w:rPr>
                          <w:rFonts w:ascii="Courier New" w:hAnsi="Courier New" w:cs="Courier New"/>
                        </w:rPr>
                        <w:t>"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jelszo</w:t>
                      </w:r>
                      <w:proofErr w:type="spellEnd"/>
                      <w:r w:rsidRPr="00E9346A">
                        <w:rPr>
                          <w:rFonts w:ascii="Courier New" w:hAnsi="Courier New" w:cs="Courier New"/>
                        </w:rPr>
                        <w:t>": "123456",</w:t>
                      </w:r>
                    </w:p>
                    <w:p w14:paraId="2C987280" w14:textId="14AEEE66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Pr="00E9346A">
                        <w:rPr>
                          <w:rFonts w:ascii="Courier New" w:hAnsi="Courier New" w:cs="Courier New"/>
                        </w:rPr>
                        <w:t>"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telephely_cim</w:t>
                      </w:r>
                      <w:proofErr w:type="spellEnd"/>
                      <w:r w:rsidRPr="00E9346A">
                        <w:rPr>
                          <w:rFonts w:ascii="Courier New" w:hAnsi="Courier New" w:cs="Courier New"/>
                        </w:rPr>
                        <w:t>": "Budapest",</w:t>
                      </w:r>
                    </w:p>
                    <w:p w14:paraId="7A83314A" w14:textId="0E487D1C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Pr="00E9346A">
                        <w:rPr>
                          <w:rFonts w:ascii="Courier New" w:hAnsi="Courier New" w:cs="Courier New"/>
                        </w:rPr>
                        <w:t>"telefon": "+36301112222",</w:t>
                      </w:r>
                    </w:p>
                    <w:p w14:paraId="2198646B" w14:textId="7A9F63F0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Pr="00E9346A">
                        <w:rPr>
                          <w:rFonts w:ascii="Courier New" w:hAnsi="Courier New" w:cs="Courier New"/>
                        </w:rPr>
                        <w:t>"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cegId</w:t>
                      </w:r>
                      <w:proofErr w:type="spellEnd"/>
                      <w:r w:rsidRPr="00E9346A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6FB039E8" w14:textId="6B134313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Pr="00E9346A">
                        <w:rPr>
                          <w:rFonts w:ascii="Courier New" w:hAnsi="Courier New" w:cs="Courier New"/>
                        </w:rPr>
                        <w:t>"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rendeles_osszkesz</w:t>
                      </w:r>
                      <w:proofErr w:type="spellEnd"/>
                      <w:r w:rsidRPr="00E9346A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E9346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02FD1820" w14:textId="0F35494A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Pr="00E9346A">
                        <w:rPr>
                          <w:rFonts w:ascii="Courier New" w:hAnsi="Courier New" w:cs="Courier New"/>
                        </w:rPr>
                        <w:t>"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rendeles_lead</w:t>
                      </w:r>
                      <w:proofErr w:type="spellEnd"/>
                      <w:r w:rsidRPr="00E9346A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E9346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068B0A58" w14:textId="39F1E889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Pr="00E9346A">
                        <w:rPr>
                          <w:rFonts w:ascii="Courier New" w:hAnsi="Courier New" w:cs="Courier New"/>
                        </w:rPr>
                        <w:t>"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szamla_keszit</w:t>
                      </w:r>
                      <w:proofErr w:type="spellEnd"/>
                      <w:r w:rsidRPr="00E9346A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false</w:t>
                      </w:r>
                      <w:proofErr w:type="spellEnd"/>
                      <w:r w:rsidRPr="00E9346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04B0153E" w14:textId="1641211E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Pr="00E9346A">
                        <w:rPr>
                          <w:rFonts w:ascii="Courier New" w:hAnsi="Courier New" w:cs="Courier New"/>
                        </w:rPr>
                        <w:t>"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raktar_kezel</w:t>
                      </w:r>
                      <w:proofErr w:type="spellEnd"/>
                      <w:r w:rsidRPr="00E9346A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</w:p>
                    <w:p w14:paraId="70B29E2E" w14:textId="47578C59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E4F720" w14:textId="0221E7DD" w:rsidR="00E9346A" w:rsidRDefault="00E9346A" w:rsidP="00E9346A">
      <w:pPr>
        <w:pStyle w:val="Cmsor2"/>
      </w:pPr>
      <w:r>
        <w:t>Várt eredmény</w:t>
      </w:r>
    </w:p>
    <w:p w14:paraId="44606DFE" w14:textId="77777777" w:rsidR="00E9346A" w:rsidRDefault="00E9346A" w:rsidP="00E9346A">
      <w:pPr>
        <w:pStyle w:val="Listaszerbekezds"/>
        <w:rPr>
          <w:lang w:eastAsia="hu-HU"/>
        </w:rPr>
      </w:pPr>
      <w:r>
        <w:rPr>
          <w:lang w:eastAsia="hu-HU"/>
        </w:rPr>
        <w:t>HTTP státuszkód: 200 OK</w:t>
      </w:r>
    </w:p>
    <w:p w14:paraId="426885A9" w14:textId="77777777" w:rsidR="00E9346A" w:rsidRDefault="00E9346A" w:rsidP="00E9346A">
      <w:pPr>
        <w:pStyle w:val="Listaszerbekezds"/>
        <w:rPr>
          <w:lang w:eastAsia="hu-HU"/>
        </w:rPr>
      </w:pPr>
      <w:r>
        <w:rPr>
          <w:lang w:eastAsia="hu-HU"/>
        </w:rPr>
        <w:t xml:space="preserve">ok: </w:t>
      </w:r>
      <w:proofErr w:type="spellStart"/>
      <w:r>
        <w:rPr>
          <w:lang w:eastAsia="hu-HU"/>
        </w:rPr>
        <w:t>true</w:t>
      </w:r>
      <w:proofErr w:type="spellEnd"/>
    </w:p>
    <w:p w14:paraId="69C8A874" w14:textId="1CD941C9" w:rsidR="00E9346A" w:rsidRDefault="00E9346A" w:rsidP="00E9346A">
      <w:pPr>
        <w:pStyle w:val="Listaszerbekezds"/>
        <w:rPr>
          <w:lang w:eastAsia="hu-HU"/>
        </w:rPr>
      </w:pPr>
      <w:proofErr w:type="spellStart"/>
      <w:r>
        <w:rPr>
          <w:lang w:eastAsia="hu-HU"/>
        </w:rPr>
        <w:t>uzenet</w:t>
      </w:r>
      <w:proofErr w:type="spellEnd"/>
      <w:r>
        <w:rPr>
          <w:lang w:eastAsia="hu-HU"/>
        </w:rPr>
        <w:t>: "Sikeres adatfelvétel!"</w:t>
      </w:r>
    </w:p>
    <w:p w14:paraId="0A65F4A3" w14:textId="77777777" w:rsidR="00E9346A" w:rsidRDefault="00E9346A" w:rsidP="00E9346A">
      <w:pPr>
        <w:pStyle w:val="Cmsor2"/>
      </w:pPr>
      <w:r>
        <w:t>Példa válasz JSON:</w:t>
      </w:r>
    </w:p>
    <w:p w14:paraId="55BD861F" w14:textId="18DDA074" w:rsidR="00E9346A" w:rsidRDefault="00E9346A" w:rsidP="00E9346A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74D3F4A2" wp14:editId="025CF22D">
                <wp:extent cx="5760000" cy="1404620"/>
                <wp:effectExtent l="0" t="0" r="12700" b="26035"/>
                <wp:docPr id="4" name="Szövegdoboz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245D5" w14:textId="77777777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5D6DBAA5" w14:textId="77777777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E9346A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559E239B" w14:textId="77777777" w:rsidR="00E9346A" w:rsidRPr="00E9346A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E9346A">
                              <w:rPr>
                                <w:rFonts w:ascii="Courier New" w:hAnsi="Courier New" w:cs="Courier New"/>
                              </w:rPr>
                              <w:t>uzenet</w:t>
                            </w:r>
                            <w:proofErr w:type="spellEnd"/>
                            <w:r w:rsidRPr="00E9346A">
                              <w:rPr>
                                <w:rFonts w:ascii="Courier New" w:hAnsi="Courier New" w:cs="Courier New"/>
                              </w:rPr>
                              <w:t>": "Sikeres adatfelvétel!"</w:t>
                            </w:r>
                          </w:p>
                          <w:p w14:paraId="7B239267" w14:textId="2EC8DF14" w:rsidR="00E9346A" w:rsidRPr="007244B8" w:rsidRDefault="00E9346A" w:rsidP="00E9346A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9346A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D3F4A2" id="Szövegdoboz 4" o:spid="_x0000_s1046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">
                <v:textbox style="mso-fit-shape-to-text:t">
                  <w:txbxContent>
                    <w:p w14:paraId="04F245D5" w14:textId="77777777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5D6DBAA5" w14:textId="77777777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E9346A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559E239B" w14:textId="77777777" w:rsidR="00E9346A" w:rsidRPr="00E9346A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E9346A">
                        <w:rPr>
                          <w:rFonts w:ascii="Courier New" w:hAnsi="Courier New" w:cs="Courier New"/>
                        </w:rPr>
                        <w:t>uzenet</w:t>
                      </w:r>
                      <w:proofErr w:type="spellEnd"/>
                      <w:r w:rsidRPr="00E9346A">
                        <w:rPr>
                          <w:rFonts w:ascii="Courier New" w:hAnsi="Courier New" w:cs="Courier New"/>
                        </w:rPr>
                        <w:t>": "Sikeres adatfelvétel!"</w:t>
                      </w:r>
                    </w:p>
                    <w:p w14:paraId="7B239267" w14:textId="2EC8DF14" w:rsidR="00E9346A" w:rsidRPr="007244B8" w:rsidRDefault="00E9346A" w:rsidP="00E9346A">
                      <w:pPr>
                        <w:rPr>
                          <w:rFonts w:ascii="Courier New" w:hAnsi="Courier New" w:cs="Courier New"/>
                        </w:rPr>
                      </w:pPr>
                      <w:r w:rsidRPr="00E9346A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614CD9" w14:textId="73451696" w:rsidR="00E9346A" w:rsidRDefault="002108CE" w:rsidP="00E9346A">
      <w:pPr>
        <w:pStyle w:val="Cmsor1"/>
      </w:pPr>
      <w:r>
        <w:lastRenderedPageBreak/>
        <w:t>Cég regisztráció – POST /</w:t>
      </w:r>
      <w:proofErr w:type="spellStart"/>
      <w:r>
        <w:t>api</w:t>
      </w:r>
      <w:proofErr w:type="spellEnd"/>
      <w:r>
        <w:t>/</w:t>
      </w:r>
      <w:proofErr w:type="spellStart"/>
      <w:r>
        <w:t>Regisz</w:t>
      </w:r>
      <w:proofErr w:type="spellEnd"/>
      <w:r>
        <w:t>/</w:t>
      </w:r>
      <w:proofErr w:type="spellStart"/>
      <w:r>
        <w:t>Ceg_ad</w:t>
      </w:r>
      <w:proofErr w:type="spellEnd"/>
    </w:p>
    <w:p w14:paraId="15B35E55" w14:textId="77777777" w:rsidR="002108CE" w:rsidRDefault="002108CE" w:rsidP="002108CE">
      <w:pPr>
        <w:pStyle w:val="Cmsor2"/>
      </w:pPr>
      <w:r>
        <w:t>Teszt neve</w:t>
      </w:r>
    </w:p>
    <w:p w14:paraId="1D36A2CC" w14:textId="05401D50" w:rsidR="002108CE" w:rsidRDefault="002108CE" w:rsidP="002108CE">
      <w:pPr>
        <w:rPr>
          <w:lang w:eastAsia="hu-HU"/>
        </w:rPr>
      </w:pPr>
      <w:r>
        <w:t>C</w:t>
      </w:r>
      <w:r>
        <w:t>ég regisztráció</w:t>
      </w:r>
    </w:p>
    <w:p w14:paraId="54101D43" w14:textId="77777777" w:rsidR="002108CE" w:rsidRDefault="002108CE" w:rsidP="002108CE">
      <w:pPr>
        <w:pStyle w:val="Cmsor2"/>
      </w:pPr>
      <w:r>
        <w:t>Teszt célja</w:t>
      </w:r>
    </w:p>
    <w:p w14:paraId="093F732D" w14:textId="49A404F5" w:rsidR="002108CE" w:rsidRDefault="002108CE" w:rsidP="002108CE">
      <w:r>
        <w:t>Ellenőrizni, hogy új cég létrehozható.</w:t>
      </w:r>
    </w:p>
    <w:p w14:paraId="62324509" w14:textId="77777777" w:rsidR="002108CE" w:rsidRDefault="002108CE" w:rsidP="002108CE">
      <w:pPr>
        <w:pStyle w:val="Cmsor2"/>
      </w:pPr>
      <w:proofErr w:type="spellStart"/>
      <w:r>
        <w:t>Endpoint</w:t>
      </w:r>
      <w:proofErr w:type="spellEnd"/>
      <w:r>
        <w:t xml:space="preserve">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2108CE" w:rsidRPr="009D40D5" w14:paraId="510D40C5" w14:textId="77777777" w:rsidTr="001726CA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3D8F533F" w14:textId="77777777" w:rsidR="002108CE" w:rsidRPr="00DF4EB1" w:rsidRDefault="002108CE" w:rsidP="001726CA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3E795DB8" w14:textId="77777777" w:rsidR="002108CE" w:rsidRPr="00DF4EB1" w:rsidRDefault="002108CE" w:rsidP="001726CA">
            <w:pPr>
              <w:spacing w:line="259" w:lineRule="auto"/>
              <w:ind w:left="0"/>
              <w:rPr>
                <w:b/>
                <w:bCs/>
                <w:color w:val="FFFFFF" w:themeColor="background1"/>
              </w:rPr>
            </w:pPr>
            <w:r w:rsidRPr="00DF4EB1"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2108CE" w:rsidRPr="009D40D5" w14:paraId="18BB5E08" w14:textId="77777777" w:rsidTr="001726CA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B91C" w14:textId="77777777" w:rsidR="002108CE" w:rsidRPr="009D40D5" w:rsidRDefault="002108CE" w:rsidP="001726CA">
            <w:pPr>
              <w:spacing w:line="259" w:lineRule="auto"/>
              <w:ind w:left="0"/>
            </w:pPr>
            <w:r w:rsidRPr="009D40D5"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C1E17" w14:textId="77777777" w:rsidR="002108CE" w:rsidRPr="009D40D5" w:rsidRDefault="002108CE" w:rsidP="001726CA">
            <w:pPr>
              <w:spacing w:line="259" w:lineRule="auto"/>
              <w:ind w:left="0"/>
            </w:pPr>
            <w:r w:rsidRPr="009D40D5">
              <w:t>POST</w:t>
            </w:r>
          </w:p>
        </w:tc>
      </w:tr>
      <w:tr w:rsidR="002108CE" w:rsidRPr="009D40D5" w14:paraId="51A58D32" w14:textId="77777777" w:rsidTr="001726CA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30E2E" w14:textId="77777777" w:rsidR="002108CE" w:rsidRPr="009D40D5" w:rsidRDefault="002108CE" w:rsidP="001726CA">
            <w:pPr>
              <w:spacing w:line="259" w:lineRule="auto"/>
              <w:ind w:left="0"/>
            </w:pPr>
            <w:proofErr w:type="spellStart"/>
            <w:r w:rsidRPr="009D40D5">
              <w:t>Endpoint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DA2B" w14:textId="339A69C9" w:rsidR="002108CE" w:rsidRPr="009D40D5" w:rsidRDefault="002108CE" w:rsidP="001726CA">
            <w:pPr>
              <w:spacing w:line="259" w:lineRule="auto"/>
              <w:ind w:left="0"/>
            </w:pPr>
            <w:r w:rsidRPr="009D40D5">
              <w:t>/</w:t>
            </w:r>
            <w:proofErr w:type="spellStart"/>
            <w:r w:rsidRPr="009D40D5">
              <w:t>api</w:t>
            </w:r>
            <w:proofErr w:type="spellEnd"/>
            <w:r w:rsidRPr="009D40D5">
              <w:t>/</w:t>
            </w:r>
            <w:proofErr w:type="spellStart"/>
            <w:r>
              <w:t>Regisz</w:t>
            </w:r>
            <w:proofErr w:type="spellEnd"/>
            <w:r>
              <w:t>/</w:t>
            </w:r>
            <w:proofErr w:type="spellStart"/>
            <w:r>
              <w:t>Ceg</w:t>
            </w:r>
            <w:r>
              <w:t>_ad</w:t>
            </w:r>
            <w:proofErr w:type="spellEnd"/>
          </w:p>
        </w:tc>
      </w:tr>
      <w:tr w:rsidR="002108CE" w:rsidRPr="009D40D5" w14:paraId="5D48A97C" w14:textId="77777777" w:rsidTr="001726CA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68E61" w14:textId="77777777" w:rsidR="002108CE" w:rsidRPr="009D40D5" w:rsidRDefault="002108CE" w:rsidP="001726CA">
            <w:pPr>
              <w:spacing w:line="259" w:lineRule="auto"/>
              <w:ind w:left="0"/>
            </w:pPr>
            <w:proofErr w:type="spellStart"/>
            <w:r w:rsidRPr="009D40D5">
              <w:t>Content-Type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1098F" w14:textId="77777777" w:rsidR="002108CE" w:rsidRPr="009D40D5" w:rsidRDefault="002108CE" w:rsidP="001726CA">
            <w:pPr>
              <w:spacing w:line="259" w:lineRule="auto"/>
              <w:ind w:left="0"/>
            </w:pPr>
            <w:proofErr w:type="spellStart"/>
            <w:r w:rsidRPr="009D40D5">
              <w:t>application</w:t>
            </w:r>
            <w:proofErr w:type="spellEnd"/>
            <w:r w:rsidRPr="009D40D5">
              <w:t>/</w:t>
            </w:r>
            <w:proofErr w:type="spellStart"/>
            <w:r w:rsidRPr="009D40D5">
              <w:t>json</w:t>
            </w:r>
            <w:proofErr w:type="spellEnd"/>
          </w:p>
        </w:tc>
      </w:tr>
    </w:tbl>
    <w:p w14:paraId="479AE1AC" w14:textId="77777777" w:rsidR="002108CE" w:rsidRDefault="002108CE" w:rsidP="002108CE">
      <w:pPr>
        <w:pStyle w:val="Cmsor2"/>
        <w:numPr>
          <w:ilvl w:val="1"/>
          <w:numId w:val="26"/>
        </w:numPr>
        <w:tabs>
          <w:tab w:val="num" w:pos="1440"/>
        </w:tabs>
        <w:ind w:hanging="360"/>
      </w:pPr>
      <w:proofErr w:type="spellStart"/>
      <w:r>
        <w:t>Request</w:t>
      </w:r>
      <w:proofErr w:type="spellEnd"/>
      <w:r>
        <w:t xml:space="preserve"> Body (JSON):</w:t>
      </w:r>
    </w:p>
    <w:p w14:paraId="1BD06558" w14:textId="77777777" w:rsidR="002108CE" w:rsidRPr="009E0405" w:rsidRDefault="002108CE" w:rsidP="002108CE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42E1B8FD" wp14:editId="688289FD">
                <wp:extent cx="5760000" cy="1404620"/>
                <wp:effectExtent l="0" t="0" r="12700" b="17780"/>
                <wp:docPr id="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E4312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23DFD931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": "Új Teszt Kft.",</w:t>
                            </w:r>
                          </w:p>
                          <w:p w14:paraId="5D9BE37F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adoszam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": "99999999-1-11",</w:t>
                            </w:r>
                          </w:p>
                          <w:p w14:paraId="40736FE7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euAdoszam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": "HU99999999",</w:t>
                            </w:r>
                          </w:p>
                          <w:p w14:paraId="2798D8EC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cim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": "1234 Budapest, Teszt utca 5.",</w:t>
                            </w:r>
                          </w:p>
                          <w:p w14:paraId="2DC68DB5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"email": "teszt@ujceg.hu",</w:t>
                            </w:r>
                          </w:p>
                          <w:p w14:paraId="35372688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"telefon": "+36309999999",</w:t>
                            </w:r>
                          </w:p>
                          <w:p w14:paraId="1FCDF7B7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elofiz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": 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3BA4E5D2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szamla_minta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": "UJ-0001",</w:t>
                            </w:r>
                          </w:p>
                          <w:p w14:paraId="401187EC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rendeles_minta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": "R-UJ-0001",</w:t>
                            </w:r>
                          </w:p>
                          <w:p w14:paraId="7B985261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szamlaszam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": "11700000-99999999-00000000"</w:t>
                            </w:r>
                          </w:p>
                          <w:p w14:paraId="7087F05F" w14:textId="1D9D57CA" w:rsidR="002108CE" w:rsidRPr="00E9346A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E1B8FD" id="_x0000_s1047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">
                <v:textbox style="mso-fit-shape-to-text:t">
                  <w:txbxContent>
                    <w:p w14:paraId="417E4312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23DFD931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": "Új Teszt Kft.",</w:t>
                      </w:r>
                    </w:p>
                    <w:p w14:paraId="5D9BE37F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adoszam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": "99999999-1-11",</w:t>
                      </w:r>
                    </w:p>
                    <w:p w14:paraId="40736FE7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euAdoszam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": "HU99999999",</w:t>
                      </w:r>
                    </w:p>
                    <w:p w14:paraId="2798D8EC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cim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": "1234 Budapest, Teszt utca 5.",</w:t>
                      </w:r>
                    </w:p>
                    <w:p w14:paraId="2DC68DB5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"email": "teszt@ujceg.hu",</w:t>
                      </w:r>
                    </w:p>
                    <w:p w14:paraId="35372688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"telefon": "+36309999999",</w:t>
                      </w:r>
                    </w:p>
                    <w:p w14:paraId="1FCDF7B7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elofiz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 xml:space="preserve">": 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3BA4E5D2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szamla_minta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": "UJ-0001",</w:t>
                      </w:r>
                    </w:p>
                    <w:p w14:paraId="401187EC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rendeles_minta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": "R-UJ-0001",</w:t>
                      </w:r>
                    </w:p>
                    <w:p w14:paraId="7B985261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szamlaszam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": "11700000-99999999-00000000"</w:t>
                      </w:r>
                    </w:p>
                    <w:p w14:paraId="7087F05F" w14:textId="1D9D57CA" w:rsidR="002108CE" w:rsidRPr="00E9346A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CC9CFD" w14:textId="77777777" w:rsidR="002108CE" w:rsidRDefault="002108CE" w:rsidP="002108CE">
      <w:pPr>
        <w:pStyle w:val="Cmsor2"/>
      </w:pPr>
      <w:r>
        <w:t>Várt eredmény</w:t>
      </w:r>
    </w:p>
    <w:p w14:paraId="58AF5C57" w14:textId="77777777" w:rsidR="002108CE" w:rsidRDefault="002108CE" w:rsidP="002108CE">
      <w:pPr>
        <w:pStyle w:val="Listaszerbekezds"/>
        <w:rPr>
          <w:lang w:eastAsia="hu-HU"/>
        </w:rPr>
      </w:pPr>
      <w:r>
        <w:rPr>
          <w:lang w:eastAsia="hu-HU"/>
        </w:rPr>
        <w:t>HTTP státuszkód: 200 OK</w:t>
      </w:r>
    </w:p>
    <w:p w14:paraId="5A766BEA" w14:textId="77777777" w:rsidR="002108CE" w:rsidRDefault="002108CE" w:rsidP="002108CE">
      <w:pPr>
        <w:pStyle w:val="Listaszerbekezds"/>
        <w:rPr>
          <w:lang w:eastAsia="hu-HU"/>
        </w:rPr>
      </w:pPr>
      <w:r>
        <w:rPr>
          <w:lang w:eastAsia="hu-HU"/>
        </w:rPr>
        <w:t xml:space="preserve">ok: </w:t>
      </w:r>
      <w:proofErr w:type="spellStart"/>
      <w:r>
        <w:rPr>
          <w:lang w:eastAsia="hu-HU"/>
        </w:rPr>
        <w:t>true</w:t>
      </w:r>
      <w:proofErr w:type="spellEnd"/>
    </w:p>
    <w:p w14:paraId="0C16E8F2" w14:textId="4DC853C3" w:rsidR="002108CE" w:rsidRDefault="002108CE" w:rsidP="002108CE">
      <w:pPr>
        <w:pStyle w:val="Listaszerbekezds"/>
        <w:rPr>
          <w:lang w:eastAsia="hu-HU"/>
        </w:rPr>
      </w:pPr>
      <w:proofErr w:type="spellStart"/>
      <w:r w:rsidRPr="002108CE">
        <w:t>cegId</w:t>
      </w:r>
      <w:proofErr w:type="spellEnd"/>
      <w:r w:rsidRPr="002108CE">
        <w:t>: létezik</w:t>
      </w:r>
      <w:r>
        <w:rPr>
          <w:lang w:eastAsia="hu-HU"/>
        </w:rPr>
        <w:t>!"</w:t>
      </w:r>
    </w:p>
    <w:p w14:paraId="65F345D5" w14:textId="77777777" w:rsidR="002108CE" w:rsidRDefault="002108CE" w:rsidP="002108CE">
      <w:pPr>
        <w:pStyle w:val="Cmsor2"/>
      </w:pPr>
      <w:r>
        <w:t>Példa válasz JSON:</w:t>
      </w:r>
    </w:p>
    <w:p w14:paraId="40CAE5E1" w14:textId="77777777" w:rsidR="002108CE" w:rsidRDefault="002108CE" w:rsidP="002108CE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72F4A512" wp14:editId="2E6D8E8A">
                <wp:extent cx="5760000" cy="1404620"/>
                <wp:effectExtent l="0" t="0" r="12700" b="26035"/>
                <wp:docPr id="6" name="Szövegdoboz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E8626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2F0D4EC6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2C93DC38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uzenet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": "Sikeres adatfelvétel!",</w:t>
                            </w:r>
                          </w:p>
                          <w:p w14:paraId="3F742576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cegId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": 12</w:t>
                            </w:r>
                          </w:p>
                          <w:p w14:paraId="20045116" w14:textId="65CE06E4" w:rsidR="002108CE" w:rsidRPr="007244B8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F4A512" id="Szövegdoboz 6" o:spid="_x0000_s1048" type="#_x0000_t202" style="width:453.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">
                <v:textbox style="mso-fit-shape-to-text:t">
                  <w:txbxContent>
                    <w:p w14:paraId="751E8626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2F0D4EC6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2C93DC38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uzenet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": "Sikeres adatfelvétel!",</w:t>
                      </w:r>
                    </w:p>
                    <w:p w14:paraId="3F742576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cegId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": 12</w:t>
                      </w:r>
                    </w:p>
                    <w:p w14:paraId="20045116" w14:textId="65CE06E4" w:rsidR="002108CE" w:rsidRPr="007244B8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80685C" w14:textId="1DC245DF" w:rsidR="002108CE" w:rsidRDefault="002108CE" w:rsidP="002108CE">
      <w:pPr>
        <w:pStyle w:val="Cmsor1"/>
      </w:pPr>
      <w:r>
        <w:lastRenderedPageBreak/>
        <w:t>Számla generálás – POST /</w:t>
      </w:r>
      <w:proofErr w:type="spellStart"/>
      <w:r>
        <w:t>api</w:t>
      </w:r>
      <w:proofErr w:type="spellEnd"/>
      <w:r>
        <w:t>/</w:t>
      </w:r>
      <w:proofErr w:type="spellStart"/>
      <w:r>
        <w:t>Szamla_create</w:t>
      </w:r>
      <w:proofErr w:type="spellEnd"/>
    </w:p>
    <w:p w14:paraId="6DF576A1" w14:textId="77777777" w:rsidR="002108CE" w:rsidRDefault="002108CE" w:rsidP="002108CE">
      <w:pPr>
        <w:pStyle w:val="Cmsor2"/>
        <w:numPr>
          <w:ilvl w:val="1"/>
          <w:numId w:val="26"/>
        </w:numPr>
      </w:pPr>
      <w:r>
        <w:t>Teszt neve</w:t>
      </w:r>
    </w:p>
    <w:p w14:paraId="29F4B8A0" w14:textId="680F7105" w:rsidR="002108CE" w:rsidRDefault="002108CE" w:rsidP="002108CE">
      <w:r>
        <w:t>S</w:t>
      </w:r>
      <w:r>
        <w:t>zámla generálás PDF formátumban</w:t>
      </w:r>
    </w:p>
    <w:p w14:paraId="0E396C4C" w14:textId="49E3244F" w:rsidR="002108CE" w:rsidRDefault="002108CE" w:rsidP="002108CE">
      <w:pPr>
        <w:pStyle w:val="Cmsor2"/>
        <w:numPr>
          <w:ilvl w:val="1"/>
          <w:numId w:val="26"/>
        </w:numPr>
      </w:pPr>
      <w:r>
        <w:t>Teszt célja</w:t>
      </w:r>
    </w:p>
    <w:p w14:paraId="4BFC47B2" w14:textId="6E31562A" w:rsidR="002108CE" w:rsidRDefault="002108CE" w:rsidP="002108CE">
      <w:r>
        <w:t>Ellenőrizni, hogy a rendszer egy meglévő rendelés alapján számlát generál és PDF fájlt ad vissza.</w:t>
      </w:r>
    </w:p>
    <w:p w14:paraId="28575853" w14:textId="77777777" w:rsidR="002108CE" w:rsidRDefault="002108CE" w:rsidP="002108CE">
      <w:pPr>
        <w:pStyle w:val="Cmsor2"/>
        <w:numPr>
          <w:ilvl w:val="1"/>
          <w:numId w:val="26"/>
        </w:numPr>
      </w:pPr>
      <w:proofErr w:type="spellStart"/>
      <w:r>
        <w:t>Endpoint</w:t>
      </w:r>
      <w:proofErr w:type="spellEnd"/>
      <w:r>
        <w:t xml:space="preserve">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2108CE" w14:paraId="3D021D92" w14:textId="77777777" w:rsidTr="002108C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39E427C4" w14:textId="77777777" w:rsidR="002108CE" w:rsidRDefault="002108CE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00D66C37" w14:textId="77777777" w:rsidR="002108CE" w:rsidRDefault="002108CE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2108CE" w14:paraId="74AFE81C" w14:textId="77777777" w:rsidTr="002108C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54E99" w14:textId="77777777" w:rsidR="002108CE" w:rsidRDefault="002108CE">
            <w:pPr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4F962" w14:textId="77777777" w:rsidR="002108CE" w:rsidRDefault="002108CE">
            <w:pPr>
              <w:ind w:left="0"/>
            </w:pPr>
            <w:r>
              <w:t>POST</w:t>
            </w:r>
          </w:p>
        </w:tc>
      </w:tr>
      <w:tr w:rsidR="002108CE" w14:paraId="48B31F62" w14:textId="77777777" w:rsidTr="002108C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6D44" w14:textId="77777777" w:rsidR="002108CE" w:rsidRDefault="002108CE">
            <w:pPr>
              <w:ind w:left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47D2F" w14:textId="29F0B4BE" w:rsidR="002108CE" w:rsidRDefault="002108CE">
            <w:pPr>
              <w:ind w:left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Szamla_create</w:t>
            </w:r>
            <w:proofErr w:type="spellEnd"/>
          </w:p>
        </w:tc>
      </w:tr>
      <w:tr w:rsidR="002108CE" w14:paraId="064C0342" w14:textId="77777777" w:rsidTr="002108C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7CBFE" w14:textId="77777777" w:rsidR="002108CE" w:rsidRDefault="002108CE">
            <w:pPr>
              <w:ind w:left="0"/>
            </w:pPr>
            <w:proofErr w:type="spellStart"/>
            <w:r>
              <w:t>Content-Type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99D7F" w14:textId="77777777" w:rsidR="002108CE" w:rsidRDefault="002108CE">
            <w:pPr>
              <w:ind w:left="0"/>
            </w:pP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</w:tc>
      </w:tr>
    </w:tbl>
    <w:p w14:paraId="2D25A0AB" w14:textId="77777777" w:rsidR="002108CE" w:rsidRDefault="002108CE" w:rsidP="002108CE">
      <w:pPr>
        <w:pStyle w:val="Cmsor2"/>
        <w:numPr>
          <w:ilvl w:val="1"/>
          <w:numId w:val="28"/>
        </w:numPr>
        <w:tabs>
          <w:tab w:val="num" w:pos="1440"/>
        </w:tabs>
        <w:ind w:hanging="360"/>
      </w:pPr>
      <w:proofErr w:type="spellStart"/>
      <w:r>
        <w:t>Request</w:t>
      </w:r>
      <w:proofErr w:type="spellEnd"/>
      <w:r>
        <w:t xml:space="preserve"> Body (JSON):</w:t>
      </w:r>
    </w:p>
    <w:p w14:paraId="1791819C" w14:textId="0B21CEF2" w:rsidR="002108CE" w:rsidRDefault="002108CE" w:rsidP="002108CE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536136CC" wp14:editId="2058D64B">
                <wp:extent cx="5760085" cy="1986915"/>
                <wp:effectExtent l="9525" t="9525" r="12065" b="13335"/>
                <wp:docPr id="8" name="Szövegdoboz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1986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FD598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3DE21D08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": 1</w:t>
                            </w:r>
                          </w:p>
                          <w:p w14:paraId="5E838ACD" w14:textId="26809C91" w:rsid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6136CC" id="Szövegdoboz 8" o:spid="_x0000_s1049" type="#_x0000_t202" style="width:453.55pt;height:1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">
                <v:textbox style="mso-fit-shape-to-text:t">
                  <w:txbxContent>
                    <w:p w14:paraId="5AEFD598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3DE21D08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": 1</w:t>
                      </w:r>
                    </w:p>
                    <w:p w14:paraId="5E838ACD" w14:textId="26809C91" w:rsid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260E12" w14:textId="77777777" w:rsidR="002108CE" w:rsidRDefault="002108CE" w:rsidP="002108CE">
      <w:pPr>
        <w:pStyle w:val="Cmsor2"/>
        <w:numPr>
          <w:ilvl w:val="1"/>
          <w:numId w:val="26"/>
        </w:numPr>
      </w:pPr>
      <w:r>
        <w:t>Várt eredmény</w:t>
      </w:r>
    </w:p>
    <w:p w14:paraId="01F0CA3E" w14:textId="77777777" w:rsidR="002108CE" w:rsidRDefault="002108CE" w:rsidP="002108CE">
      <w:pPr>
        <w:pStyle w:val="Listaszerbekezds"/>
        <w:numPr>
          <w:ilvl w:val="0"/>
          <w:numId w:val="27"/>
        </w:numPr>
        <w:spacing w:line="256" w:lineRule="auto"/>
        <w:rPr>
          <w:lang w:eastAsia="hu-HU"/>
        </w:rPr>
      </w:pPr>
      <w:r>
        <w:rPr>
          <w:lang w:eastAsia="hu-HU"/>
        </w:rPr>
        <w:t>HTTP státuszkód: 200 OK</w:t>
      </w:r>
    </w:p>
    <w:p w14:paraId="0D8B5B5B" w14:textId="77777777" w:rsidR="002108CE" w:rsidRDefault="002108CE" w:rsidP="002108CE">
      <w:pPr>
        <w:pStyle w:val="Listaszerbekezds"/>
        <w:numPr>
          <w:ilvl w:val="0"/>
          <w:numId w:val="27"/>
        </w:numPr>
        <w:rPr>
          <w:lang w:eastAsia="hu-HU"/>
        </w:rPr>
      </w:pPr>
      <w:proofErr w:type="spellStart"/>
      <w:r>
        <w:rPr>
          <w:lang w:eastAsia="hu-HU"/>
        </w:rPr>
        <w:t>Content-Type</w:t>
      </w:r>
      <w:proofErr w:type="spellEnd"/>
      <w:r>
        <w:rPr>
          <w:lang w:eastAsia="hu-HU"/>
        </w:rPr>
        <w:t xml:space="preserve">: </w:t>
      </w:r>
      <w:proofErr w:type="spellStart"/>
      <w:r>
        <w:rPr>
          <w:lang w:eastAsia="hu-HU"/>
        </w:rPr>
        <w:t>application</w:t>
      </w:r>
      <w:proofErr w:type="spellEnd"/>
      <w:r>
        <w:rPr>
          <w:lang w:eastAsia="hu-HU"/>
        </w:rPr>
        <w:t>/pdf</w:t>
      </w:r>
    </w:p>
    <w:p w14:paraId="363C79B1" w14:textId="77777777" w:rsidR="002108CE" w:rsidRDefault="002108CE" w:rsidP="002108CE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A válasz egy letölthető PDF fájl</w:t>
      </w:r>
    </w:p>
    <w:p w14:paraId="49155EA8" w14:textId="77777777" w:rsidR="002108CE" w:rsidRDefault="002108CE" w:rsidP="002108CE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 xml:space="preserve">A számla bekerül a </w:t>
      </w:r>
      <w:proofErr w:type="spellStart"/>
      <w:r>
        <w:rPr>
          <w:lang w:eastAsia="hu-HU"/>
        </w:rPr>
        <w:t>Szamla</w:t>
      </w:r>
      <w:proofErr w:type="spellEnd"/>
      <w:r>
        <w:rPr>
          <w:lang w:eastAsia="hu-HU"/>
        </w:rPr>
        <w:t xml:space="preserve"> táblába (ha még nem létezett)</w:t>
      </w:r>
    </w:p>
    <w:p w14:paraId="52B38F9D" w14:textId="767E50CB" w:rsidR="002108CE" w:rsidRDefault="002108CE" w:rsidP="002108CE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 xml:space="preserve">A </w:t>
      </w:r>
      <w:proofErr w:type="spellStart"/>
      <w:r>
        <w:rPr>
          <w:lang w:eastAsia="hu-HU"/>
        </w:rPr>
        <w:t>Rendeles.szamla_kesz</w:t>
      </w:r>
      <w:proofErr w:type="spellEnd"/>
      <w:r>
        <w:rPr>
          <w:lang w:eastAsia="hu-HU"/>
        </w:rPr>
        <w:t xml:space="preserve"> = </w:t>
      </w:r>
      <w:proofErr w:type="spellStart"/>
      <w:r>
        <w:rPr>
          <w:lang w:eastAsia="hu-HU"/>
        </w:rPr>
        <w:t>true</w:t>
      </w:r>
      <w:proofErr w:type="spellEnd"/>
      <w:r>
        <w:rPr>
          <w:lang w:eastAsia="hu-HU"/>
        </w:rPr>
        <w:t xml:space="preserve"> lesz</w:t>
      </w:r>
    </w:p>
    <w:p w14:paraId="4D994C28" w14:textId="1FC29242" w:rsidR="002108CE" w:rsidRDefault="002108CE" w:rsidP="002108CE">
      <w:pPr>
        <w:pStyle w:val="Cmsor2"/>
        <w:numPr>
          <w:ilvl w:val="1"/>
          <w:numId w:val="26"/>
        </w:numPr>
      </w:pPr>
      <w:r>
        <w:t>Példa válasz</w:t>
      </w:r>
      <w:r>
        <w:t xml:space="preserve"> PDF file</w:t>
      </w:r>
      <w:r>
        <w:t>:</w:t>
      </w:r>
    </w:p>
    <w:p w14:paraId="0D0B775F" w14:textId="464136ED" w:rsidR="002108CE" w:rsidRDefault="002108CE" w:rsidP="002108CE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53801EA1" wp14:editId="7FA05DF3">
                <wp:extent cx="5760085" cy="786765"/>
                <wp:effectExtent l="9525" t="9525" r="12065" b="13335"/>
                <wp:docPr id="7" name="Szövegdoboz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4888C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Content-Type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: 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application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/pdf</w:t>
                            </w:r>
                          </w:p>
                          <w:p w14:paraId="0C33B567" w14:textId="17C764DD" w:rsid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Content-Disposition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: 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attachment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; 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filename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="Szamla_SZ-0001.pdf"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801EA1" id="Szövegdoboz 7" o:spid="_x0000_s1050" type="#_x0000_t202" style="width:453.55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">
                <v:textbox style="mso-fit-shape-to-text:t">
                  <w:txbxContent>
                    <w:p w14:paraId="7D14888C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Content-Type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 xml:space="preserve">: 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application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/pdf</w:t>
                      </w:r>
                    </w:p>
                    <w:p w14:paraId="0C33B567" w14:textId="17C764DD" w:rsid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Content-Disposition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 xml:space="preserve">: 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attachment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 xml:space="preserve">; 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filename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="Szamla_SZ-0001.pdf"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FF4D9C" w14:textId="72062027" w:rsidR="002108CE" w:rsidRDefault="002108CE" w:rsidP="002108CE">
      <w:pPr>
        <w:pStyle w:val="Cmsor1"/>
      </w:pPr>
      <w:r>
        <w:lastRenderedPageBreak/>
        <w:t>Sztornó számla készítése – POST /</w:t>
      </w:r>
      <w:proofErr w:type="spellStart"/>
      <w:r>
        <w:t>api</w:t>
      </w:r>
      <w:proofErr w:type="spellEnd"/>
      <w:r>
        <w:t>/</w:t>
      </w:r>
      <w:proofErr w:type="spellStart"/>
      <w:r>
        <w:t>Szamla_storno</w:t>
      </w:r>
      <w:proofErr w:type="spellEnd"/>
    </w:p>
    <w:p w14:paraId="21819288" w14:textId="77777777" w:rsidR="002108CE" w:rsidRDefault="002108CE" w:rsidP="002108CE">
      <w:pPr>
        <w:pStyle w:val="Cmsor2"/>
        <w:numPr>
          <w:ilvl w:val="1"/>
          <w:numId w:val="26"/>
        </w:numPr>
      </w:pPr>
      <w:r>
        <w:t>Teszt neve</w:t>
      </w:r>
    </w:p>
    <w:p w14:paraId="02DF4207" w14:textId="26112C02" w:rsidR="002108CE" w:rsidRDefault="002108CE" w:rsidP="002108CE">
      <w:pPr>
        <w:rPr>
          <w:lang w:eastAsia="hu-HU"/>
        </w:rPr>
      </w:pPr>
      <w:r>
        <w:t>S</w:t>
      </w:r>
      <w:r>
        <w:t>ztornó számla generálás</w:t>
      </w:r>
    </w:p>
    <w:p w14:paraId="49F4B91F" w14:textId="77777777" w:rsidR="002108CE" w:rsidRDefault="002108CE" w:rsidP="002108CE">
      <w:pPr>
        <w:pStyle w:val="Cmsor2"/>
        <w:numPr>
          <w:ilvl w:val="1"/>
          <w:numId w:val="26"/>
        </w:numPr>
      </w:pPr>
      <w:r>
        <w:t>Teszt célja</w:t>
      </w:r>
    </w:p>
    <w:p w14:paraId="4C6EA50B" w14:textId="36A66743" w:rsidR="002108CE" w:rsidRDefault="002108CE" w:rsidP="002108CE">
      <w:r>
        <w:t>Ellenőrizni, hogy a rendszer képes egy meglévő, már kiállított számlával rendelkező rendeléshez sztornó számlát generálni.</w:t>
      </w:r>
    </w:p>
    <w:p w14:paraId="4BBE6C1D" w14:textId="77777777" w:rsidR="002108CE" w:rsidRDefault="002108CE" w:rsidP="002108CE">
      <w:pPr>
        <w:pStyle w:val="Cmsor2"/>
        <w:numPr>
          <w:ilvl w:val="1"/>
          <w:numId w:val="26"/>
        </w:numPr>
      </w:pPr>
      <w:proofErr w:type="spellStart"/>
      <w:r>
        <w:t>Endpoint</w:t>
      </w:r>
      <w:proofErr w:type="spellEnd"/>
      <w:r>
        <w:t xml:space="preserve">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2108CE" w14:paraId="51A6E301" w14:textId="77777777" w:rsidTr="002108C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63467B8F" w14:textId="77777777" w:rsidR="002108CE" w:rsidRDefault="002108CE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21FF13CA" w14:textId="77777777" w:rsidR="002108CE" w:rsidRDefault="002108CE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2108CE" w14:paraId="2A2CA36A" w14:textId="77777777" w:rsidTr="002108C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F872A" w14:textId="77777777" w:rsidR="002108CE" w:rsidRDefault="002108CE">
            <w:pPr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11C05" w14:textId="77777777" w:rsidR="002108CE" w:rsidRDefault="002108CE">
            <w:pPr>
              <w:ind w:left="0"/>
            </w:pPr>
            <w:r>
              <w:t>POST</w:t>
            </w:r>
          </w:p>
        </w:tc>
      </w:tr>
      <w:tr w:rsidR="002108CE" w14:paraId="09B52B39" w14:textId="77777777" w:rsidTr="002108C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5EACF" w14:textId="77777777" w:rsidR="002108CE" w:rsidRDefault="002108CE">
            <w:pPr>
              <w:ind w:left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DBDBF" w14:textId="56B7CBD7" w:rsidR="002108CE" w:rsidRDefault="002108CE">
            <w:pPr>
              <w:ind w:left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Szamla_storno</w:t>
            </w:r>
            <w:proofErr w:type="spellEnd"/>
          </w:p>
        </w:tc>
      </w:tr>
      <w:tr w:rsidR="002108CE" w14:paraId="0307CF12" w14:textId="77777777" w:rsidTr="002108CE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7CD3A" w14:textId="77777777" w:rsidR="002108CE" w:rsidRDefault="002108CE">
            <w:pPr>
              <w:ind w:left="0"/>
            </w:pPr>
            <w:proofErr w:type="spellStart"/>
            <w:r>
              <w:t>Content-Type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8E14C" w14:textId="77777777" w:rsidR="002108CE" w:rsidRDefault="002108CE">
            <w:pPr>
              <w:ind w:left="0"/>
            </w:pP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</w:tc>
      </w:tr>
    </w:tbl>
    <w:p w14:paraId="5D9F8A54" w14:textId="77777777" w:rsidR="002108CE" w:rsidRDefault="002108CE" w:rsidP="002108CE">
      <w:pPr>
        <w:pStyle w:val="Cmsor2"/>
        <w:numPr>
          <w:ilvl w:val="1"/>
          <w:numId w:val="26"/>
        </w:numPr>
        <w:tabs>
          <w:tab w:val="num" w:pos="1440"/>
        </w:tabs>
        <w:ind w:hanging="360"/>
      </w:pPr>
      <w:proofErr w:type="spellStart"/>
      <w:r>
        <w:t>Request</w:t>
      </w:r>
      <w:proofErr w:type="spellEnd"/>
      <w:r>
        <w:t xml:space="preserve"> Body (JSON):</w:t>
      </w:r>
    </w:p>
    <w:p w14:paraId="4C8A997A" w14:textId="02E578CE" w:rsidR="002108CE" w:rsidRDefault="002108CE" w:rsidP="002108CE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1BC74440" wp14:editId="3E5FF923">
                <wp:extent cx="5760085" cy="1986915"/>
                <wp:effectExtent l="9525" t="9525" r="12065" b="13335"/>
                <wp:docPr id="12" name="Szövegdoboz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1986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24E12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032A0C7E" w14:textId="77777777" w:rsidR="002108CE" w:rsidRP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2108CE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2108CE">
                              <w:rPr>
                                <w:rFonts w:ascii="Courier New" w:hAnsi="Courier New" w:cs="Courier New"/>
                              </w:rPr>
                              <w:t>": 15</w:t>
                            </w:r>
                          </w:p>
                          <w:p w14:paraId="2D882B06" w14:textId="7F2DEC4D" w:rsidR="002108CE" w:rsidRDefault="002108CE" w:rsidP="002108C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2108CE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C74440" id="Szövegdoboz 12" o:spid="_x0000_s1051" type="#_x0000_t202" style="width:453.55pt;height:1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">
                <v:textbox style="mso-fit-shape-to-text:t">
                  <w:txbxContent>
                    <w:p w14:paraId="73724E12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032A0C7E" w14:textId="77777777" w:rsidR="002108CE" w:rsidRP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2108CE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2108CE">
                        <w:rPr>
                          <w:rFonts w:ascii="Courier New" w:hAnsi="Courier New" w:cs="Courier New"/>
                        </w:rPr>
                        <w:t>": 15</w:t>
                      </w:r>
                    </w:p>
                    <w:p w14:paraId="2D882B06" w14:textId="7F2DEC4D" w:rsidR="002108CE" w:rsidRDefault="002108CE" w:rsidP="002108CE">
                      <w:pPr>
                        <w:rPr>
                          <w:rFonts w:ascii="Courier New" w:hAnsi="Courier New" w:cs="Courier New"/>
                        </w:rPr>
                      </w:pPr>
                      <w:r w:rsidRPr="002108CE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2EA972" w14:textId="77777777" w:rsidR="002108CE" w:rsidRDefault="002108CE" w:rsidP="002108CE">
      <w:pPr>
        <w:pStyle w:val="Cmsor2"/>
        <w:numPr>
          <w:ilvl w:val="1"/>
          <w:numId w:val="26"/>
        </w:numPr>
      </w:pPr>
      <w:r>
        <w:t>Várt eredmény</w:t>
      </w:r>
    </w:p>
    <w:p w14:paraId="3FC9AA4B" w14:textId="1E457231" w:rsidR="003F69D0" w:rsidRDefault="003F69D0" w:rsidP="003F69D0">
      <w:pPr>
        <w:pStyle w:val="Listaszerbekezds"/>
        <w:numPr>
          <w:ilvl w:val="0"/>
          <w:numId w:val="27"/>
        </w:numPr>
        <w:spacing w:line="256" w:lineRule="auto"/>
        <w:rPr>
          <w:lang w:eastAsia="hu-HU"/>
        </w:rPr>
      </w:pPr>
      <w:r>
        <w:rPr>
          <w:lang w:eastAsia="hu-HU"/>
        </w:rPr>
        <w:t>HTTP státuszkód: 200 OK</w:t>
      </w:r>
    </w:p>
    <w:p w14:paraId="3696E539" w14:textId="77777777" w:rsidR="003F69D0" w:rsidRDefault="003F69D0" w:rsidP="003F69D0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Válasz típusa: PDF fájl</w:t>
      </w:r>
    </w:p>
    <w:p w14:paraId="55E49DB6" w14:textId="77777777" w:rsidR="003F69D0" w:rsidRDefault="003F69D0" w:rsidP="003F69D0">
      <w:pPr>
        <w:pStyle w:val="Listaszerbekezds"/>
        <w:numPr>
          <w:ilvl w:val="0"/>
          <w:numId w:val="27"/>
        </w:numPr>
        <w:rPr>
          <w:lang w:eastAsia="hu-HU"/>
        </w:rPr>
      </w:pPr>
      <w:proofErr w:type="spellStart"/>
      <w:r>
        <w:rPr>
          <w:lang w:eastAsia="hu-HU"/>
        </w:rPr>
        <w:t>Content-Type</w:t>
      </w:r>
      <w:proofErr w:type="spellEnd"/>
      <w:r>
        <w:rPr>
          <w:lang w:eastAsia="hu-HU"/>
        </w:rPr>
        <w:t xml:space="preserve">: </w:t>
      </w:r>
      <w:proofErr w:type="spellStart"/>
      <w:r>
        <w:rPr>
          <w:lang w:eastAsia="hu-HU"/>
        </w:rPr>
        <w:t>application</w:t>
      </w:r>
      <w:proofErr w:type="spellEnd"/>
      <w:r>
        <w:rPr>
          <w:lang w:eastAsia="hu-HU"/>
        </w:rPr>
        <w:t>/pdf</w:t>
      </w:r>
    </w:p>
    <w:p w14:paraId="3E833F6F" w14:textId="77777777" w:rsidR="003F69D0" w:rsidRDefault="003F69D0" w:rsidP="003F69D0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>Letöltött fájl neve:</w:t>
      </w:r>
    </w:p>
    <w:p w14:paraId="57B2AC7D" w14:textId="4C2569E1" w:rsidR="005C0EAA" w:rsidRDefault="003F69D0" w:rsidP="003F69D0">
      <w:pPr>
        <w:pStyle w:val="Listaszerbekezds"/>
        <w:numPr>
          <w:ilvl w:val="0"/>
          <w:numId w:val="27"/>
        </w:numPr>
        <w:rPr>
          <w:lang w:eastAsia="hu-HU"/>
        </w:rPr>
      </w:pPr>
      <w:proofErr w:type="spellStart"/>
      <w:r>
        <w:rPr>
          <w:lang w:eastAsia="hu-HU"/>
        </w:rPr>
        <w:t>Sztorno_Szamla</w:t>
      </w:r>
      <w:proofErr w:type="spellEnd"/>
      <w:r>
        <w:rPr>
          <w:lang w:eastAsia="hu-HU"/>
        </w:rPr>
        <w:t>_&lt;sorszam&gt;.pdf</w:t>
      </w:r>
    </w:p>
    <w:p w14:paraId="5115CBAF" w14:textId="53B6A321" w:rsidR="002108CE" w:rsidRDefault="002108CE" w:rsidP="002108CE">
      <w:pPr>
        <w:pStyle w:val="Cmsor2"/>
        <w:numPr>
          <w:ilvl w:val="1"/>
          <w:numId w:val="26"/>
        </w:numPr>
      </w:pPr>
      <w:r>
        <w:t xml:space="preserve">Példa válasz </w:t>
      </w:r>
      <w:r w:rsidR="003F69D0">
        <w:t>PDF file</w:t>
      </w:r>
      <w:r>
        <w:t>:</w:t>
      </w:r>
    </w:p>
    <w:p w14:paraId="4C33DE07" w14:textId="624A76D9" w:rsidR="002108CE" w:rsidRDefault="002108CE" w:rsidP="002108CE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4692059E" wp14:editId="3FA61A44">
                <wp:extent cx="5760085" cy="786765"/>
                <wp:effectExtent l="9525" t="9525" r="12065" b="13335"/>
                <wp:docPr id="11" name="Szövegdoboz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17A30" w14:textId="77777777" w:rsidR="003F69D0" w:rsidRP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F69D0">
                              <w:rPr>
                                <w:rFonts w:ascii="Courier New" w:hAnsi="Courier New" w:cs="Courier New"/>
                              </w:rPr>
                              <w:t>Content-Type</w:t>
                            </w:r>
                            <w:proofErr w:type="spellEnd"/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: </w:t>
                            </w:r>
                            <w:proofErr w:type="spellStart"/>
                            <w:r w:rsidRPr="003F69D0">
                              <w:rPr>
                                <w:rFonts w:ascii="Courier New" w:hAnsi="Courier New" w:cs="Courier New"/>
                              </w:rPr>
                              <w:t>application</w:t>
                            </w:r>
                            <w:proofErr w:type="spellEnd"/>
                            <w:r w:rsidRPr="003F69D0">
                              <w:rPr>
                                <w:rFonts w:ascii="Courier New" w:hAnsi="Courier New" w:cs="Courier New"/>
                              </w:rPr>
                              <w:t>/pdf</w:t>
                            </w:r>
                          </w:p>
                          <w:p w14:paraId="3886AC02" w14:textId="5D898549" w:rsidR="002108CE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F69D0">
                              <w:rPr>
                                <w:rFonts w:ascii="Courier New" w:hAnsi="Courier New" w:cs="Courier New"/>
                              </w:rPr>
                              <w:t>Content-Disposition</w:t>
                            </w:r>
                            <w:proofErr w:type="spellEnd"/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: </w:t>
                            </w:r>
                            <w:proofErr w:type="spellStart"/>
                            <w:r w:rsidRPr="003F69D0">
                              <w:rPr>
                                <w:rFonts w:ascii="Courier New" w:hAnsi="Courier New" w:cs="Courier New"/>
                              </w:rPr>
                              <w:t>attachment</w:t>
                            </w:r>
                            <w:proofErr w:type="spellEnd"/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; </w:t>
                            </w:r>
                            <w:proofErr w:type="spellStart"/>
                            <w:r w:rsidRPr="003F69D0">
                              <w:rPr>
                                <w:rFonts w:ascii="Courier New" w:hAnsi="Courier New" w:cs="Courier New"/>
                              </w:rPr>
                              <w:t>filename</w:t>
                            </w:r>
                            <w:proofErr w:type="spellEnd"/>
                            <w:r w:rsidRPr="003F69D0">
                              <w:rPr>
                                <w:rFonts w:ascii="Courier New" w:hAnsi="Courier New" w:cs="Courier New"/>
                              </w:rPr>
                              <w:t>="Sztorno_Szamla_SZ-0005.pdf"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92059E" id="Szövegdoboz 11" o:spid="_x0000_s1052" type="#_x0000_t202" style="width:453.55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">
                <v:textbox style="mso-fit-shape-to-text:t">
                  <w:txbxContent>
                    <w:p w14:paraId="74117A30" w14:textId="77777777" w:rsidR="003F69D0" w:rsidRP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F69D0">
                        <w:rPr>
                          <w:rFonts w:ascii="Courier New" w:hAnsi="Courier New" w:cs="Courier New"/>
                        </w:rPr>
                        <w:t>Content-Type</w:t>
                      </w:r>
                      <w:proofErr w:type="spellEnd"/>
                      <w:r w:rsidRPr="003F69D0">
                        <w:rPr>
                          <w:rFonts w:ascii="Courier New" w:hAnsi="Courier New" w:cs="Courier New"/>
                        </w:rPr>
                        <w:t xml:space="preserve">: </w:t>
                      </w:r>
                      <w:proofErr w:type="spellStart"/>
                      <w:r w:rsidRPr="003F69D0">
                        <w:rPr>
                          <w:rFonts w:ascii="Courier New" w:hAnsi="Courier New" w:cs="Courier New"/>
                        </w:rPr>
                        <w:t>application</w:t>
                      </w:r>
                      <w:proofErr w:type="spellEnd"/>
                      <w:r w:rsidRPr="003F69D0">
                        <w:rPr>
                          <w:rFonts w:ascii="Courier New" w:hAnsi="Courier New" w:cs="Courier New"/>
                        </w:rPr>
                        <w:t>/pdf</w:t>
                      </w:r>
                    </w:p>
                    <w:p w14:paraId="3886AC02" w14:textId="5D898549" w:rsidR="002108CE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F69D0">
                        <w:rPr>
                          <w:rFonts w:ascii="Courier New" w:hAnsi="Courier New" w:cs="Courier New"/>
                        </w:rPr>
                        <w:t>Content-Disposition</w:t>
                      </w:r>
                      <w:proofErr w:type="spellEnd"/>
                      <w:r w:rsidRPr="003F69D0">
                        <w:rPr>
                          <w:rFonts w:ascii="Courier New" w:hAnsi="Courier New" w:cs="Courier New"/>
                        </w:rPr>
                        <w:t xml:space="preserve">: </w:t>
                      </w:r>
                      <w:proofErr w:type="spellStart"/>
                      <w:r w:rsidRPr="003F69D0">
                        <w:rPr>
                          <w:rFonts w:ascii="Courier New" w:hAnsi="Courier New" w:cs="Courier New"/>
                        </w:rPr>
                        <w:t>attachment</w:t>
                      </w:r>
                      <w:proofErr w:type="spellEnd"/>
                      <w:r w:rsidRPr="003F69D0">
                        <w:rPr>
                          <w:rFonts w:ascii="Courier New" w:hAnsi="Courier New" w:cs="Courier New"/>
                        </w:rPr>
                        <w:t xml:space="preserve">; </w:t>
                      </w:r>
                      <w:proofErr w:type="spellStart"/>
                      <w:r w:rsidRPr="003F69D0">
                        <w:rPr>
                          <w:rFonts w:ascii="Courier New" w:hAnsi="Courier New" w:cs="Courier New"/>
                        </w:rPr>
                        <w:t>filename</w:t>
                      </w:r>
                      <w:proofErr w:type="spellEnd"/>
                      <w:r w:rsidRPr="003F69D0">
                        <w:rPr>
                          <w:rFonts w:ascii="Courier New" w:hAnsi="Courier New" w:cs="Courier New"/>
                        </w:rPr>
                        <w:t>="Sztorno_Szamla_SZ-0005.pdf"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0C7658" w14:textId="414921B9" w:rsidR="002108CE" w:rsidRDefault="003F69D0" w:rsidP="003F69D0">
      <w:pPr>
        <w:pStyle w:val="Cmsor1"/>
      </w:pPr>
      <w:r>
        <w:lastRenderedPageBreak/>
        <w:t>Kategóriák lekérése – POST /</w:t>
      </w:r>
      <w:proofErr w:type="spellStart"/>
      <w:r>
        <w:t>api</w:t>
      </w:r>
      <w:proofErr w:type="spellEnd"/>
      <w:r>
        <w:t>/</w:t>
      </w:r>
      <w:proofErr w:type="spellStart"/>
      <w:r>
        <w:t>Kategoriak_all</w:t>
      </w:r>
      <w:proofErr w:type="spellEnd"/>
    </w:p>
    <w:p w14:paraId="52964A48" w14:textId="77777777" w:rsidR="003F69D0" w:rsidRDefault="003F69D0" w:rsidP="003F69D0">
      <w:pPr>
        <w:pStyle w:val="Cmsor2"/>
        <w:numPr>
          <w:ilvl w:val="1"/>
          <w:numId w:val="26"/>
        </w:numPr>
      </w:pPr>
      <w:r>
        <w:t>Teszt neve</w:t>
      </w:r>
    </w:p>
    <w:p w14:paraId="6AAC8A90" w14:textId="47392C71" w:rsidR="003F69D0" w:rsidRDefault="003F69D0" w:rsidP="003F69D0">
      <w:pPr>
        <w:rPr>
          <w:lang w:eastAsia="hu-HU"/>
        </w:rPr>
      </w:pPr>
      <w:r>
        <w:t>Összes kategória lekérése</w:t>
      </w:r>
    </w:p>
    <w:p w14:paraId="784CB16B" w14:textId="77777777" w:rsidR="003F69D0" w:rsidRDefault="003F69D0" w:rsidP="003F69D0">
      <w:pPr>
        <w:pStyle w:val="Cmsor2"/>
        <w:numPr>
          <w:ilvl w:val="1"/>
          <w:numId w:val="26"/>
        </w:numPr>
      </w:pPr>
      <w:r>
        <w:t>Teszt célja</w:t>
      </w:r>
    </w:p>
    <w:p w14:paraId="313F406C" w14:textId="5F8BADDD" w:rsidR="003F69D0" w:rsidRDefault="003F69D0" w:rsidP="003F69D0">
      <w:r>
        <w:t>Ellenőrizni, hogy a rendszer visszaadja az összes termékkategóriát.</w:t>
      </w:r>
    </w:p>
    <w:p w14:paraId="62972E19" w14:textId="77777777" w:rsidR="003F69D0" w:rsidRDefault="003F69D0" w:rsidP="003F69D0">
      <w:pPr>
        <w:pStyle w:val="Cmsor2"/>
        <w:numPr>
          <w:ilvl w:val="1"/>
          <w:numId w:val="26"/>
        </w:numPr>
      </w:pPr>
      <w:proofErr w:type="spellStart"/>
      <w:r>
        <w:t>Endpoint</w:t>
      </w:r>
      <w:proofErr w:type="spellEnd"/>
      <w:r>
        <w:t xml:space="preserve">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3F69D0" w14:paraId="6F90B7F9" w14:textId="77777777" w:rsidTr="003F69D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5CD05E21" w14:textId="77777777" w:rsidR="003F69D0" w:rsidRDefault="003F69D0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40B80B27" w14:textId="77777777" w:rsidR="003F69D0" w:rsidRDefault="003F69D0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3F69D0" w14:paraId="3DAC435E" w14:textId="77777777" w:rsidTr="003F69D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EBF60" w14:textId="77777777" w:rsidR="003F69D0" w:rsidRDefault="003F69D0">
            <w:pPr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7959" w14:textId="77777777" w:rsidR="003F69D0" w:rsidRDefault="003F69D0">
            <w:pPr>
              <w:ind w:left="0"/>
            </w:pPr>
            <w:r>
              <w:t>POST</w:t>
            </w:r>
          </w:p>
        </w:tc>
      </w:tr>
      <w:tr w:rsidR="003F69D0" w14:paraId="48876AF5" w14:textId="77777777" w:rsidTr="003F69D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146B1" w14:textId="77777777" w:rsidR="003F69D0" w:rsidRDefault="003F69D0">
            <w:pPr>
              <w:ind w:left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1AA1A" w14:textId="321B53C1" w:rsidR="003F69D0" w:rsidRDefault="003F69D0">
            <w:pPr>
              <w:ind w:left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="00BF345C">
              <w:t>Kategoriak_all</w:t>
            </w:r>
            <w:proofErr w:type="spellEnd"/>
          </w:p>
        </w:tc>
      </w:tr>
      <w:tr w:rsidR="003F69D0" w14:paraId="42296D9A" w14:textId="77777777" w:rsidTr="003F69D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F05BC" w14:textId="77777777" w:rsidR="003F69D0" w:rsidRDefault="003F69D0">
            <w:pPr>
              <w:ind w:left="0"/>
            </w:pPr>
            <w:proofErr w:type="spellStart"/>
            <w:r>
              <w:t>Content-Type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BB0C6" w14:textId="77777777" w:rsidR="003F69D0" w:rsidRDefault="003F69D0">
            <w:pPr>
              <w:ind w:left="0"/>
            </w:pP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</w:tc>
      </w:tr>
      <w:tr w:rsidR="003F69D0" w14:paraId="533AC6A9" w14:textId="77777777" w:rsidTr="003F69D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47A4" w14:textId="255C591D" w:rsidR="003F69D0" w:rsidRDefault="003F69D0">
            <w:pPr>
              <w:ind w:left="0"/>
            </w:pPr>
            <w:proofErr w:type="spellStart"/>
            <w:r w:rsidRPr="003F69D0">
              <w:t>Authorization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1A39" w14:textId="53355A20" w:rsidR="003F69D0" w:rsidRDefault="003F69D0">
            <w:pPr>
              <w:ind w:left="0"/>
            </w:pPr>
            <w:proofErr w:type="spellStart"/>
            <w:r w:rsidRPr="003F69D0">
              <w:t>Bearer</w:t>
            </w:r>
            <w:proofErr w:type="spellEnd"/>
            <w:r w:rsidRPr="003F69D0">
              <w:t xml:space="preserve"> &lt;JWT_TOKEN&gt;</w:t>
            </w:r>
          </w:p>
        </w:tc>
      </w:tr>
    </w:tbl>
    <w:p w14:paraId="6ADF4A58" w14:textId="77777777" w:rsidR="003F69D0" w:rsidRDefault="003F69D0" w:rsidP="003F69D0">
      <w:pPr>
        <w:pStyle w:val="Cmsor2"/>
        <w:numPr>
          <w:ilvl w:val="1"/>
          <w:numId w:val="26"/>
        </w:numPr>
      </w:pPr>
      <w:r>
        <w:t>Várt eredmény</w:t>
      </w:r>
    </w:p>
    <w:p w14:paraId="6903EFD9" w14:textId="692DE13F" w:rsidR="003F69D0" w:rsidRDefault="003F69D0" w:rsidP="003F69D0">
      <w:pPr>
        <w:pStyle w:val="Listaszerbekezds"/>
        <w:numPr>
          <w:ilvl w:val="0"/>
          <w:numId w:val="27"/>
        </w:numPr>
        <w:spacing w:line="256" w:lineRule="auto"/>
        <w:rPr>
          <w:lang w:eastAsia="hu-HU"/>
        </w:rPr>
      </w:pPr>
      <w:r>
        <w:rPr>
          <w:lang w:eastAsia="hu-HU"/>
        </w:rPr>
        <w:t>HTTP 200</w:t>
      </w:r>
    </w:p>
    <w:p w14:paraId="5715392A" w14:textId="77777777" w:rsidR="003F69D0" w:rsidRDefault="003F69D0" w:rsidP="003F69D0">
      <w:pPr>
        <w:pStyle w:val="Listaszerbekezds"/>
        <w:numPr>
          <w:ilvl w:val="0"/>
          <w:numId w:val="27"/>
        </w:numPr>
        <w:rPr>
          <w:lang w:eastAsia="hu-HU"/>
        </w:rPr>
      </w:pPr>
      <w:r>
        <w:rPr>
          <w:lang w:eastAsia="hu-HU"/>
        </w:rPr>
        <w:t xml:space="preserve">ok: </w:t>
      </w:r>
      <w:proofErr w:type="spellStart"/>
      <w:r>
        <w:rPr>
          <w:lang w:eastAsia="hu-HU"/>
        </w:rPr>
        <w:t>true</w:t>
      </w:r>
      <w:proofErr w:type="spellEnd"/>
    </w:p>
    <w:p w14:paraId="15188764" w14:textId="38A691A3" w:rsidR="003F69D0" w:rsidRDefault="003F69D0" w:rsidP="003F69D0">
      <w:pPr>
        <w:pStyle w:val="Listaszerbekezds"/>
        <w:numPr>
          <w:ilvl w:val="0"/>
          <w:numId w:val="27"/>
        </w:numPr>
        <w:rPr>
          <w:lang w:eastAsia="hu-HU"/>
        </w:rPr>
      </w:pPr>
      <w:proofErr w:type="spellStart"/>
      <w:r>
        <w:rPr>
          <w:lang w:eastAsia="hu-HU"/>
        </w:rPr>
        <w:t>kategoriak</w:t>
      </w:r>
      <w:proofErr w:type="spellEnd"/>
      <w:r>
        <w:rPr>
          <w:lang w:eastAsia="hu-HU"/>
        </w:rPr>
        <w:t>: tömb</w:t>
      </w:r>
    </w:p>
    <w:p w14:paraId="690ED4BA" w14:textId="77777777" w:rsidR="003F69D0" w:rsidRDefault="003F69D0" w:rsidP="003F69D0">
      <w:pPr>
        <w:pStyle w:val="Cmsor2"/>
        <w:numPr>
          <w:ilvl w:val="1"/>
          <w:numId w:val="26"/>
        </w:numPr>
      </w:pPr>
      <w:r>
        <w:t>Példa válasz JSON:</w:t>
      </w:r>
    </w:p>
    <w:p w14:paraId="7903D5C2" w14:textId="47F16E24" w:rsidR="003F69D0" w:rsidRDefault="003F69D0" w:rsidP="003F69D0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33C79301" wp14:editId="749309F2">
                <wp:extent cx="5760085" cy="786765"/>
                <wp:effectExtent l="9525" t="9525" r="12065" b="13335"/>
                <wp:docPr id="13" name="Szövegdoboz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05804" w14:textId="77777777" w:rsidR="003F69D0" w:rsidRP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69D0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748D60B9" w14:textId="77777777" w:rsidR="003F69D0" w:rsidRP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3F69D0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3F69D0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6EC4A026" w14:textId="77777777" w:rsidR="003F69D0" w:rsidRP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F69D0">
                              <w:rPr>
                                <w:rFonts w:ascii="Courier New" w:hAnsi="Courier New" w:cs="Courier New"/>
                              </w:rPr>
                              <w:t>kategoriak</w:t>
                            </w:r>
                            <w:proofErr w:type="spellEnd"/>
                            <w:r w:rsidRPr="003F69D0">
                              <w:rPr>
                                <w:rFonts w:ascii="Courier New" w:hAnsi="Courier New" w:cs="Courier New"/>
                              </w:rPr>
                              <w:t>": [</w:t>
                            </w:r>
                          </w:p>
                          <w:p w14:paraId="0840D741" w14:textId="77777777" w:rsidR="003F69D0" w:rsidRP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3A8E9F6C" w14:textId="77777777" w:rsidR="003F69D0" w:rsidRP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F69D0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3F69D0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0C86BEAA" w14:textId="77777777" w:rsidR="003F69D0" w:rsidRP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F69D0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3F69D0">
                              <w:rPr>
                                <w:rFonts w:ascii="Courier New" w:hAnsi="Courier New" w:cs="Courier New"/>
                              </w:rPr>
                              <w:t>": "Ital"</w:t>
                            </w:r>
                          </w:p>
                          <w:p w14:paraId="284D3DBA" w14:textId="77777777" w:rsidR="003F69D0" w:rsidRP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    },</w:t>
                            </w:r>
                          </w:p>
                          <w:p w14:paraId="3645C45D" w14:textId="77777777" w:rsidR="003F69D0" w:rsidRP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2D8AFBAD" w14:textId="77777777" w:rsidR="003F69D0" w:rsidRP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F69D0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3F69D0">
                              <w:rPr>
                                <w:rFonts w:ascii="Courier New" w:hAnsi="Courier New" w:cs="Courier New"/>
                              </w:rPr>
                              <w:t>": 2,</w:t>
                            </w:r>
                          </w:p>
                          <w:p w14:paraId="47E5F829" w14:textId="77777777" w:rsidR="003F69D0" w:rsidRP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F69D0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3F69D0">
                              <w:rPr>
                                <w:rFonts w:ascii="Courier New" w:hAnsi="Courier New" w:cs="Courier New"/>
                              </w:rPr>
                              <w:t>": "Élelmiszer"</w:t>
                            </w:r>
                          </w:p>
                          <w:p w14:paraId="5C6E0E57" w14:textId="77777777" w:rsidR="003F69D0" w:rsidRP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05290A75" w14:textId="77777777" w:rsidR="003F69D0" w:rsidRP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69D0"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3ABDC1EB" w14:textId="1282DEBB" w:rsidR="003F69D0" w:rsidRDefault="003F69D0" w:rsidP="003F69D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F69D0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C79301" id="Szövegdoboz 13" o:spid="_x0000_s1053" type="#_x0000_t202" style="width:453.55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">
                <v:textbox style="mso-fit-shape-to-text:t">
                  <w:txbxContent>
                    <w:p w14:paraId="18905804" w14:textId="77777777" w:rsidR="003F69D0" w:rsidRP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r w:rsidRPr="003F69D0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748D60B9" w14:textId="77777777" w:rsidR="003F69D0" w:rsidRP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r w:rsidRPr="003F69D0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3F69D0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3F69D0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6EC4A026" w14:textId="77777777" w:rsidR="003F69D0" w:rsidRP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r w:rsidRPr="003F69D0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F69D0">
                        <w:rPr>
                          <w:rFonts w:ascii="Courier New" w:hAnsi="Courier New" w:cs="Courier New"/>
                        </w:rPr>
                        <w:t>kategoriak</w:t>
                      </w:r>
                      <w:proofErr w:type="spellEnd"/>
                      <w:r w:rsidRPr="003F69D0">
                        <w:rPr>
                          <w:rFonts w:ascii="Courier New" w:hAnsi="Courier New" w:cs="Courier New"/>
                        </w:rPr>
                        <w:t>": [</w:t>
                      </w:r>
                    </w:p>
                    <w:p w14:paraId="0840D741" w14:textId="77777777" w:rsidR="003F69D0" w:rsidRP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r w:rsidRPr="003F69D0"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3A8E9F6C" w14:textId="77777777" w:rsidR="003F69D0" w:rsidRP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r w:rsidRPr="003F69D0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F69D0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3F69D0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0C86BEAA" w14:textId="77777777" w:rsidR="003F69D0" w:rsidRP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r w:rsidRPr="003F69D0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F69D0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3F69D0">
                        <w:rPr>
                          <w:rFonts w:ascii="Courier New" w:hAnsi="Courier New" w:cs="Courier New"/>
                        </w:rPr>
                        <w:t>": "Ital"</w:t>
                      </w:r>
                    </w:p>
                    <w:p w14:paraId="284D3DBA" w14:textId="77777777" w:rsidR="003F69D0" w:rsidRP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r w:rsidRPr="003F69D0">
                        <w:rPr>
                          <w:rFonts w:ascii="Courier New" w:hAnsi="Courier New" w:cs="Courier New"/>
                        </w:rPr>
                        <w:t xml:space="preserve">    },</w:t>
                      </w:r>
                    </w:p>
                    <w:p w14:paraId="3645C45D" w14:textId="77777777" w:rsidR="003F69D0" w:rsidRP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r w:rsidRPr="003F69D0"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2D8AFBAD" w14:textId="77777777" w:rsidR="003F69D0" w:rsidRP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r w:rsidRPr="003F69D0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F69D0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3F69D0">
                        <w:rPr>
                          <w:rFonts w:ascii="Courier New" w:hAnsi="Courier New" w:cs="Courier New"/>
                        </w:rPr>
                        <w:t>": 2,</w:t>
                      </w:r>
                    </w:p>
                    <w:p w14:paraId="47E5F829" w14:textId="77777777" w:rsidR="003F69D0" w:rsidRP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r w:rsidRPr="003F69D0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F69D0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3F69D0">
                        <w:rPr>
                          <w:rFonts w:ascii="Courier New" w:hAnsi="Courier New" w:cs="Courier New"/>
                        </w:rPr>
                        <w:t>": "Élelmiszer"</w:t>
                      </w:r>
                    </w:p>
                    <w:p w14:paraId="5C6E0E57" w14:textId="77777777" w:rsidR="003F69D0" w:rsidRP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r w:rsidRPr="003F69D0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05290A75" w14:textId="77777777" w:rsidR="003F69D0" w:rsidRP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r w:rsidRPr="003F69D0"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3ABDC1EB" w14:textId="1282DEBB" w:rsidR="003F69D0" w:rsidRDefault="003F69D0" w:rsidP="003F69D0">
                      <w:pPr>
                        <w:rPr>
                          <w:rFonts w:ascii="Courier New" w:hAnsi="Courier New" w:cs="Courier New"/>
                        </w:rPr>
                      </w:pPr>
                      <w:r w:rsidRPr="003F69D0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9F82C9" w14:textId="18F73C1C" w:rsidR="003F69D0" w:rsidRDefault="003F69D0" w:rsidP="003F69D0">
      <w:pPr>
        <w:pStyle w:val="Cmsor1"/>
      </w:pPr>
      <w:r>
        <w:lastRenderedPageBreak/>
        <w:t>Szűrt kategóriák (cég alapján) – POST /</w:t>
      </w:r>
      <w:proofErr w:type="spellStart"/>
      <w:r>
        <w:t>api</w:t>
      </w:r>
      <w:proofErr w:type="spellEnd"/>
      <w:r>
        <w:t>/</w:t>
      </w:r>
      <w:proofErr w:type="spellStart"/>
      <w:r>
        <w:t>Kategoriak_szurt</w:t>
      </w:r>
      <w:proofErr w:type="spellEnd"/>
    </w:p>
    <w:p w14:paraId="6ED5F63A" w14:textId="77777777" w:rsidR="003F69D0" w:rsidRDefault="003F69D0" w:rsidP="003F69D0">
      <w:pPr>
        <w:pStyle w:val="Cmsor2"/>
        <w:numPr>
          <w:ilvl w:val="1"/>
          <w:numId w:val="26"/>
        </w:numPr>
      </w:pPr>
      <w:r>
        <w:t>Teszt neve</w:t>
      </w:r>
    </w:p>
    <w:p w14:paraId="7A46F2FE" w14:textId="77777777" w:rsidR="003F69D0" w:rsidRDefault="003F69D0" w:rsidP="003F69D0">
      <w:r>
        <w:t>Szűrők lekérése cég alapján</w:t>
      </w:r>
    </w:p>
    <w:p w14:paraId="2F1D3626" w14:textId="07559BCE" w:rsidR="003F69D0" w:rsidRDefault="003F69D0" w:rsidP="003F69D0">
      <w:pPr>
        <w:pStyle w:val="Cmsor2"/>
        <w:numPr>
          <w:ilvl w:val="1"/>
          <w:numId w:val="26"/>
        </w:numPr>
      </w:pPr>
      <w:r>
        <w:t>Teszt célja</w:t>
      </w:r>
    </w:p>
    <w:p w14:paraId="2F7FC3B4" w14:textId="5F828E62" w:rsidR="003F69D0" w:rsidRDefault="003F69D0" w:rsidP="003F69D0">
      <w:r>
        <w:t xml:space="preserve">Ellenőrizni, hogy a rendszer visszaadja az </w:t>
      </w:r>
      <w:r>
        <w:t>adott cég által használt</w:t>
      </w:r>
      <w:r>
        <w:t xml:space="preserve"> </w:t>
      </w:r>
      <w:r>
        <w:t xml:space="preserve">összes </w:t>
      </w:r>
      <w:r>
        <w:t>termékkategóriát</w:t>
      </w:r>
      <w:r>
        <w:t>.</w:t>
      </w:r>
    </w:p>
    <w:p w14:paraId="083DA88B" w14:textId="5D9EC887" w:rsidR="003F69D0" w:rsidRDefault="003F69D0" w:rsidP="003F69D0">
      <w:pPr>
        <w:pStyle w:val="Cmsor2"/>
        <w:numPr>
          <w:ilvl w:val="1"/>
          <w:numId w:val="26"/>
        </w:numPr>
      </w:pPr>
      <w:proofErr w:type="spellStart"/>
      <w:r>
        <w:t>Endpoint</w:t>
      </w:r>
      <w:proofErr w:type="spellEnd"/>
      <w:r>
        <w:t xml:space="preserve">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3F69D0" w14:paraId="6B3F0E23" w14:textId="77777777" w:rsidTr="003F69D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40778AA7" w14:textId="77777777" w:rsidR="003F69D0" w:rsidRDefault="003F69D0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450EFE50" w14:textId="77777777" w:rsidR="003F69D0" w:rsidRDefault="003F69D0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3F69D0" w14:paraId="59AB6C1C" w14:textId="77777777" w:rsidTr="003F69D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E5511" w14:textId="77777777" w:rsidR="003F69D0" w:rsidRDefault="003F69D0">
            <w:pPr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24CDC" w14:textId="77777777" w:rsidR="003F69D0" w:rsidRDefault="003F69D0">
            <w:pPr>
              <w:ind w:left="0"/>
            </w:pPr>
            <w:r>
              <w:t>POST</w:t>
            </w:r>
          </w:p>
        </w:tc>
      </w:tr>
      <w:tr w:rsidR="003F69D0" w14:paraId="5770D3F2" w14:textId="77777777" w:rsidTr="003F69D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F665C" w14:textId="77777777" w:rsidR="003F69D0" w:rsidRDefault="003F69D0">
            <w:pPr>
              <w:ind w:left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69863" w14:textId="6F540BBA" w:rsidR="003F69D0" w:rsidRDefault="003F69D0">
            <w:pPr>
              <w:ind w:left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Regisz</w:t>
            </w:r>
            <w:proofErr w:type="spellEnd"/>
            <w:r>
              <w:t>/</w:t>
            </w:r>
            <w:proofErr w:type="spellStart"/>
            <w:r w:rsidR="00BF345C">
              <w:t>Kategoriak_szurt</w:t>
            </w:r>
            <w:proofErr w:type="spellEnd"/>
          </w:p>
        </w:tc>
      </w:tr>
      <w:tr w:rsidR="003F69D0" w14:paraId="0D45ACE5" w14:textId="77777777" w:rsidTr="003F69D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FDDC8" w14:textId="77777777" w:rsidR="003F69D0" w:rsidRDefault="003F69D0">
            <w:pPr>
              <w:ind w:left="0"/>
            </w:pPr>
            <w:proofErr w:type="spellStart"/>
            <w:r>
              <w:t>Content-Type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C0698" w14:textId="77777777" w:rsidR="003F69D0" w:rsidRDefault="003F69D0">
            <w:pPr>
              <w:ind w:left="0"/>
            </w:pP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</w:tc>
      </w:tr>
      <w:tr w:rsidR="00BF345C" w14:paraId="7AD15FD0" w14:textId="77777777" w:rsidTr="003F69D0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36A0" w14:textId="032BB23A" w:rsidR="00BF345C" w:rsidRDefault="003756A7">
            <w:pPr>
              <w:ind w:left="0"/>
            </w:pPr>
            <w:proofErr w:type="spellStart"/>
            <w:r>
              <w:t>Authorization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37376" w14:textId="240E5BF4" w:rsidR="00BF345C" w:rsidRDefault="003756A7">
            <w:pPr>
              <w:ind w:left="0"/>
            </w:pPr>
            <w:proofErr w:type="spellStart"/>
            <w:r>
              <w:t>Bearer</w:t>
            </w:r>
            <w:proofErr w:type="spellEnd"/>
            <w:r>
              <w:t xml:space="preserve"> &lt;JWT_TOKEN&gt;</w:t>
            </w:r>
          </w:p>
        </w:tc>
      </w:tr>
    </w:tbl>
    <w:p w14:paraId="45067F18" w14:textId="77777777" w:rsidR="003F69D0" w:rsidRDefault="003F69D0" w:rsidP="003F69D0">
      <w:pPr>
        <w:pStyle w:val="Cmsor2"/>
        <w:numPr>
          <w:ilvl w:val="1"/>
          <w:numId w:val="26"/>
        </w:numPr>
        <w:tabs>
          <w:tab w:val="num" w:pos="1440"/>
        </w:tabs>
        <w:ind w:hanging="360"/>
      </w:pPr>
      <w:proofErr w:type="spellStart"/>
      <w:r>
        <w:t>Request</w:t>
      </w:r>
      <w:proofErr w:type="spellEnd"/>
      <w:r>
        <w:t xml:space="preserve"> Body (JSON):</w:t>
      </w:r>
    </w:p>
    <w:p w14:paraId="25469483" w14:textId="3446C4CA" w:rsidR="003F69D0" w:rsidRDefault="003F69D0" w:rsidP="003F69D0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77FCE630" wp14:editId="346C27FC">
                <wp:extent cx="5760085" cy="1986915"/>
                <wp:effectExtent l="9525" t="9525" r="12065" b="13335"/>
                <wp:docPr id="16" name="Szövegdoboz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1986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2ACD3" w14:textId="12806E50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6B9CE128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1</w:t>
                            </w:r>
                          </w:p>
                          <w:p w14:paraId="4F4BF12E" w14:textId="7C76B8CF" w:rsidR="003F69D0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FCE630" id="Szövegdoboz 16" o:spid="_x0000_s1054" type="#_x0000_t202" style="width:453.55pt;height:1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">
                <v:textbox style="mso-fit-shape-to-text:t">
                  <w:txbxContent>
                    <w:p w14:paraId="12B2ACD3" w14:textId="12806E50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6B9CE128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1</w:t>
                      </w:r>
                    </w:p>
                    <w:p w14:paraId="4F4BF12E" w14:textId="7C76B8CF" w:rsidR="003F69D0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BC226F" w14:textId="77777777" w:rsidR="003F69D0" w:rsidRDefault="003F69D0" w:rsidP="003F69D0">
      <w:pPr>
        <w:pStyle w:val="Cmsor2"/>
        <w:numPr>
          <w:ilvl w:val="1"/>
          <w:numId w:val="26"/>
        </w:numPr>
      </w:pPr>
      <w:r>
        <w:t>Várt eredmény</w:t>
      </w:r>
    </w:p>
    <w:p w14:paraId="0F81C2AF" w14:textId="41E1BD2B" w:rsidR="003F69D0" w:rsidRDefault="003F69D0" w:rsidP="003F69D0">
      <w:pPr>
        <w:pStyle w:val="Listaszerbekezds"/>
        <w:numPr>
          <w:ilvl w:val="0"/>
          <w:numId w:val="27"/>
        </w:numPr>
        <w:spacing w:line="256" w:lineRule="auto"/>
        <w:ind w:left="1775" w:hanging="357"/>
        <w:rPr>
          <w:lang w:eastAsia="hu-HU"/>
        </w:rPr>
      </w:pPr>
      <w:r>
        <w:rPr>
          <w:lang w:eastAsia="hu-HU"/>
        </w:rPr>
        <w:t>HTTP státuszkód: 200 OK</w:t>
      </w:r>
    </w:p>
    <w:p w14:paraId="0C22F9B5" w14:textId="19ACBB99" w:rsidR="003756A7" w:rsidRDefault="003756A7" w:rsidP="003F69D0">
      <w:pPr>
        <w:pStyle w:val="Listaszerbekezds"/>
        <w:numPr>
          <w:ilvl w:val="0"/>
          <w:numId w:val="27"/>
        </w:numPr>
        <w:spacing w:line="256" w:lineRule="auto"/>
        <w:ind w:left="1775" w:hanging="357"/>
        <w:rPr>
          <w:lang w:eastAsia="hu-HU"/>
        </w:rPr>
      </w:pPr>
      <w:r>
        <w:rPr>
          <w:lang w:eastAsia="hu-HU"/>
        </w:rPr>
        <w:t xml:space="preserve">ok: </w:t>
      </w:r>
      <w:proofErr w:type="spellStart"/>
      <w:r>
        <w:rPr>
          <w:lang w:eastAsia="hu-HU"/>
        </w:rPr>
        <w:t>true</w:t>
      </w:r>
      <w:proofErr w:type="spellEnd"/>
    </w:p>
    <w:p w14:paraId="00167C8F" w14:textId="7766B3F4" w:rsidR="003F69D0" w:rsidRDefault="003756A7" w:rsidP="003F69D0">
      <w:pPr>
        <w:pStyle w:val="Listaszerbekezds"/>
        <w:numPr>
          <w:ilvl w:val="0"/>
          <w:numId w:val="27"/>
        </w:numPr>
        <w:spacing w:line="256" w:lineRule="auto"/>
        <w:ind w:left="1775" w:hanging="357"/>
        <w:rPr>
          <w:lang w:eastAsia="hu-HU"/>
        </w:rPr>
      </w:pPr>
      <w:r>
        <w:t>szurok tömb</w:t>
      </w:r>
    </w:p>
    <w:p w14:paraId="3623C5B4" w14:textId="77777777" w:rsidR="003F69D0" w:rsidRDefault="003F69D0" w:rsidP="003F69D0">
      <w:pPr>
        <w:pStyle w:val="Cmsor2"/>
        <w:numPr>
          <w:ilvl w:val="1"/>
          <w:numId w:val="26"/>
        </w:numPr>
      </w:pPr>
      <w:r>
        <w:t>Példa válasz JSON:</w:t>
      </w:r>
    </w:p>
    <w:p w14:paraId="15645ED6" w14:textId="58DF2209" w:rsidR="003F69D0" w:rsidRDefault="003F69D0" w:rsidP="003F69D0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3C17A8F0" wp14:editId="178B5F99">
                <wp:extent cx="5760085" cy="786765"/>
                <wp:effectExtent l="9525" t="9525" r="12065" b="13335"/>
                <wp:docPr id="15" name="Szövegdoboz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72C1F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78847CAC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0DAFC368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uzenet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"",</w:t>
                            </w:r>
                          </w:p>
                          <w:p w14:paraId="2AE81611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"szurok": [</w:t>
                            </w:r>
                          </w:p>
                          <w:p w14:paraId="24A3673D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2BBC5991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katId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73C4D14F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katNev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"Ital"</w:t>
                            </w:r>
                          </w:p>
                          <w:p w14:paraId="609EC865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467ABEE8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0F08B004" w14:textId="6DFA998E" w:rsidR="003F69D0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17A8F0" id="Szövegdoboz 15" o:spid="_x0000_s1055" type="#_x0000_t202" style="width:453.55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">
                <v:textbox style="mso-fit-shape-to-text:t">
                  <w:txbxContent>
                    <w:p w14:paraId="2E972C1F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78847CAC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0DAFC368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uzenet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"",</w:t>
                      </w:r>
                    </w:p>
                    <w:p w14:paraId="2AE81611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"szurok": [</w:t>
                      </w:r>
                    </w:p>
                    <w:p w14:paraId="24A3673D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2BBC5991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katId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73C4D14F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katNev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"Ital"</w:t>
                      </w:r>
                    </w:p>
                    <w:p w14:paraId="609EC865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467ABEE8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0F08B004" w14:textId="6DFA998E" w:rsidR="003F69D0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C9AF19" w14:textId="7E1C84B8" w:rsidR="003F69D0" w:rsidRDefault="003756A7" w:rsidP="003F69D0">
      <w:pPr>
        <w:pStyle w:val="Cmsor1"/>
      </w:pPr>
      <w:r>
        <w:lastRenderedPageBreak/>
        <w:t>Szűrt termékek – POST /</w:t>
      </w:r>
      <w:proofErr w:type="spellStart"/>
      <w:r>
        <w:t>api</w:t>
      </w:r>
      <w:proofErr w:type="spellEnd"/>
      <w:r>
        <w:t>/</w:t>
      </w:r>
      <w:proofErr w:type="spellStart"/>
      <w:r>
        <w:t>Szurt_termek</w:t>
      </w:r>
      <w:proofErr w:type="spellEnd"/>
    </w:p>
    <w:p w14:paraId="7A716495" w14:textId="77777777" w:rsidR="003F69D0" w:rsidRDefault="003F69D0" w:rsidP="003F69D0">
      <w:pPr>
        <w:pStyle w:val="Cmsor2"/>
        <w:numPr>
          <w:ilvl w:val="1"/>
          <w:numId w:val="26"/>
        </w:numPr>
      </w:pPr>
      <w:r>
        <w:t>Teszt neve</w:t>
      </w:r>
    </w:p>
    <w:p w14:paraId="38573D90" w14:textId="77777777" w:rsidR="003756A7" w:rsidRDefault="003756A7" w:rsidP="003756A7">
      <w:r>
        <w:t>Termékek lekérése kategória szerint</w:t>
      </w:r>
    </w:p>
    <w:p w14:paraId="27CD3E76" w14:textId="5E13CAC8" w:rsidR="003F69D0" w:rsidRDefault="003F69D0" w:rsidP="003F69D0">
      <w:pPr>
        <w:pStyle w:val="Cmsor2"/>
        <w:numPr>
          <w:ilvl w:val="1"/>
          <w:numId w:val="26"/>
        </w:numPr>
      </w:pPr>
      <w:r>
        <w:t>Teszt célja</w:t>
      </w:r>
    </w:p>
    <w:p w14:paraId="1EF36C76" w14:textId="77777777" w:rsidR="003756A7" w:rsidRDefault="003756A7" w:rsidP="003756A7">
      <w:r>
        <w:t>Ellenőrizni, hogy a megadott kategóriára és cégre szűrt termékek visszaadásra kerülnek.</w:t>
      </w:r>
    </w:p>
    <w:p w14:paraId="0216B893" w14:textId="01E73BF2" w:rsidR="003F69D0" w:rsidRDefault="003F69D0" w:rsidP="003F69D0">
      <w:pPr>
        <w:pStyle w:val="Cmsor2"/>
        <w:numPr>
          <w:ilvl w:val="1"/>
          <w:numId w:val="26"/>
        </w:numPr>
      </w:pPr>
      <w:proofErr w:type="spellStart"/>
      <w:r>
        <w:t>Endpoint</w:t>
      </w:r>
      <w:proofErr w:type="spellEnd"/>
      <w:r>
        <w:t xml:space="preserve">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3756A7" w14:paraId="305AA236" w14:textId="77777777" w:rsidTr="001726CA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070EECE9" w14:textId="77777777" w:rsidR="003756A7" w:rsidRDefault="003756A7" w:rsidP="001726CA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62A35E04" w14:textId="77777777" w:rsidR="003756A7" w:rsidRDefault="003756A7" w:rsidP="001726CA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3756A7" w14:paraId="74FF1A31" w14:textId="77777777" w:rsidTr="001726CA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DB488" w14:textId="77777777" w:rsidR="003756A7" w:rsidRDefault="003756A7" w:rsidP="001726CA">
            <w:pPr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380C0" w14:textId="77777777" w:rsidR="003756A7" w:rsidRDefault="003756A7" w:rsidP="001726CA">
            <w:pPr>
              <w:ind w:left="0"/>
            </w:pPr>
            <w:r>
              <w:t>POST</w:t>
            </w:r>
          </w:p>
        </w:tc>
      </w:tr>
      <w:tr w:rsidR="003756A7" w14:paraId="1FDB02C5" w14:textId="77777777" w:rsidTr="001726CA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CBED6" w14:textId="77777777" w:rsidR="003756A7" w:rsidRDefault="003756A7" w:rsidP="001726CA">
            <w:pPr>
              <w:ind w:left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20D75" w14:textId="77777777" w:rsidR="003756A7" w:rsidRDefault="003756A7" w:rsidP="001726CA">
            <w:pPr>
              <w:ind w:left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Regisz</w:t>
            </w:r>
            <w:proofErr w:type="spellEnd"/>
            <w:r>
              <w:t>/</w:t>
            </w:r>
            <w:proofErr w:type="spellStart"/>
            <w:r>
              <w:t>Kategoriak_szurt</w:t>
            </w:r>
            <w:proofErr w:type="spellEnd"/>
          </w:p>
        </w:tc>
      </w:tr>
      <w:tr w:rsidR="003756A7" w14:paraId="1292C1D1" w14:textId="77777777" w:rsidTr="001726CA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5FB10" w14:textId="77777777" w:rsidR="003756A7" w:rsidRDefault="003756A7" w:rsidP="001726CA">
            <w:pPr>
              <w:ind w:left="0"/>
            </w:pPr>
            <w:proofErr w:type="spellStart"/>
            <w:r>
              <w:t>Content-Type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D50D4" w14:textId="77777777" w:rsidR="003756A7" w:rsidRDefault="003756A7" w:rsidP="001726CA">
            <w:pPr>
              <w:ind w:left="0"/>
            </w:pP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</w:tc>
      </w:tr>
      <w:tr w:rsidR="003756A7" w14:paraId="7092012D" w14:textId="77777777" w:rsidTr="001726CA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21883" w14:textId="77777777" w:rsidR="003756A7" w:rsidRDefault="003756A7" w:rsidP="001726CA">
            <w:pPr>
              <w:ind w:left="0"/>
            </w:pPr>
            <w:proofErr w:type="spellStart"/>
            <w:r>
              <w:t>Authorization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2C29" w14:textId="77777777" w:rsidR="003756A7" w:rsidRDefault="003756A7" w:rsidP="001726CA">
            <w:pPr>
              <w:ind w:left="0"/>
            </w:pPr>
            <w:proofErr w:type="spellStart"/>
            <w:r>
              <w:t>Bearer</w:t>
            </w:r>
            <w:proofErr w:type="spellEnd"/>
            <w:r>
              <w:t xml:space="preserve"> &lt;JWT_TOKEN&gt;</w:t>
            </w:r>
          </w:p>
        </w:tc>
      </w:tr>
    </w:tbl>
    <w:p w14:paraId="3446B8EF" w14:textId="77777777" w:rsidR="003F69D0" w:rsidRDefault="003F69D0" w:rsidP="003756A7">
      <w:pPr>
        <w:pStyle w:val="Cmsor2"/>
        <w:numPr>
          <w:ilvl w:val="1"/>
          <w:numId w:val="26"/>
        </w:numPr>
        <w:tabs>
          <w:tab w:val="num" w:pos="1134"/>
        </w:tabs>
        <w:ind w:hanging="731"/>
      </w:pPr>
      <w:proofErr w:type="spellStart"/>
      <w:r>
        <w:t>Request</w:t>
      </w:r>
      <w:proofErr w:type="spellEnd"/>
      <w:r>
        <w:t xml:space="preserve"> Body (JSON):</w:t>
      </w:r>
    </w:p>
    <w:p w14:paraId="18316AC4" w14:textId="64E0A68F" w:rsidR="003F69D0" w:rsidRDefault="003F69D0" w:rsidP="003F69D0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0496CD54" wp14:editId="08209429">
                <wp:extent cx="5760085" cy="1986915"/>
                <wp:effectExtent l="9525" t="9525" r="12065" b="13335"/>
                <wp:docPr id="18" name="Szövegdoboz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1986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0A7C5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43F123BB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14F49DBE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szuro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2</w:t>
                            </w:r>
                          </w:p>
                          <w:p w14:paraId="237858DE" w14:textId="07544F94" w:rsidR="003F69D0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96CD54" id="Szövegdoboz 18" o:spid="_x0000_s1056" type="#_x0000_t202" style="width:453.55pt;height:1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">
                <v:textbox style="mso-fit-shape-to-text:t">
                  <w:txbxContent>
                    <w:p w14:paraId="52C0A7C5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43F123BB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14F49DBE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szuro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2</w:t>
                      </w:r>
                    </w:p>
                    <w:p w14:paraId="237858DE" w14:textId="07544F94" w:rsidR="003F69D0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D98EAF" w14:textId="77777777" w:rsidR="003F69D0" w:rsidRDefault="003F69D0" w:rsidP="003F69D0">
      <w:pPr>
        <w:pStyle w:val="Cmsor2"/>
        <w:numPr>
          <w:ilvl w:val="1"/>
          <w:numId w:val="26"/>
        </w:numPr>
      </w:pPr>
      <w:r>
        <w:t>Várt eredmény</w:t>
      </w:r>
    </w:p>
    <w:p w14:paraId="4743B33B" w14:textId="77777777" w:rsidR="003F69D0" w:rsidRDefault="003F69D0" w:rsidP="003F69D0">
      <w:pPr>
        <w:pStyle w:val="Listaszerbekezds"/>
        <w:numPr>
          <w:ilvl w:val="0"/>
          <w:numId w:val="27"/>
        </w:numPr>
        <w:spacing w:line="256" w:lineRule="auto"/>
        <w:ind w:left="1775" w:hanging="357"/>
        <w:rPr>
          <w:lang w:eastAsia="hu-HU"/>
        </w:rPr>
      </w:pPr>
      <w:r>
        <w:rPr>
          <w:lang w:eastAsia="hu-HU"/>
        </w:rPr>
        <w:t>HTTP státuszkód: 200 OK</w:t>
      </w:r>
    </w:p>
    <w:p w14:paraId="0B3FA83E" w14:textId="58DB4DA9" w:rsidR="003F69D0" w:rsidRDefault="003F69D0" w:rsidP="003F69D0">
      <w:pPr>
        <w:pStyle w:val="Listaszerbekezds"/>
        <w:numPr>
          <w:ilvl w:val="0"/>
          <w:numId w:val="27"/>
        </w:numPr>
        <w:spacing w:line="256" w:lineRule="auto"/>
        <w:ind w:left="1775" w:hanging="357"/>
        <w:rPr>
          <w:lang w:eastAsia="hu-HU"/>
        </w:rPr>
      </w:pPr>
      <w:r>
        <w:rPr>
          <w:lang w:eastAsia="hu-HU"/>
        </w:rPr>
        <w:t xml:space="preserve">ok: </w:t>
      </w:r>
      <w:proofErr w:type="spellStart"/>
      <w:r>
        <w:rPr>
          <w:lang w:eastAsia="hu-HU"/>
        </w:rPr>
        <w:t>true</w:t>
      </w:r>
      <w:proofErr w:type="spellEnd"/>
    </w:p>
    <w:p w14:paraId="703F409B" w14:textId="2D015BBD" w:rsidR="003756A7" w:rsidRDefault="003756A7" w:rsidP="003F69D0">
      <w:pPr>
        <w:pStyle w:val="Listaszerbekezds"/>
        <w:numPr>
          <w:ilvl w:val="0"/>
          <w:numId w:val="27"/>
        </w:numPr>
        <w:spacing w:line="256" w:lineRule="auto"/>
        <w:ind w:left="1775" w:hanging="357"/>
        <w:rPr>
          <w:lang w:eastAsia="hu-HU"/>
        </w:rPr>
      </w:pPr>
      <w:proofErr w:type="spellStart"/>
      <w:r>
        <w:rPr>
          <w:lang w:eastAsia="hu-HU"/>
        </w:rPr>
        <w:t>termekek</w:t>
      </w:r>
      <w:proofErr w:type="spellEnd"/>
      <w:r>
        <w:rPr>
          <w:lang w:eastAsia="hu-HU"/>
        </w:rPr>
        <w:t xml:space="preserve"> tömb</w:t>
      </w:r>
    </w:p>
    <w:p w14:paraId="6145653B" w14:textId="77777777" w:rsidR="003F69D0" w:rsidRDefault="003F69D0" w:rsidP="003F69D0">
      <w:pPr>
        <w:pStyle w:val="Cmsor2"/>
        <w:numPr>
          <w:ilvl w:val="1"/>
          <w:numId w:val="26"/>
        </w:numPr>
      </w:pPr>
      <w:r>
        <w:t>Példa válasz JSON:</w:t>
      </w:r>
    </w:p>
    <w:p w14:paraId="3E497993" w14:textId="66146323" w:rsidR="003F69D0" w:rsidRDefault="003F69D0" w:rsidP="003F69D0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284FBD39" wp14:editId="13F62C76">
                <wp:extent cx="5760085" cy="786765"/>
                <wp:effectExtent l="9525" t="9525" r="12065" b="13335"/>
                <wp:docPr id="17" name="Szövegdoboz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71B2D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728A64C9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4249723F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uzenet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"",</w:t>
                            </w:r>
                          </w:p>
                          <w:p w14:paraId="16B0C536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termekek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[</w:t>
                            </w:r>
                          </w:p>
                          <w:p w14:paraId="168A78CB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5948C4DC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10,</w:t>
                            </w:r>
                          </w:p>
                          <w:p w14:paraId="57B4FFD7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"Ásványvíz",</w:t>
                            </w:r>
                          </w:p>
                          <w:p w14:paraId="55C7C5BA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mennyiseg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100,</w:t>
                            </w:r>
                          </w:p>
                          <w:p w14:paraId="6BF95C9D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ar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120,</w:t>
                            </w:r>
                          </w:p>
                          <w:p w14:paraId="5862F064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kategoria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2</w:t>
                            </w:r>
                          </w:p>
                          <w:p w14:paraId="66AD01D2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162BB8CC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786CB2F6" w14:textId="265D25FB" w:rsidR="003F69D0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4FBD39" id="Szövegdoboz 17" o:spid="_x0000_s1057" type="#_x0000_t202" style="width:453.55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">
                <v:textbox style="mso-fit-shape-to-text:t">
                  <w:txbxContent>
                    <w:p w14:paraId="34671B2D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728A64C9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4249723F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uzenet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"",</w:t>
                      </w:r>
                    </w:p>
                    <w:p w14:paraId="16B0C536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termekek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[</w:t>
                      </w:r>
                    </w:p>
                    <w:p w14:paraId="168A78CB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5948C4DC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10,</w:t>
                      </w:r>
                    </w:p>
                    <w:p w14:paraId="57B4FFD7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"Ásványvíz",</w:t>
                      </w:r>
                    </w:p>
                    <w:p w14:paraId="55C7C5BA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mennyiseg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100,</w:t>
                      </w:r>
                    </w:p>
                    <w:p w14:paraId="6BF95C9D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ar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120,</w:t>
                      </w:r>
                    </w:p>
                    <w:p w14:paraId="5862F064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kategoria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2</w:t>
                      </w:r>
                    </w:p>
                    <w:p w14:paraId="66AD01D2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162BB8CC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786CB2F6" w14:textId="265D25FB" w:rsidR="003F69D0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A3608E" w14:textId="7AC89FBF" w:rsidR="003F69D0" w:rsidRDefault="003756A7" w:rsidP="003F69D0">
      <w:pPr>
        <w:pStyle w:val="Cmsor1"/>
      </w:pPr>
      <w:r>
        <w:lastRenderedPageBreak/>
        <w:t>Összes termék – POST /</w:t>
      </w:r>
      <w:proofErr w:type="spellStart"/>
      <w:r>
        <w:t>api</w:t>
      </w:r>
      <w:proofErr w:type="spellEnd"/>
      <w:r>
        <w:t>/</w:t>
      </w:r>
      <w:proofErr w:type="spellStart"/>
      <w:r>
        <w:t>Osszes_termek</w:t>
      </w:r>
      <w:proofErr w:type="spellEnd"/>
    </w:p>
    <w:p w14:paraId="47ABC546" w14:textId="77777777" w:rsidR="003F69D0" w:rsidRDefault="003F69D0" w:rsidP="003F69D0">
      <w:pPr>
        <w:pStyle w:val="Cmsor2"/>
        <w:numPr>
          <w:ilvl w:val="1"/>
          <w:numId w:val="26"/>
        </w:numPr>
      </w:pPr>
      <w:r>
        <w:t>Teszt neve</w:t>
      </w:r>
    </w:p>
    <w:p w14:paraId="5A04CDD5" w14:textId="77777777" w:rsidR="003756A7" w:rsidRDefault="003756A7" w:rsidP="003756A7">
      <w:r>
        <w:t>Összes termék lekérése cég alapján</w:t>
      </w:r>
    </w:p>
    <w:p w14:paraId="7D11F67B" w14:textId="04DAD407" w:rsidR="003F69D0" w:rsidRDefault="003F69D0" w:rsidP="003F69D0">
      <w:pPr>
        <w:pStyle w:val="Cmsor2"/>
        <w:numPr>
          <w:ilvl w:val="1"/>
          <w:numId w:val="26"/>
        </w:numPr>
      </w:pPr>
      <w:r>
        <w:t>Teszt célja</w:t>
      </w:r>
    </w:p>
    <w:p w14:paraId="3529D3DB" w14:textId="04AEA18B" w:rsidR="003F69D0" w:rsidRDefault="003756A7" w:rsidP="003F69D0">
      <w:r>
        <w:t>Ellenőrizni, hogy egy adott cég összes terméke lekérhető</w:t>
      </w:r>
      <w:r w:rsidR="003F69D0">
        <w:t>.</w:t>
      </w:r>
    </w:p>
    <w:p w14:paraId="20B1461D" w14:textId="0AF6D056" w:rsidR="003F69D0" w:rsidRDefault="003F69D0" w:rsidP="003F69D0">
      <w:pPr>
        <w:pStyle w:val="Cmsor2"/>
        <w:numPr>
          <w:ilvl w:val="1"/>
          <w:numId w:val="26"/>
        </w:numPr>
      </w:pPr>
      <w:proofErr w:type="spellStart"/>
      <w:r>
        <w:t>Endpoint</w:t>
      </w:r>
      <w:proofErr w:type="spellEnd"/>
      <w:r>
        <w:t xml:space="preserve"> adatok:</w:t>
      </w:r>
    </w:p>
    <w:tbl>
      <w:tblPr>
        <w:tblStyle w:val="Rcsostblzat"/>
        <w:tblW w:w="0" w:type="auto"/>
        <w:tblInd w:w="-5" w:type="dxa"/>
        <w:tblLook w:val="04A0" w:firstRow="1" w:lastRow="0" w:firstColumn="1" w:lastColumn="0" w:noHBand="0" w:noVBand="1"/>
      </w:tblPr>
      <w:tblGrid>
        <w:gridCol w:w="4536"/>
        <w:gridCol w:w="4531"/>
      </w:tblGrid>
      <w:tr w:rsidR="003756A7" w14:paraId="556DB243" w14:textId="77777777" w:rsidTr="003756A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41670047" w14:textId="77777777" w:rsidR="003756A7" w:rsidRDefault="003756A7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Tulajdonság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48B" w:themeFill="accent1" w:themeFillShade="BF"/>
            <w:hideMark/>
          </w:tcPr>
          <w:p w14:paraId="2782867A" w14:textId="77777777" w:rsidR="003756A7" w:rsidRDefault="003756A7">
            <w:pPr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ab/>
              <w:t>Érték</w:t>
            </w:r>
          </w:p>
        </w:tc>
      </w:tr>
      <w:tr w:rsidR="003756A7" w14:paraId="25CC53A6" w14:textId="77777777" w:rsidTr="003756A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C9A2A" w14:textId="77777777" w:rsidR="003756A7" w:rsidRDefault="003756A7">
            <w:pPr>
              <w:ind w:left="0"/>
            </w:pPr>
            <w:r>
              <w:t>HTTP metódus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337B1" w14:textId="77777777" w:rsidR="003756A7" w:rsidRDefault="003756A7">
            <w:pPr>
              <w:ind w:left="0"/>
            </w:pPr>
            <w:r>
              <w:t>POST</w:t>
            </w:r>
          </w:p>
        </w:tc>
      </w:tr>
      <w:tr w:rsidR="003756A7" w14:paraId="3F3BCF07" w14:textId="77777777" w:rsidTr="003756A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1D2AF" w14:textId="77777777" w:rsidR="003756A7" w:rsidRDefault="003756A7">
            <w:pPr>
              <w:ind w:left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C5314" w14:textId="77777777" w:rsidR="003756A7" w:rsidRDefault="003756A7">
            <w:pPr>
              <w:ind w:left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Regisz</w:t>
            </w:r>
            <w:proofErr w:type="spellEnd"/>
            <w:r>
              <w:t>/</w:t>
            </w:r>
            <w:proofErr w:type="spellStart"/>
            <w:r>
              <w:t>Kategoriak_szurt</w:t>
            </w:r>
            <w:proofErr w:type="spellEnd"/>
          </w:p>
        </w:tc>
      </w:tr>
      <w:tr w:rsidR="003756A7" w14:paraId="5FE097B0" w14:textId="77777777" w:rsidTr="003756A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21230" w14:textId="77777777" w:rsidR="003756A7" w:rsidRDefault="003756A7">
            <w:pPr>
              <w:ind w:left="0"/>
            </w:pPr>
            <w:proofErr w:type="spellStart"/>
            <w:r>
              <w:t>Content-Type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0B9B1" w14:textId="77777777" w:rsidR="003756A7" w:rsidRDefault="003756A7">
            <w:pPr>
              <w:ind w:left="0"/>
            </w:pP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</w:tc>
      </w:tr>
      <w:tr w:rsidR="003756A7" w14:paraId="36E2EC33" w14:textId="77777777" w:rsidTr="003756A7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8135A" w14:textId="77777777" w:rsidR="003756A7" w:rsidRDefault="003756A7">
            <w:pPr>
              <w:ind w:left="0"/>
            </w:pPr>
            <w:proofErr w:type="spellStart"/>
            <w:r>
              <w:t>Authorization</w:t>
            </w:r>
            <w:proofErr w:type="spellEnd"/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B4A6D" w14:textId="77777777" w:rsidR="003756A7" w:rsidRDefault="003756A7">
            <w:pPr>
              <w:ind w:left="0"/>
            </w:pPr>
            <w:proofErr w:type="spellStart"/>
            <w:r>
              <w:t>Bearer</w:t>
            </w:r>
            <w:proofErr w:type="spellEnd"/>
            <w:r>
              <w:t xml:space="preserve"> &lt;JWT_TOKEN&gt;</w:t>
            </w:r>
          </w:p>
        </w:tc>
      </w:tr>
    </w:tbl>
    <w:p w14:paraId="6097371E" w14:textId="77777777" w:rsidR="003F69D0" w:rsidRDefault="003F69D0" w:rsidP="003756A7">
      <w:pPr>
        <w:pStyle w:val="Cmsor2"/>
        <w:numPr>
          <w:ilvl w:val="1"/>
          <w:numId w:val="26"/>
        </w:numPr>
        <w:tabs>
          <w:tab w:val="num" w:pos="1440"/>
        </w:tabs>
        <w:ind w:hanging="731"/>
      </w:pPr>
      <w:proofErr w:type="spellStart"/>
      <w:r>
        <w:t>Request</w:t>
      </w:r>
      <w:proofErr w:type="spellEnd"/>
      <w:r>
        <w:t xml:space="preserve"> Body (JSON):</w:t>
      </w:r>
    </w:p>
    <w:p w14:paraId="242A7336" w14:textId="29FEEE2C" w:rsidR="003F69D0" w:rsidRDefault="003F69D0" w:rsidP="003F69D0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4556E74D" wp14:editId="05ABC706">
                <wp:extent cx="5760085" cy="1986915"/>
                <wp:effectExtent l="9525" t="9525" r="12065" b="13335"/>
                <wp:docPr id="20" name="Szövegdoboz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1986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363C2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1AA71046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1</w:t>
                            </w:r>
                          </w:p>
                          <w:p w14:paraId="3077BA5B" w14:textId="16281E94" w:rsidR="003F69D0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56E74D" id="Szövegdoboz 20" o:spid="_x0000_s1058" type="#_x0000_t202" style="width:453.55pt;height:1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">
                <v:textbox style="mso-fit-shape-to-text:t">
                  <w:txbxContent>
                    <w:p w14:paraId="7AD363C2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1AA71046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1</w:t>
                      </w:r>
                    </w:p>
                    <w:p w14:paraId="3077BA5B" w14:textId="16281E94" w:rsidR="003F69D0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929505" w14:textId="77777777" w:rsidR="003F69D0" w:rsidRDefault="003F69D0" w:rsidP="003F69D0">
      <w:pPr>
        <w:pStyle w:val="Cmsor2"/>
        <w:numPr>
          <w:ilvl w:val="1"/>
          <w:numId w:val="26"/>
        </w:numPr>
      </w:pPr>
      <w:r>
        <w:t>Várt eredmény</w:t>
      </w:r>
    </w:p>
    <w:p w14:paraId="116B8F5A" w14:textId="77777777" w:rsidR="003F69D0" w:rsidRDefault="003F69D0" w:rsidP="003F69D0">
      <w:pPr>
        <w:pStyle w:val="Listaszerbekezds"/>
        <w:numPr>
          <w:ilvl w:val="0"/>
          <w:numId w:val="27"/>
        </w:numPr>
        <w:spacing w:line="256" w:lineRule="auto"/>
        <w:ind w:left="1775" w:hanging="357"/>
        <w:rPr>
          <w:lang w:eastAsia="hu-HU"/>
        </w:rPr>
      </w:pPr>
      <w:r>
        <w:rPr>
          <w:lang w:eastAsia="hu-HU"/>
        </w:rPr>
        <w:t>HTTP státuszkód: 200 OK</w:t>
      </w:r>
    </w:p>
    <w:p w14:paraId="66671B74" w14:textId="1C29E2BE" w:rsidR="003F69D0" w:rsidRDefault="003F69D0" w:rsidP="003F69D0">
      <w:pPr>
        <w:pStyle w:val="Listaszerbekezds"/>
        <w:numPr>
          <w:ilvl w:val="0"/>
          <w:numId w:val="27"/>
        </w:numPr>
        <w:spacing w:line="256" w:lineRule="auto"/>
        <w:ind w:left="1775" w:hanging="357"/>
        <w:rPr>
          <w:lang w:eastAsia="hu-HU"/>
        </w:rPr>
      </w:pPr>
      <w:r>
        <w:rPr>
          <w:lang w:eastAsia="hu-HU"/>
        </w:rPr>
        <w:t xml:space="preserve">ok: </w:t>
      </w:r>
      <w:proofErr w:type="spellStart"/>
      <w:r>
        <w:rPr>
          <w:lang w:eastAsia="hu-HU"/>
        </w:rPr>
        <w:t>true</w:t>
      </w:r>
      <w:proofErr w:type="spellEnd"/>
    </w:p>
    <w:p w14:paraId="0DEC57BC" w14:textId="79360BF7" w:rsidR="003756A7" w:rsidRDefault="003756A7" w:rsidP="003F69D0">
      <w:pPr>
        <w:pStyle w:val="Listaszerbekezds"/>
        <w:numPr>
          <w:ilvl w:val="0"/>
          <w:numId w:val="27"/>
        </w:numPr>
        <w:spacing w:line="256" w:lineRule="auto"/>
        <w:ind w:left="1775" w:hanging="357"/>
        <w:rPr>
          <w:lang w:eastAsia="hu-HU"/>
        </w:rPr>
      </w:pPr>
      <w:proofErr w:type="spellStart"/>
      <w:r>
        <w:rPr>
          <w:lang w:eastAsia="hu-HU"/>
        </w:rPr>
        <w:t>termekek</w:t>
      </w:r>
      <w:proofErr w:type="spellEnd"/>
      <w:r>
        <w:rPr>
          <w:lang w:eastAsia="hu-HU"/>
        </w:rPr>
        <w:t xml:space="preserve"> tömb</w:t>
      </w:r>
    </w:p>
    <w:p w14:paraId="1D460BAF" w14:textId="77777777" w:rsidR="003F69D0" w:rsidRDefault="003F69D0" w:rsidP="003F69D0">
      <w:pPr>
        <w:pStyle w:val="Cmsor2"/>
        <w:numPr>
          <w:ilvl w:val="1"/>
          <w:numId w:val="26"/>
        </w:numPr>
      </w:pPr>
      <w:r>
        <w:t>Példa válasz JSON:</w:t>
      </w:r>
    </w:p>
    <w:p w14:paraId="233B0694" w14:textId="741250D2" w:rsidR="003F69D0" w:rsidRDefault="003F69D0" w:rsidP="003F69D0">
      <w:pPr>
        <w:pStyle w:val="Nincstrkz"/>
      </w:pPr>
      <w:r>
        <w:rPr>
          <w:noProof/>
        </w:rPr>
        <mc:AlternateContent>
          <mc:Choice Requires="wps">
            <w:drawing>
              <wp:inline distT="0" distB="0" distL="0" distR="0" wp14:anchorId="31F44C44" wp14:editId="5A1BB597">
                <wp:extent cx="5760085" cy="786765"/>
                <wp:effectExtent l="9525" t="9525" r="12065" b="13335"/>
                <wp:docPr id="19" name="Szövegdoboz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786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34979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>{</w:t>
                            </w:r>
                          </w:p>
                          <w:p w14:paraId="1E568332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"ok": 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true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,</w:t>
                            </w:r>
                          </w:p>
                          <w:p w14:paraId="77F3DFA4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uzenet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"",</w:t>
                            </w:r>
                          </w:p>
                          <w:p w14:paraId="61D7858C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termekek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[</w:t>
                            </w:r>
                          </w:p>
                          <w:p w14:paraId="242B2626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{</w:t>
                            </w:r>
                          </w:p>
                          <w:p w14:paraId="266354ED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id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1,</w:t>
                            </w:r>
                          </w:p>
                          <w:p w14:paraId="4BBDC8C3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nev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"Kenyér",</w:t>
                            </w:r>
                          </w:p>
                          <w:p w14:paraId="4ACBB150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mennyiseg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50,</w:t>
                            </w:r>
                          </w:p>
                          <w:p w14:paraId="035E270D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  "</w:t>
                            </w:r>
                            <w:proofErr w:type="spellStart"/>
                            <w:r w:rsidRPr="003756A7">
                              <w:rPr>
                                <w:rFonts w:ascii="Courier New" w:hAnsi="Courier New" w:cs="Courier New"/>
                              </w:rPr>
                              <w:t>ar</w:t>
                            </w:r>
                            <w:proofErr w:type="spellEnd"/>
                            <w:r w:rsidRPr="003756A7">
                              <w:rPr>
                                <w:rFonts w:ascii="Courier New" w:hAnsi="Courier New" w:cs="Courier New"/>
                              </w:rPr>
                              <w:t>": 300</w:t>
                            </w:r>
                          </w:p>
                          <w:p w14:paraId="4E0CE128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  }</w:t>
                            </w:r>
                          </w:p>
                          <w:p w14:paraId="5F26A7A7" w14:textId="77777777" w:rsidR="003756A7" w:rsidRPr="003756A7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 xml:space="preserve">  ]</w:t>
                            </w:r>
                          </w:p>
                          <w:p w14:paraId="564B838E" w14:textId="68FA8FA0" w:rsidR="003F69D0" w:rsidRDefault="003756A7" w:rsidP="003756A7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3756A7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F44C44" id="Szövegdoboz 19" o:spid="_x0000_s1059" type="#_x0000_t202" style="width:453.55pt;height:6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">
                <v:textbox style="mso-fit-shape-to-text:t">
                  <w:txbxContent>
                    <w:p w14:paraId="66F34979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>{</w:t>
                      </w:r>
                    </w:p>
                    <w:p w14:paraId="1E568332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"ok": 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true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,</w:t>
                      </w:r>
                    </w:p>
                    <w:p w14:paraId="77F3DFA4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uzenet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"",</w:t>
                      </w:r>
                    </w:p>
                    <w:p w14:paraId="61D7858C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termekek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[</w:t>
                      </w:r>
                    </w:p>
                    <w:p w14:paraId="242B2626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{</w:t>
                      </w:r>
                    </w:p>
                    <w:p w14:paraId="266354ED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id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1,</w:t>
                      </w:r>
                    </w:p>
                    <w:p w14:paraId="4BBDC8C3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nev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"Kenyér",</w:t>
                      </w:r>
                    </w:p>
                    <w:p w14:paraId="4ACBB150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mennyiseg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50,</w:t>
                      </w:r>
                    </w:p>
                    <w:p w14:paraId="035E270D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  "</w:t>
                      </w:r>
                      <w:proofErr w:type="spellStart"/>
                      <w:r w:rsidRPr="003756A7">
                        <w:rPr>
                          <w:rFonts w:ascii="Courier New" w:hAnsi="Courier New" w:cs="Courier New"/>
                        </w:rPr>
                        <w:t>ar</w:t>
                      </w:r>
                      <w:proofErr w:type="spellEnd"/>
                      <w:r w:rsidRPr="003756A7">
                        <w:rPr>
                          <w:rFonts w:ascii="Courier New" w:hAnsi="Courier New" w:cs="Courier New"/>
                        </w:rPr>
                        <w:t>": 300</w:t>
                      </w:r>
                    </w:p>
                    <w:p w14:paraId="4E0CE128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  }</w:t>
                      </w:r>
                    </w:p>
                    <w:p w14:paraId="5F26A7A7" w14:textId="77777777" w:rsidR="003756A7" w:rsidRPr="003756A7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 xml:space="preserve">  ]</w:t>
                      </w:r>
                    </w:p>
                    <w:p w14:paraId="564B838E" w14:textId="68FA8FA0" w:rsidR="003F69D0" w:rsidRDefault="003756A7" w:rsidP="003756A7">
                      <w:pPr>
                        <w:rPr>
                          <w:rFonts w:ascii="Courier New" w:hAnsi="Courier New" w:cs="Courier New"/>
                        </w:rPr>
                      </w:pPr>
                      <w:r w:rsidRPr="003756A7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9B378F" w14:textId="75B3E021" w:rsidR="003F69D0" w:rsidRPr="003F69D0" w:rsidRDefault="003F69D0" w:rsidP="003F69D0">
      <w:pPr>
        <w:pStyle w:val="Cmsor2"/>
      </w:pPr>
    </w:p>
    <w:sectPr w:rsidR="003F69D0" w:rsidRPr="003F69D0" w:rsidSect="00252C90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924EF" w14:textId="77777777" w:rsidR="00EA41C2" w:rsidRDefault="00EA41C2" w:rsidP="00033854">
      <w:pPr>
        <w:spacing w:line="240" w:lineRule="auto"/>
      </w:pPr>
      <w:r>
        <w:separator/>
      </w:r>
    </w:p>
  </w:endnote>
  <w:endnote w:type="continuationSeparator" w:id="0">
    <w:p w14:paraId="15B6195E" w14:textId="77777777" w:rsidR="00EA41C2" w:rsidRDefault="00EA41C2" w:rsidP="00033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893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0934A25F" w14:textId="5FD81EEC" w:rsidR="00C1051F" w:rsidRPr="00433D21" w:rsidRDefault="00033854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   \* MERGEFORMAT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E36ECB">
          <w:rPr>
            <w:b/>
            <w:bCs/>
            <w:color w:val="00635D" w:themeColor="accent1" w:themeShade="80"/>
          </w:rPr>
          <w:t>1</w:t>
        </w:r>
        <w:r w:rsidR="001D24E5">
          <w:rPr>
            <w:b/>
            <w:bCs/>
            <w:color w:val="00635D" w:themeColor="accent1" w:themeShade="80"/>
          </w:rPr>
          <w:t>6</w:t>
        </w:r>
        <w:r w:rsidR="00D65559">
          <w:rPr>
            <w:b/>
            <w:bCs/>
            <w:color w:val="00635D" w:themeColor="accent1" w:themeShade="80"/>
          </w:rPr>
          <w:t>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0300999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411B0FB9" w14:textId="7497EAA1" w:rsidR="00252C90" w:rsidRPr="00252C90" w:rsidRDefault="0000766E" w:rsidP="0000766E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   \* MERGEFORMAT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>
          <w:rPr>
            <w:b/>
            <w:bCs/>
            <w:color w:val="00635D" w:themeColor="accent1" w:themeShade="80"/>
          </w:rPr>
          <w:t>5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>
          <w:rPr>
            <w:b/>
            <w:bCs/>
            <w:color w:val="00635D" w:themeColor="accent1" w:themeShade="80"/>
          </w:rPr>
          <w:t>18 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B56EE" w14:textId="77777777" w:rsidR="00EA41C2" w:rsidRDefault="00EA41C2" w:rsidP="00033854">
      <w:pPr>
        <w:spacing w:line="240" w:lineRule="auto"/>
      </w:pPr>
      <w:r>
        <w:separator/>
      </w:r>
    </w:p>
  </w:footnote>
  <w:footnote w:type="continuationSeparator" w:id="0">
    <w:p w14:paraId="00B48908" w14:textId="77777777" w:rsidR="00EA41C2" w:rsidRDefault="00EA41C2" w:rsidP="00033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E386F" w14:textId="67C120A6" w:rsidR="000941B3" w:rsidRPr="009036E9" w:rsidRDefault="009473F4" w:rsidP="00956535">
    <w:pPr>
      <w:pBdr>
        <w:bottom w:val="single" w:sz="6" w:space="1" w:color="auto"/>
      </w:pBdr>
      <w:tabs>
        <w:tab w:val="left" w:pos="5670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22EBBA47" wp14:editId="4855F93A">
          <wp:extent cx="1768475" cy="466570"/>
          <wp:effectExtent l="0" t="0" r="0" b="0"/>
          <wp:docPr id="1042565435" name="Ábra 10425654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D62DA6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 xml:space="preserve">Backend </w:t>
    </w:r>
    <w:r w:rsidR="00956535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t</w:t>
    </w:r>
    <w:r w:rsidR="00D62DA6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 xml:space="preserve">eszt </w:t>
    </w:r>
    <w:r w:rsidR="00956535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d</w:t>
    </w:r>
    <w:r w:rsidR="00D62DA6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okumentáció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D4054" w14:textId="55C690E3" w:rsidR="00252C90" w:rsidRPr="00252C90" w:rsidRDefault="00252C90" w:rsidP="00FB5567">
    <w:pPr>
      <w:tabs>
        <w:tab w:val="left" w:pos="7655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41" type="#_x0000_t75" style="width:159.85pt;height:173.35pt" o:bullet="t">
        <v:imagedata r:id="rId1" o:title="reka_symbol_alt"/>
      </v:shape>
    </w:pict>
  </w:numPicBullet>
  <w:abstractNum w:abstractNumId="0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96B"/>
    <w:multiLevelType w:val="multilevel"/>
    <w:tmpl w:val="FAA41BBE"/>
    <w:lvl w:ilvl="0">
      <w:start w:val="1"/>
      <w:numFmt w:val="decimal"/>
      <w:pStyle w:val="Cmsor1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pStyle w:val="Cmsor2"/>
      <w:isLgl/>
      <w:lvlText w:val="%1.%2."/>
      <w:lvlJc w:val="left"/>
      <w:pPr>
        <w:ind w:left="14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  <w:b w:val="0"/>
        <w:bCs w:val="0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4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sz w:val="40"/>
      </w:rPr>
    </w:lvl>
  </w:abstractNum>
  <w:abstractNum w:abstractNumId="2" w15:restartNumberingAfterBreak="0">
    <w:nsid w:val="146A65FB"/>
    <w:multiLevelType w:val="hybridMultilevel"/>
    <w:tmpl w:val="32B22150"/>
    <w:lvl w:ilvl="0" w:tplc="0E60F622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424DF"/>
    <w:multiLevelType w:val="hybridMultilevel"/>
    <w:tmpl w:val="A61059FA"/>
    <w:lvl w:ilvl="0" w:tplc="51AA747A">
      <w:start w:val="1"/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C504CA"/>
    <w:multiLevelType w:val="multilevel"/>
    <w:tmpl w:val="AE84AFAA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6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42784"/>
    <w:multiLevelType w:val="hybridMultilevel"/>
    <w:tmpl w:val="37E4B78C"/>
    <w:lvl w:ilvl="0" w:tplc="97F03C8C">
      <w:start w:val="1"/>
      <w:numFmt w:val="bullet"/>
      <w:pStyle w:val="Listaszerbekezds"/>
      <w:lvlText w:val="-"/>
      <w:lvlJc w:val="left"/>
      <w:pPr>
        <w:ind w:left="1440" w:hanging="360"/>
      </w:pPr>
      <w:rPr>
        <w:rFonts w:ascii="Century Gothic" w:hAnsi="Century Gothic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F95178"/>
    <w:multiLevelType w:val="hybridMultilevel"/>
    <w:tmpl w:val="384891A0"/>
    <w:lvl w:ilvl="0" w:tplc="90BC0C40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506B679A"/>
    <w:multiLevelType w:val="hybridMultilevel"/>
    <w:tmpl w:val="2B34F844"/>
    <w:lvl w:ilvl="0" w:tplc="D4BA7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867C0"/>
    <w:multiLevelType w:val="hybridMultilevel"/>
    <w:tmpl w:val="532E801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912E2"/>
    <w:multiLevelType w:val="multilevel"/>
    <w:tmpl w:val="50D67F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1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2880"/>
      </w:pPr>
      <w:rPr>
        <w:rFonts w:hint="default"/>
      </w:rPr>
    </w:lvl>
  </w:abstractNum>
  <w:abstractNum w:abstractNumId="18" w15:restartNumberingAfterBreak="0">
    <w:nsid w:val="68F53D98"/>
    <w:multiLevelType w:val="hybridMultilevel"/>
    <w:tmpl w:val="B95A2498"/>
    <w:lvl w:ilvl="0" w:tplc="BB149E6A">
      <w:numFmt w:val="bullet"/>
      <w:lvlText w:val="-"/>
      <w:lvlJc w:val="left"/>
      <w:pPr>
        <w:ind w:left="1800" w:hanging="360"/>
      </w:pPr>
      <w:rPr>
        <w:rFonts w:ascii="Century Gothic" w:eastAsia="Times New Roman" w:hAnsi="Century Gothic" w:cstheme="majorHAnsi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9536A47"/>
    <w:multiLevelType w:val="hybridMultilevel"/>
    <w:tmpl w:val="F5FC8A6E"/>
    <w:lvl w:ilvl="0" w:tplc="51AA747A">
      <w:start w:val="1"/>
      <w:numFmt w:val="bullet"/>
      <w:lvlText w:val="-"/>
      <w:lvlJc w:val="left"/>
      <w:pPr>
        <w:ind w:left="1434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6C8E5D34"/>
    <w:multiLevelType w:val="multilevel"/>
    <w:tmpl w:val="D04A3E9A"/>
    <w:lvl w:ilvl="0">
      <w:start w:val="1"/>
      <w:numFmt w:val="decimal"/>
      <w:lvlText w:val="%1"/>
      <w:lvlJc w:val="left"/>
      <w:pPr>
        <w:ind w:left="555" w:hanging="55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21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170CC"/>
    <w:multiLevelType w:val="hybridMultilevel"/>
    <w:tmpl w:val="E1D2B9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15"/>
  </w:num>
  <w:num w:numId="4">
    <w:abstractNumId w:val="6"/>
  </w:num>
  <w:num w:numId="5">
    <w:abstractNumId w:val="9"/>
  </w:num>
  <w:num w:numId="6">
    <w:abstractNumId w:val="22"/>
  </w:num>
  <w:num w:numId="7">
    <w:abstractNumId w:val="14"/>
  </w:num>
  <w:num w:numId="8">
    <w:abstractNumId w:val="3"/>
  </w:num>
  <w:num w:numId="9">
    <w:abstractNumId w:val="10"/>
  </w:num>
  <w:num w:numId="10">
    <w:abstractNumId w:val="0"/>
  </w:num>
  <w:num w:numId="11">
    <w:abstractNumId w:val="12"/>
  </w:num>
  <w:num w:numId="12">
    <w:abstractNumId w:val="11"/>
  </w:num>
  <w:num w:numId="13">
    <w:abstractNumId w:val="24"/>
  </w:num>
  <w:num w:numId="14">
    <w:abstractNumId w:val="13"/>
  </w:num>
  <w:num w:numId="15">
    <w:abstractNumId w:val="17"/>
  </w:num>
  <w:num w:numId="16">
    <w:abstractNumId w:val="20"/>
  </w:num>
  <w:num w:numId="17">
    <w:abstractNumId w:val="5"/>
  </w:num>
  <w:num w:numId="18">
    <w:abstractNumId w:val="1"/>
  </w:num>
  <w:num w:numId="19">
    <w:abstractNumId w:val="4"/>
  </w:num>
  <w:num w:numId="20">
    <w:abstractNumId w:val="16"/>
  </w:num>
  <w:num w:numId="21">
    <w:abstractNumId w:val="18"/>
  </w:num>
  <w:num w:numId="22">
    <w:abstractNumId w:val="19"/>
  </w:num>
  <w:num w:numId="23">
    <w:abstractNumId w:val="8"/>
  </w:num>
  <w:num w:numId="24">
    <w:abstractNumId w:val="2"/>
  </w:num>
  <w:num w:numId="25">
    <w:abstractNumId w:val="7"/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06"/>
    <w:rsid w:val="0000766E"/>
    <w:rsid w:val="00007898"/>
    <w:rsid w:val="000147E9"/>
    <w:rsid w:val="00033854"/>
    <w:rsid w:val="000941B3"/>
    <w:rsid w:val="000A2525"/>
    <w:rsid w:val="000A6D75"/>
    <w:rsid w:val="000B0C09"/>
    <w:rsid w:val="000B333E"/>
    <w:rsid w:val="0010750D"/>
    <w:rsid w:val="0012506A"/>
    <w:rsid w:val="00134FB5"/>
    <w:rsid w:val="00165677"/>
    <w:rsid w:val="00177313"/>
    <w:rsid w:val="00183C41"/>
    <w:rsid w:val="00186E99"/>
    <w:rsid w:val="001C4DD4"/>
    <w:rsid w:val="001D24E5"/>
    <w:rsid w:val="001E35AF"/>
    <w:rsid w:val="001E35D2"/>
    <w:rsid w:val="002108CE"/>
    <w:rsid w:val="00213DA5"/>
    <w:rsid w:val="002147AE"/>
    <w:rsid w:val="00233C01"/>
    <w:rsid w:val="00241B51"/>
    <w:rsid w:val="00252C90"/>
    <w:rsid w:val="00282F5C"/>
    <w:rsid w:val="002960E1"/>
    <w:rsid w:val="002C2F0C"/>
    <w:rsid w:val="002E22EE"/>
    <w:rsid w:val="003315EA"/>
    <w:rsid w:val="003432D2"/>
    <w:rsid w:val="003756A7"/>
    <w:rsid w:val="003906B1"/>
    <w:rsid w:val="003A13A8"/>
    <w:rsid w:val="003F1D12"/>
    <w:rsid w:val="003F69D0"/>
    <w:rsid w:val="003F7E07"/>
    <w:rsid w:val="00425274"/>
    <w:rsid w:val="00433D21"/>
    <w:rsid w:val="00452F3F"/>
    <w:rsid w:val="00455EFA"/>
    <w:rsid w:val="00481600"/>
    <w:rsid w:val="00486922"/>
    <w:rsid w:val="00491871"/>
    <w:rsid w:val="004B2DAB"/>
    <w:rsid w:val="004C79B9"/>
    <w:rsid w:val="004D027C"/>
    <w:rsid w:val="004D1363"/>
    <w:rsid w:val="004D185A"/>
    <w:rsid w:val="004E4BCC"/>
    <w:rsid w:val="00524537"/>
    <w:rsid w:val="005424E4"/>
    <w:rsid w:val="00552B94"/>
    <w:rsid w:val="005A7BBA"/>
    <w:rsid w:val="005A7CAB"/>
    <w:rsid w:val="005B1FCC"/>
    <w:rsid w:val="005C0EAA"/>
    <w:rsid w:val="005C79B8"/>
    <w:rsid w:val="00610CA0"/>
    <w:rsid w:val="00613D26"/>
    <w:rsid w:val="00614972"/>
    <w:rsid w:val="00624B77"/>
    <w:rsid w:val="00660620"/>
    <w:rsid w:val="006701BF"/>
    <w:rsid w:val="006A1C20"/>
    <w:rsid w:val="006B5B2B"/>
    <w:rsid w:val="006C40CF"/>
    <w:rsid w:val="007244B8"/>
    <w:rsid w:val="00726D13"/>
    <w:rsid w:val="00726D8E"/>
    <w:rsid w:val="00735EF6"/>
    <w:rsid w:val="007540E0"/>
    <w:rsid w:val="00754689"/>
    <w:rsid w:val="007862E4"/>
    <w:rsid w:val="007A16EA"/>
    <w:rsid w:val="007A5951"/>
    <w:rsid w:val="007B5851"/>
    <w:rsid w:val="007C5161"/>
    <w:rsid w:val="007E58EB"/>
    <w:rsid w:val="00812792"/>
    <w:rsid w:val="00814AAE"/>
    <w:rsid w:val="008318D8"/>
    <w:rsid w:val="008421D7"/>
    <w:rsid w:val="00867ED5"/>
    <w:rsid w:val="008A2A99"/>
    <w:rsid w:val="008D2870"/>
    <w:rsid w:val="008E15BD"/>
    <w:rsid w:val="009036E9"/>
    <w:rsid w:val="00903B0B"/>
    <w:rsid w:val="00911CEF"/>
    <w:rsid w:val="0094032B"/>
    <w:rsid w:val="00946B56"/>
    <w:rsid w:val="009473F4"/>
    <w:rsid w:val="00956535"/>
    <w:rsid w:val="009934D4"/>
    <w:rsid w:val="0099381C"/>
    <w:rsid w:val="009A5CDD"/>
    <w:rsid w:val="009B006C"/>
    <w:rsid w:val="009B0EA4"/>
    <w:rsid w:val="009C5AA4"/>
    <w:rsid w:val="009D40D5"/>
    <w:rsid w:val="009D57D1"/>
    <w:rsid w:val="009E0405"/>
    <w:rsid w:val="00A17119"/>
    <w:rsid w:val="00A2180A"/>
    <w:rsid w:val="00A85629"/>
    <w:rsid w:val="00AC3A6E"/>
    <w:rsid w:val="00AD6816"/>
    <w:rsid w:val="00AF09AA"/>
    <w:rsid w:val="00B8399C"/>
    <w:rsid w:val="00B91AD7"/>
    <w:rsid w:val="00B95AE8"/>
    <w:rsid w:val="00BA45F6"/>
    <w:rsid w:val="00BB493E"/>
    <w:rsid w:val="00BC1083"/>
    <w:rsid w:val="00BE7B76"/>
    <w:rsid w:val="00BF345C"/>
    <w:rsid w:val="00C1051F"/>
    <w:rsid w:val="00C158DB"/>
    <w:rsid w:val="00C23922"/>
    <w:rsid w:val="00C23F90"/>
    <w:rsid w:val="00C627CD"/>
    <w:rsid w:val="00C81729"/>
    <w:rsid w:val="00C86F6A"/>
    <w:rsid w:val="00C87BFE"/>
    <w:rsid w:val="00CB2ECD"/>
    <w:rsid w:val="00CE61BF"/>
    <w:rsid w:val="00D14A04"/>
    <w:rsid w:val="00D2269A"/>
    <w:rsid w:val="00D40335"/>
    <w:rsid w:val="00D42606"/>
    <w:rsid w:val="00D62DA6"/>
    <w:rsid w:val="00D65559"/>
    <w:rsid w:val="00D80AFE"/>
    <w:rsid w:val="00DB3E9A"/>
    <w:rsid w:val="00DD007C"/>
    <w:rsid w:val="00DE50EA"/>
    <w:rsid w:val="00DE51A9"/>
    <w:rsid w:val="00DE58E0"/>
    <w:rsid w:val="00DE7C0E"/>
    <w:rsid w:val="00DF4EB1"/>
    <w:rsid w:val="00E10556"/>
    <w:rsid w:val="00E11D23"/>
    <w:rsid w:val="00E23FA0"/>
    <w:rsid w:val="00E27F14"/>
    <w:rsid w:val="00E36ECB"/>
    <w:rsid w:val="00E7539D"/>
    <w:rsid w:val="00E81A88"/>
    <w:rsid w:val="00E92328"/>
    <w:rsid w:val="00E9346A"/>
    <w:rsid w:val="00EA41C2"/>
    <w:rsid w:val="00EC470B"/>
    <w:rsid w:val="00EC6454"/>
    <w:rsid w:val="00ED0C25"/>
    <w:rsid w:val="00EE3CFF"/>
    <w:rsid w:val="00EF6165"/>
    <w:rsid w:val="00F17E32"/>
    <w:rsid w:val="00F60106"/>
    <w:rsid w:val="00F6561A"/>
    <w:rsid w:val="00FA58E4"/>
    <w:rsid w:val="00FB3815"/>
    <w:rsid w:val="00FB5567"/>
    <w:rsid w:val="00F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91BFC3"/>
  <w15:chartTrackingRefBased/>
  <w15:docId w15:val="{C397A96B-2BE9-471A-AD6C-F504386D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756A7"/>
    <w:pPr>
      <w:spacing w:after="0"/>
      <w:ind w:left="1418"/>
      <w:jc w:val="both"/>
    </w:pPr>
  </w:style>
  <w:style w:type="paragraph" w:styleId="Cmsor1">
    <w:name w:val="heading 1"/>
    <w:basedOn w:val="Norml"/>
    <w:next w:val="Cmsor2"/>
    <w:link w:val="Cmsor1Char"/>
    <w:uiPriority w:val="9"/>
    <w:qFormat/>
    <w:rsid w:val="00B95AE8"/>
    <w:pPr>
      <w:keepNext/>
      <w:pageBreakBefore/>
      <w:numPr>
        <w:numId w:val="18"/>
      </w:numPr>
      <w:spacing w:after="240" w:line="240" w:lineRule="auto"/>
      <w:outlineLvl w:val="0"/>
    </w:pPr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paragraph" w:styleId="Cmsor2">
    <w:name w:val="heading 2"/>
    <w:basedOn w:val="Cmsor1"/>
    <w:next w:val="Norml"/>
    <w:link w:val="Cmsor2Char"/>
    <w:uiPriority w:val="9"/>
    <w:qFormat/>
    <w:rsid w:val="00B95AE8"/>
    <w:pPr>
      <w:pageBreakBefore w:val="0"/>
      <w:numPr>
        <w:ilvl w:val="1"/>
      </w:numPr>
      <w:spacing w:before="120" w:after="120"/>
      <w:outlineLvl w:val="1"/>
    </w:pPr>
    <w:rPr>
      <w:b w:val="0"/>
      <w:bCs w:val="0"/>
      <w:color w:val="00C6BB" w:themeColor="accent1"/>
      <w:sz w:val="27"/>
      <w:szCs w:val="27"/>
    </w:rPr>
  </w:style>
  <w:style w:type="paragraph" w:styleId="Cmsor3">
    <w:name w:val="heading 3"/>
    <w:basedOn w:val="Norml"/>
    <w:link w:val="Cmsor3Char"/>
    <w:uiPriority w:val="9"/>
    <w:qFormat/>
    <w:rsid w:val="00491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95AE8"/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B95AE8"/>
    <w:rPr>
      <w:rFonts w:asciiTheme="majorHAnsi" w:eastAsia="Times New Roman" w:hAnsiTheme="majorHAnsi" w:cs="Times New Roman"/>
      <w:color w:val="00C6BB" w:themeColor="accent1"/>
      <w:kern w:val="36"/>
      <w:sz w:val="27"/>
      <w:szCs w:val="27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9187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4918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91871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3854"/>
  </w:style>
  <w:style w:type="paragraph" w:styleId="llb">
    <w:name w:val="footer"/>
    <w:basedOn w:val="Norml"/>
    <w:link w:val="llb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3854"/>
  </w:style>
  <w:style w:type="paragraph" w:styleId="Listaszerbekezds">
    <w:name w:val="List Paragraph"/>
    <w:basedOn w:val="Norml"/>
    <w:uiPriority w:val="34"/>
    <w:qFormat/>
    <w:rsid w:val="00E23FA0"/>
    <w:pPr>
      <w:numPr>
        <w:numId w:val="25"/>
      </w:numPr>
      <w:ind w:left="1775" w:hanging="357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D1363"/>
    <w:pPr>
      <w:keepLines/>
      <w:spacing w:before="240" w:after="0" w:line="259" w:lineRule="auto"/>
      <w:outlineLvl w:val="9"/>
    </w:pPr>
    <w:rPr>
      <w:rFonts w:asciiTheme="minorHAnsi" w:eastAsiaTheme="majorEastAsia" w:hAnsiTheme="minorHAnsi" w:cstheme="majorBidi"/>
      <w:bCs w:val="0"/>
      <w:color w:val="000000" w:themeColor="text1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7540E0"/>
    <w:pPr>
      <w:tabs>
        <w:tab w:val="left" w:pos="880"/>
        <w:tab w:val="right" w:leader="dot" w:pos="9062"/>
      </w:tabs>
      <w:spacing w:after="100"/>
      <w:ind w:left="426" w:hanging="206"/>
    </w:pPr>
  </w:style>
  <w:style w:type="paragraph" w:styleId="TJ3">
    <w:name w:val="toc 3"/>
    <w:basedOn w:val="Norml"/>
    <w:next w:val="Norml"/>
    <w:autoRedefine/>
    <w:uiPriority w:val="39"/>
    <w:unhideWhenUsed/>
    <w:rsid w:val="00610CA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10CA0"/>
    <w:rPr>
      <w:color w:val="8F8F8F" w:themeColor="hyperlink"/>
      <w:u w:val="single"/>
    </w:rPr>
  </w:style>
  <w:style w:type="paragraph" w:styleId="TJ1">
    <w:name w:val="toc 1"/>
    <w:basedOn w:val="Norml"/>
    <w:next w:val="Norml"/>
    <w:link w:val="TJ1Char"/>
    <w:autoRedefine/>
    <w:uiPriority w:val="39"/>
    <w:unhideWhenUsed/>
    <w:rsid w:val="006C40CF"/>
    <w:pPr>
      <w:tabs>
        <w:tab w:val="left" w:pos="426"/>
        <w:tab w:val="right" w:leader="dot" w:pos="9062"/>
      </w:tabs>
      <w:spacing w:after="100"/>
      <w:ind w:left="0"/>
    </w:pPr>
    <w:rPr>
      <w:rFonts w:eastAsiaTheme="minorEastAsia" w:cs="Times New Roman"/>
      <w:lang w:eastAsia="hu-HU"/>
    </w:rPr>
  </w:style>
  <w:style w:type="paragraph" w:styleId="Nincstrkz">
    <w:name w:val="No Spacing"/>
    <w:link w:val="NincstrkzChar"/>
    <w:uiPriority w:val="1"/>
    <w:qFormat/>
    <w:rsid w:val="000A6D75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0A6D75"/>
    <w:rPr>
      <w:rFonts w:eastAsiaTheme="minorEastAsia"/>
      <w:lang w:eastAsia="hu-HU"/>
    </w:rPr>
  </w:style>
  <w:style w:type="paragraph" w:customStyle="1" w:styleId="Logo">
    <w:name w:val="Logo"/>
    <w:basedOn w:val="Norml"/>
    <w:link w:val="LogoChar"/>
    <w:qFormat/>
    <w:rsid w:val="00CB2ECD"/>
    <w:pPr>
      <w:spacing w:line="240" w:lineRule="auto"/>
    </w:pPr>
    <w:rPr>
      <w:rFonts w:ascii="Horizon" w:hAnsi="Horizon"/>
      <w:color w:val="00C6BB" w:themeColor="accent1"/>
      <w:sz w:val="110"/>
    </w:rPr>
  </w:style>
  <w:style w:type="paragraph" w:styleId="Alcm">
    <w:name w:val="Subtitle"/>
    <w:basedOn w:val="Norml"/>
    <w:next w:val="Norml"/>
    <w:link w:val="AlcmChar"/>
    <w:uiPriority w:val="11"/>
    <w:qFormat/>
    <w:rsid w:val="00CB2ECD"/>
    <w:pPr>
      <w:numPr>
        <w:ilvl w:val="1"/>
      </w:numPr>
      <w:ind w:left="1418"/>
    </w:pPr>
    <w:rPr>
      <w:rFonts w:eastAsiaTheme="minorEastAsia"/>
      <w:i/>
      <w:color w:val="7F7F7F" w:themeColor="text1" w:themeTint="80"/>
      <w:spacing w:val="15"/>
    </w:rPr>
  </w:style>
  <w:style w:type="character" w:customStyle="1" w:styleId="LogoChar">
    <w:name w:val="Logo Char"/>
    <w:basedOn w:val="Bekezdsalapbettpusa"/>
    <w:link w:val="Logo"/>
    <w:rsid w:val="00CB2ECD"/>
    <w:rPr>
      <w:rFonts w:ascii="Horizon" w:hAnsi="Horizon"/>
      <w:color w:val="00C6BB" w:themeColor="accent1"/>
      <w:sz w:val="110"/>
    </w:rPr>
  </w:style>
  <w:style w:type="character" w:customStyle="1" w:styleId="AlcmChar">
    <w:name w:val="Alcím Char"/>
    <w:basedOn w:val="Bekezdsalapbettpusa"/>
    <w:link w:val="Alcm"/>
    <w:uiPriority w:val="11"/>
    <w:rsid w:val="00CB2ECD"/>
    <w:rPr>
      <w:rFonts w:eastAsiaTheme="minorEastAsia"/>
      <w:i/>
      <w:color w:val="7F7F7F" w:themeColor="text1" w:themeTint="80"/>
      <w:spacing w:val="15"/>
    </w:rPr>
  </w:style>
  <w:style w:type="paragraph" w:customStyle="1" w:styleId="Tartalomjegyzk">
    <w:name w:val="Tartalomjegyzék"/>
    <w:basedOn w:val="TJ1"/>
    <w:next w:val="Norml"/>
    <w:link w:val="TartalomjegyzkChar"/>
    <w:qFormat/>
    <w:rsid w:val="004D1363"/>
    <w:rPr>
      <w:b/>
      <w:noProof/>
    </w:rPr>
  </w:style>
  <w:style w:type="paragraph" w:customStyle="1" w:styleId="Tartalom">
    <w:name w:val="Tartalom"/>
    <w:basedOn w:val="Norml"/>
    <w:link w:val="TartalomChar"/>
    <w:qFormat/>
    <w:rsid w:val="004D1363"/>
    <w:rPr>
      <w:lang w:eastAsia="hu-HU"/>
    </w:rPr>
  </w:style>
  <w:style w:type="character" w:customStyle="1" w:styleId="TJ1Char">
    <w:name w:val="TJ 1 Char"/>
    <w:basedOn w:val="Bekezdsalapbettpusa"/>
    <w:link w:val="TJ1"/>
    <w:uiPriority w:val="39"/>
    <w:rsid w:val="006C40CF"/>
    <w:rPr>
      <w:rFonts w:eastAsiaTheme="minorEastAsia" w:cs="Times New Roman"/>
      <w:lang w:eastAsia="hu-HU"/>
    </w:rPr>
  </w:style>
  <w:style w:type="character" w:customStyle="1" w:styleId="TartalomjegyzkChar">
    <w:name w:val="Tartalomjegyzék Char"/>
    <w:basedOn w:val="TJ1Char"/>
    <w:link w:val="Tartalomjegyzk"/>
    <w:rsid w:val="004D1363"/>
    <w:rPr>
      <w:rFonts w:eastAsiaTheme="minorEastAsia" w:cs="Times New Roman"/>
      <w:b/>
      <w:noProof/>
      <w:lang w:eastAsia="hu-HU"/>
    </w:rPr>
  </w:style>
  <w:style w:type="character" w:customStyle="1" w:styleId="TartalomChar">
    <w:name w:val="Tartalom Char"/>
    <w:basedOn w:val="Bekezdsalapbettpusa"/>
    <w:link w:val="Tartalom"/>
    <w:rsid w:val="004D1363"/>
    <w:rPr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C81729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C81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Jegyzethivatkozs">
    <w:name w:val="annotation reference"/>
    <w:basedOn w:val="Bekezdsalapbettpusa"/>
    <w:uiPriority w:val="99"/>
    <w:semiHidden/>
    <w:unhideWhenUsed/>
    <w:rsid w:val="00660620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660620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660620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66062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660620"/>
    <w:rPr>
      <w:b/>
      <w:bCs/>
      <w:sz w:val="20"/>
      <w:szCs w:val="20"/>
    </w:rPr>
  </w:style>
  <w:style w:type="character" w:styleId="HTML-kd">
    <w:name w:val="HTML Code"/>
    <w:basedOn w:val="Bekezdsalapbettpusa"/>
    <w:uiPriority w:val="99"/>
    <w:semiHidden/>
    <w:unhideWhenUsed/>
    <w:rsid w:val="002108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nar.pza\Documents\Egy&#233;ni%20Office-sablonok\natur_alap_REK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A28CFD61F3149C18D3129633358CAA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EB88BCC-B334-4C14-9D46-5D42AAF032B5}"/>
      </w:docPartPr>
      <w:docPartBody>
        <w:p w:rsidR="00E40A63" w:rsidRDefault="00A65C65">
          <w:pPr>
            <w:pStyle w:val="7A28CFD61F3149C18D3129633358CAA8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215536D86DD94E6B9E5CC8BB7089C1F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CA4AE02-D357-46E9-AC63-D91E1F7EBD60}"/>
      </w:docPartPr>
      <w:docPartBody>
        <w:p w:rsidR="00E40A63" w:rsidRDefault="00A65C65">
          <w:pPr>
            <w:pStyle w:val="215536D86DD94E6B9E5CC8BB7089C1F7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EA19E557E67040AF94F88E31C6B39BC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9087A00-5715-46E2-A562-1BF7E8AA42C1}"/>
      </w:docPartPr>
      <w:docPartBody>
        <w:p w:rsidR="00E40A63" w:rsidRDefault="00A65C65">
          <w:pPr>
            <w:pStyle w:val="EA19E557E67040AF94F88E31C6B39BC2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63"/>
    <w:rsid w:val="0010175D"/>
    <w:rsid w:val="001C4DD4"/>
    <w:rsid w:val="00615277"/>
    <w:rsid w:val="009D7A08"/>
    <w:rsid w:val="00A65C65"/>
    <w:rsid w:val="00D853E3"/>
    <w:rsid w:val="00E4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28CFD61F3149C18D3129633358CAA8">
    <w:name w:val="7A28CFD61F3149C18D3129633358CAA8"/>
  </w:style>
  <w:style w:type="paragraph" w:customStyle="1" w:styleId="215536D86DD94E6B9E5CC8BB7089C1F7">
    <w:name w:val="215536D86DD94E6B9E5CC8BB7089C1F7"/>
  </w:style>
  <w:style w:type="paragraph" w:customStyle="1" w:styleId="EA19E557E67040AF94F88E31C6B39BC2">
    <w:name w:val="EA19E557E67040AF94F88E31C6B39B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natur_alap_REKA</Template>
  <TotalTime>0</TotalTime>
  <Pages>25</Pages>
  <Words>1908</Words>
  <Characters>13168</Characters>
  <Application>Microsoft Office Word</Application>
  <DocSecurity>0</DocSecurity>
  <Lines>109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Rendelés, Értékesítés, Készlet, Adminisztráció</dc:subject>
  <dc:creator>Paller Péter Décse</dc:creator>
  <cp:keywords/>
  <dc:description/>
  <cp:lastModifiedBy>Paller Péter</cp:lastModifiedBy>
  <cp:revision>41</cp:revision>
  <cp:lastPrinted>2025-09-10T07:17:00Z</cp:lastPrinted>
  <dcterms:created xsi:type="dcterms:W3CDTF">2026-02-26T14:05:00Z</dcterms:created>
  <dcterms:modified xsi:type="dcterms:W3CDTF">2026-03-25T11:44:00Z</dcterms:modified>
</cp:coreProperties>
</file>