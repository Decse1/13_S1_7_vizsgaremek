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9F01A67" w14:textId="77777777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03C6212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B31E25F" w14:textId="77777777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172FDBD" w14:textId="77777777">
            <w:tc>
              <w:tcPr>
                <w:tcW w:w="7672" w:type="dxa"/>
              </w:tcPr>
              <w:p w14:paraId="62F2389E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594B3645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7A28CFD61F3149C18D3129633358CAA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37CE433" w14:textId="77777777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507DBDD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56DCDD2" w14:textId="77777777" w:rsidR="00DE50EA" w:rsidRPr="00DE50EA" w:rsidRDefault="00321C0D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6B2C9A5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2E9B98E" w14:textId="77777777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  <w:t>Csuka Tamás József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  <w:t>Paller Péter Décse</w:t>
                </w:r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A19E557E67040AF94F88E31C6B39BC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5B803023" w14:textId="77777777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FC3875B" w14:textId="77777777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2929746A" w14:textId="77777777" w:rsidR="001E35AF" w:rsidRPr="000B28F5" w:rsidRDefault="000A6D75" w:rsidP="000B28F5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p w14:paraId="3663CF90" w14:textId="77777777" w:rsidR="001E35AF" w:rsidRDefault="001E35AF" w:rsidP="000B28F5">
      <w:pPr>
        <w:pStyle w:val="Cmsor1"/>
        <w:numPr>
          <w:ilvl w:val="0"/>
          <w:numId w:val="0"/>
        </w:numPr>
        <w:sectPr w:rsidR="001E35AF" w:rsidSect="00A87B37">
          <w:headerReference w:type="default" r:id="rId9"/>
          <w:footerReference w:type="default" r:id="rId10"/>
          <w:footerReference w:type="first" r:id="rId11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bookmarkStart w:id="5" w:name="_Toc225232281" w:displacedByCustomXml="next"/>
    <w:bookmarkStart w:id="6" w:name="_Toc225232123" w:displacedByCustomXml="next"/>
    <w:sdt>
      <w:sdtPr>
        <w:rPr>
          <w:rFonts w:eastAsiaTheme="minorHAnsi" w:cstheme="minorBidi"/>
          <w:b w:val="0"/>
          <w:color w:val="auto"/>
          <w:sz w:val="22"/>
          <w:szCs w:val="22"/>
          <w:lang w:eastAsia="en-US"/>
        </w:rPr>
        <w:id w:val="-1485953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E1EA4F9" w14:textId="77777777" w:rsidR="000B28F5" w:rsidRPr="00BE3C29" w:rsidRDefault="000B28F5" w:rsidP="000B28F5">
          <w:pPr>
            <w:pStyle w:val="Tartalomjegyzkcmsora"/>
            <w:numPr>
              <w:ilvl w:val="0"/>
              <w:numId w:val="0"/>
            </w:numPr>
          </w:pPr>
          <w:r>
            <w:t>Tartalomjegyzék</w:t>
          </w:r>
        </w:p>
        <w:p w14:paraId="6A0D4B7F" w14:textId="627892CF" w:rsidR="00AF1EF9" w:rsidRDefault="000B28F5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27911923" w:history="1">
            <w:r w:rsidR="00AF1EF9" w:rsidRPr="007267FB">
              <w:rPr>
                <w:rStyle w:val="Hiperhivatkozs"/>
                <w:rFonts w:cstheme="majorHAnsi"/>
                <w:noProof/>
              </w:rPr>
              <w:t>1.</w:t>
            </w:r>
            <w:r w:rsidR="00AF1EF9">
              <w:rPr>
                <w:rFonts w:cstheme="minorBidi"/>
                <w:noProof/>
              </w:rPr>
              <w:tab/>
            </w:r>
            <w:r w:rsidR="00AF1EF9" w:rsidRPr="007267FB">
              <w:rPr>
                <w:rStyle w:val="Hiperhivatkozs"/>
                <w:noProof/>
              </w:rPr>
              <w:t>Specifikáció</w:t>
            </w:r>
            <w:r w:rsidR="00AF1EF9">
              <w:rPr>
                <w:noProof/>
                <w:webHidden/>
              </w:rPr>
              <w:tab/>
            </w:r>
            <w:r w:rsidR="00AF1EF9">
              <w:rPr>
                <w:noProof/>
                <w:webHidden/>
              </w:rPr>
              <w:fldChar w:fldCharType="begin"/>
            </w:r>
            <w:r w:rsidR="00AF1EF9">
              <w:rPr>
                <w:noProof/>
                <w:webHidden/>
              </w:rPr>
              <w:instrText xml:space="preserve"> PAGEREF _Toc227911923 \h </w:instrText>
            </w:r>
            <w:r w:rsidR="00AF1EF9">
              <w:rPr>
                <w:noProof/>
                <w:webHidden/>
              </w:rPr>
            </w:r>
            <w:r w:rsidR="00AF1EF9">
              <w:rPr>
                <w:noProof/>
                <w:webHidden/>
              </w:rPr>
              <w:fldChar w:fldCharType="separate"/>
            </w:r>
            <w:r w:rsidR="00AF1EF9">
              <w:rPr>
                <w:noProof/>
                <w:webHidden/>
              </w:rPr>
              <w:t>11</w:t>
            </w:r>
            <w:r w:rsidR="00AF1EF9">
              <w:rPr>
                <w:noProof/>
                <w:webHidden/>
              </w:rPr>
              <w:fldChar w:fldCharType="end"/>
            </w:r>
          </w:hyperlink>
        </w:p>
        <w:p w14:paraId="1B162A1F" w14:textId="6E043DDA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24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98B7" w14:textId="5908EB8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25" w:history="1">
            <w:r w:rsidRPr="007267FB">
              <w:rPr>
                <w:rStyle w:val="Hiperhivatkozs"/>
                <w:noProof/>
              </w:rPr>
              <w:t>1.1.1.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Projekt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79D2" w14:textId="2EDFCE7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26" w:history="1">
            <w:r w:rsidRPr="007267FB">
              <w:rPr>
                <w:rStyle w:val="Hiperhivatkozs"/>
                <w:noProof/>
              </w:rPr>
              <w:t>1.1.2.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Projekt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6939" w14:textId="5E5D82AF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2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73F7" w14:textId="1D88611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28" w:history="1">
            <w:r w:rsidRPr="007267FB">
              <w:rPr>
                <w:rStyle w:val="Hiperhivatkozs"/>
                <w:noProof/>
              </w:rPr>
              <w:t>1.2.1.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B6C8" w14:textId="5388A28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29" w:history="1">
            <w:r w:rsidRPr="007267FB">
              <w:rPr>
                <w:rStyle w:val="Hiperhivatkozs"/>
                <w:noProof/>
              </w:rPr>
              <w:t>1.2.2.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Katalógus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9C749" w14:textId="01B273D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0" w:history="1">
            <w:r w:rsidRPr="007267FB">
              <w:rPr>
                <w:rStyle w:val="Hiperhivatkozs"/>
                <w:noProof/>
              </w:rPr>
              <w:t>1.2.3.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Készletezés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10F0" w14:textId="04E1B2A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1" w:history="1">
            <w:r w:rsidRPr="007267FB">
              <w:rPr>
                <w:rStyle w:val="Hiperhivatkozs"/>
                <w:noProof/>
              </w:rPr>
              <w:t>1.2.4.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A3BA" w14:textId="3B5511F5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32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Technológiai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D690" w14:textId="798A67A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3" w:history="1">
            <w:r w:rsidRPr="007267FB">
              <w:rPr>
                <w:rStyle w:val="Hiperhivatkozs"/>
                <w:noProof/>
              </w:rPr>
              <w:t>1.3.1.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0A6E" w14:textId="1777ABD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4" w:history="1">
            <w:r w:rsidRPr="007267FB">
              <w:rPr>
                <w:rStyle w:val="Hiperhivatkozs"/>
                <w:noProof/>
              </w:rPr>
              <w:t>1.3.2.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Felhasznált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200B" w14:textId="499CF4C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5" w:history="1">
            <w:r w:rsidRPr="007267FB">
              <w:rPr>
                <w:rStyle w:val="Hiperhivatkozs"/>
                <w:noProof/>
              </w:rPr>
              <w:t>1.3.3.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F6B4" w14:textId="69D3CB8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6" w:history="1">
            <w:r w:rsidRPr="007267FB">
              <w:rPr>
                <w:rStyle w:val="Hiperhivatkozs"/>
                <w:noProof/>
              </w:rPr>
              <w:t>1.3.4.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Projekt részei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0D6A" w14:textId="69727B2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7" w:history="1">
            <w:r w:rsidRPr="007267FB">
              <w:rPr>
                <w:rStyle w:val="Hiperhivatkozs"/>
                <w:noProof/>
              </w:rPr>
              <w:t>1.3.5.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Szoftverfejlesztése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873ED" w14:textId="412D820A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3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0B77" w14:textId="1E2A66F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39" w:history="1">
            <w:r w:rsidRPr="007267FB">
              <w:rPr>
                <w:rStyle w:val="Hiperhivatkozs"/>
                <w:noProof/>
              </w:rPr>
              <w:t>1.4.1.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88D5" w14:textId="1BC45DD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0" w:history="1">
            <w:r w:rsidRPr="007267FB">
              <w:rPr>
                <w:rStyle w:val="Hiperhivatkozs"/>
                <w:noProof/>
              </w:rPr>
              <w:t>1.4.2.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1A7D" w14:textId="63D0330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1" w:history="1">
            <w:r w:rsidRPr="007267FB">
              <w:rPr>
                <w:rStyle w:val="Hiperhivatkozs"/>
                <w:noProof/>
              </w:rPr>
              <w:t>1.4.3.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Jövőbeli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EF5A" w14:textId="6CCADF19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42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FD2D" w14:textId="0DA93A6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3" w:history="1">
            <w:r w:rsidRPr="007267FB">
              <w:rPr>
                <w:rStyle w:val="Hiperhivatkozs"/>
                <w:noProof/>
              </w:rPr>
              <w:t>1.5.1.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8B00" w14:textId="3B562B2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4" w:history="1">
            <w:r w:rsidRPr="007267FB">
              <w:rPr>
                <w:rStyle w:val="Hiperhivatkozs"/>
                <w:noProof/>
              </w:rPr>
              <w:t>1.5.2.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Technikai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6F2A" w14:textId="00E3FF2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5" w:history="1">
            <w:r w:rsidRPr="007267FB">
              <w:rPr>
                <w:rStyle w:val="Hiperhivatkozs"/>
                <w:noProof/>
              </w:rPr>
              <w:t>1.5.3.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Forrás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9B3E" w14:textId="58D784F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46" w:history="1">
            <w:r w:rsidRPr="007267FB">
              <w:rPr>
                <w:rStyle w:val="Hiperhivatkozs"/>
                <w:noProof/>
              </w:rPr>
              <w:t>1.5.4.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Felhasználói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4C19" w14:textId="16BA74ED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4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4C39" w14:textId="4E92D4FF" w:rsidR="00AF1EF9" w:rsidRDefault="00AF1EF9">
          <w:pPr>
            <w:pStyle w:val="TJ1"/>
            <w:rPr>
              <w:rFonts w:cstheme="minorBidi"/>
              <w:noProof/>
            </w:rPr>
          </w:pPr>
          <w:hyperlink w:anchor="_Toc227911948" w:history="1">
            <w:r w:rsidRPr="007267FB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0B56" w14:textId="45DF6686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4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B9FC" w14:textId="64B12B7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0" w:history="1">
            <w:r w:rsidRPr="007267FB">
              <w:rPr>
                <w:rStyle w:val="Hiperhivatkozs"/>
                <w:noProof/>
              </w:rPr>
              <w:t>2.1.1.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C6ED" w14:textId="681AC3C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1" w:history="1">
            <w:r w:rsidRPr="007267FB">
              <w:rPr>
                <w:rStyle w:val="Hiperhivatkozs"/>
                <w:noProof/>
              </w:rPr>
              <w:t>2.1.2.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256C" w14:textId="6B0673E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2" w:history="1">
            <w:r w:rsidRPr="007267FB">
              <w:rPr>
                <w:rStyle w:val="Hiperhivatkozs"/>
                <w:noProof/>
              </w:rPr>
              <w:t>2.1.3.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Partnerseg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68A55" w14:textId="73E5A95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3" w:history="1">
            <w:r w:rsidRPr="007267FB">
              <w:rPr>
                <w:rStyle w:val="Hiperhivatkozs"/>
                <w:noProof/>
              </w:rPr>
              <w:t>2.1.4.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Termek_kategoria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C083" w14:textId="392B2A9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4" w:history="1">
            <w:r w:rsidRPr="007267FB">
              <w:rPr>
                <w:rStyle w:val="Hiperhivatkozs"/>
                <w:noProof/>
              </w:rPr>
              <w:t>2.1.5.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Termek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2F10" w14:textId="3983E05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5" w:history="1">
            <w:r w:rsidRPr="007267FB">
              <w:rPr>
                <w:rStyle w:val="Hiperhivatkozs"/>
                <w:noProof/>
              </w:rPr>
              <w:t>2.1.6.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71F8" w14:textId="5506446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6" w:history="1">
            <w:r w:rsidRPr="007267FB">
              <w:rPr>
                <w:rStyle w:val="Hiperhivatkozs"/>
                <w:noProof/>
              </w:rPr>
              <w:t>2.1.7.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RendelesTetel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2C49" w14:textId="41CC10A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7" w:history="1">
            <w:r w:rsidRPr="007267FB">
              <w:rPr>
                <w:rStyle w:val="Hiperhivatkozs"/>
                <w:noProof/>
              </w:rPr>
              <w:t>2.1.8.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Ceg_alkalmazott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A34B" w14:textId="3C40F60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58" w:history="1">
            <w:r w:rsidRPr="007267FB">
              <w:rPr>
                <w:rStyle w:val="Hiperhivatkozs"/>
                <w:noProof/>
              </w:rPr>
              <w:t>2.1.9.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Szamla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459F" w14:textId="520F5548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5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Táblák közötti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A248" w14:textId="6A43ACF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0" w:history="1">
            <w:r w:rsidRPr="007267FB">
              <w:rPr>
                <w:rStyle w:val="Hiperhivatkozs"/>
                <w:noProof/>
              </w:rPr>
              <w:t>2.2.1.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5C81" w14:textId="21E92A8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1" w:history="1">
            <w:r w:rsidRPr="007267FB">
              <w:rPr>
                <w:rStyle w:val="Hiperhivatkozs"/>
                <w:noProof/>
              </w:rPr>
              <w:t>2.2.2.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969E" w14:textId="5C4FC43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2" w:history="1">
            <w:r w:rsidRPr="007267FB">
              <w:rPr>
                <w:rStyle w:val="Hiperhivatkozs"/>
                <w:noProof/>
              </w:rPr>
              <w:t>2.2.3.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Partnerseg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141D" w14:textId="3603BF0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3" w:history="1">
            <w:r w:rsidRPr="007267FB">
              <w:rPr>
                <w:rStyle w:val="Hiperhivatkozs"/>
                <w:noProof/>
              </w:rPr>
              <w:t>2.2.4.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Termek_kategoria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5D20" w14:textId="77102D9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4" w:history="1">
            <w:r w:rsidRPr="007267FB">
              <w:rPr>
                <w:rStyle w:val="Hiperhivatkozs"/>
                <w:noProof/>
              </w:rPr>
              <w:t>2.2.5.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Termek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5E22" w14:textId="1DFC009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5" w:history="1">
            <w:r w:rsidRPr="007267FB">
              <w:rPr>
                <w:rStyle w:val="Hiperhivatkozs"/>
                <w:noProof/>
              </w:rPr>
              <w:t>2.2.6.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F918" w14:textId="3E5CBA6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6" w:history="1">
            <w:r w:rsidRPr="007267FB">
              <w:rPr>
                <w:rStyle w:val="Hiperhivatkozs"/>
                <w:noProof/>
              </w:rPr>
              <w:t>2.2.7.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RendelesTetel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7F725" w14:textId="79F684F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7" w:history="1">
            <w:r w:rsidRPr="007267FB">
              <w:rPr>
                <w:rStyle w:val="Hiperhivatkozs"/>
                <w:noProof/>
              </w:rPr>
              <w:t>2.2.8.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Ceg_alkalmazott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0FB9" w14:textId="568631A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68" w:history="1">
            <w:r w:rsidRPr="007267FB">
              <w:rPr>
                <w:rStyle w:val="Hiperhivatkozs"/>
                <w:noProof/>
              </w:rPr>
              <w:t>2.2.9.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Szamla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F868" w14:textId="5EA5623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6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ER 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A392" w14:textId="3613134D" w:rsidR="00AF1EF9" w:rsidRDefault="00AF1EF9">
          <w:pPr>
            <w:pStyle w:val="TJ1"/>
            <w:rPr>
              <w:rFonts w:cstheme="minorBidi"/>
              <w:noProof/>
            </w:rPr>
          </w:pPr>
          <w:hyperlink w:anchor="_Toc227911970" w:history="1">
            <w:r w:rsidRPr="007267FB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Frontend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E032" w14:textId="77C3F1DB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7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B4EF" w14:textId="3F9E1ED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2" w:history="1">
            <w:r w:rsidRPr="007267FB">
              <w:rPr>
                <w:rStyle w:val="Hiperhivatkozs"/>
                <w:noProof/>
              </w:rPr>
              <w:t>3.1.1.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F556" w14:textId="318298F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3" w:history="1">
            <w:r w:rsidRPr="007267FB">
              <w:rPr>
                <w:rStyle w:val="Hiperhivatkozs"/>
                <w:noProof/>
              </w:rPr>
              <w:t>3.1.2.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CD24" w14:textId="5B99FCF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4" w:history="1">
            <w:r w:rsidRPr="007267FB">
              <w:rPr>
                <w:rStyle w:val="Hiperhivatkozs"/>
                <w:noProof/>
              </w:rPr>
              <w:t>3.1.3.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Főbb funkciók (frontend oldalon)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C34E" w14:textId="3592998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5" w:history="1">
            <w:r w:rsidRPr="007267FB">
              <w:rPr>
                <w:rStyle w:val="Hiperhivatkozs"/>
                <w:noProof/>
              </w:rPr>
              <w:t>3.1.4.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7076" w14:textId="48A1B1C1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76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32B6" w14:textId="4D5A40E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7" w:history="1">
            <w:r w:rsidRPr="007267FB">
              <w:rPr>
                <w:rStyle w:val="Hiperhivatkozs"/>
                <w:noProof/>
              </w:rPr>
              <w:t>3.2.1.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Könyvtárszerkezet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53C6" w14:textId="7DFF8F5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7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Konfiguráció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9CBD" w14:textId="6D70DF3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79" w:history="1">
            <w:r w:rsidRPr="007267FB">
              <w:rPr>
                <w:rStyle w:val="Hiperhivatkozs"/>
                <w:noProof/>
              </w:rPr>
              <w:t>3.3.1.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Beállításhoz szükséges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AEEB" w14:textId="3E3B6A8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0" w:history="1">
            <w:r w:rsidRPr="007267FB">
              <w:rPr>
                <w:rStyle w:val="Hiperhivatkozs"/>
                <w:noProof/>
              </w:rPr>
              <w:t>3.3.2.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Frontend elindítása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1FF2" w14:textId="0C65EF7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1" w:history="1">
            <w:r w:rsidRPr="007267FB">
              <w:rPr>
                <w:rStyle w:val="Hiperhivatkozs"/>
                <w:noProof/>
              </w:rPr>
              <w:t>3.3.3.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API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780F" w14:textId="051E3DB1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82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Routing és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AC92" w14:textId="343A7A0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3" w:history="1">
            <w:r w:rsidRPr="007267FB">
              <w:rPr>
                <w:rStyle w:val="Hiperhivatkozs"/>
                <w:noProof/>
              </w:rPr>
              <w:t>3.4.1.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1DB4" w14:textId="2ECDDDB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4" w:history="1">
            <w:r w:rsidRPr="007267FB">
              <w:rPr>
                <w:rStyle w:val="Hiperhivatkozs"/>
                <w:noProof/>
              </w:rPr>
              <w:t>3.4.2.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Navigációs őrök (Navigation Guards)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52DE" w14:textId="464F3CCB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8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Autentikáció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C546" w14:textId="7D78A72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6" w:history="1">
            <w:r w:rsidRPr="007267FB">
              <w:rPr>
                <w:rStyle w:val="Hiperhivatkozs"/>
                <w:noProof/>
              </w:rPr>
              <w:t>3.5.1.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D1DF" w14:textId="7AB56CF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7" w:history="1">
            <w:r w:rsidRPr="007267FB">
              <w:rPr>
                <w:rStyle w:val="Hiperhivatkozs"/>
                <w:noProof/>
              </w:rPr>
              <w:t>3.5.2.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Auth Store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F767" w14:textId="5A6194B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8" w:history="1">
            <w:r w:rsidRPr="007267FB">
              <w:rPr>
                <w:rStyle w:val="Hiperhivatkozs"/>
                <w:noProof/>
              </w:rPr>
              <w:t>3.5.3.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auth.js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02EBE" w14:textId="50163B8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89" w:history="1">
            <w:r w:rsidRPr="007267FB">
              <w:rPr>
                <w:rStyle w:val="Hiperhivatkozs"/>
                <w:noProof/>
              </w:rPr>
              <w:t>3.5.4.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Jogkörök (Jogosultságok)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1766" w14:textId="339890D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0" w:history="1">
            <w:r w:rsidRPr="007267FB">
              <w:rPr>
                <w:rStyle w:val="Hiperhivatkozs"/>
                <w:noProof/>
              </w:rPr>
              <w:t>3.5.5.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Jogosultságellenőrzés az oldalaknál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7EDF" w14:textId="5646CD4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9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HTTP kommunikáció (Axios)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EA2F" w14:textId="5D1D3C3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2" w:history="1">
            <w:r w:rsidRPr="007267FB">
              <w:rPr>
                <w:rStyle w:val="Hiperhivatkozs"/>
                <w:noProof/>
              </w:rPr>
              <w:t>3.6.1.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D742" w14:textId="470FF12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3" w:history="1">
            <w:r w:rsidRPr="007267FB">
              <w:rPr>
                <w:rStyle w:val="Hiperhivatkozs"/>
                <w:noProof/>
              </w:rPr>
              <w:t>3.6.2.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interceptor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ABB6" w14:textId="2C57733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4" w:history="1">
            <w:r w:rsidRPr="007267FB">
              <w:rPr>
                <w:rStyle w:val="Hiperhivatkozs"/>
                <w:noProof/>
              </w:rPr>
              <w:t>3.6.3.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Response interceptor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2975" w14:textId="2A1D290C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9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Állapotkezelés (Stores)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13CA" w14:textId="40870DC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6" w:history="1">
            <w:r w:rsidRPr="007267FB">
              <w:rPr>
                <w:rStyle w:val="Hiperhivatkozs"/>
                <w:noProof/>
              </w:rPr>
              <w:t>3.7.1.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Auth Store (src/stores/auth.js)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259D" w14:textId="661ED5D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7" w:history="1">
            <w:r w:rsidRPr="007267FB">
              <w:rPr>
                <w:rStyle w:val="Hiperhivatkozs"/>
                <w:noProof/>
              </w:rPr>
              <w:t>3.7.2.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Cart Store (src/stores/cart.js)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F458" w14:textId="3694C279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199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Oldalak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94A3" w14:textId="62ED036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1999" w:history="1">
            <w:r w:rsidRPr="007267FB">
              <w:rPr>
                <w:rStyle w:val="Hiperhivatkozs"/>
                <w:noProof/>
              </w:rPr>
              <w:t>3.8.1.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Bejelentkezes.vue – 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DB52" w14:textId="6707115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0" w:history="1">
            <w:r w:rsidRPr="007267FB">
              <w:rPr>
                <w:rStyle w:val="Hiperhivatkozs"/>
                <w:noProof/>
              </w:rPr>
              <w:t>3.8.2.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Regisztracio.vue – Regisztrációs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DC24" w14:textId="0F72649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1" w:history="1">
            <w:r w:rsidRPr="007267FB">
              <w:rPr>
                <w:rStyle w:val="Hiperhivatkozs"/>
                <w:noProof/>
              </w:rPr>
              <w:t>3.8.3.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Kezdolap.vue –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1496" w14:textId="4E9F147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2" w:history="1">
            <w:r w:rsidRPr="007267FB">
              <w:rPr>
                <w:rStyle w:val="Hiperhivatkozs"/>
                <w:noProof/>
              </w:rPr>
              <w:t>3.8.4.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Raktar.vue – Raktárkezelés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B195" w14:textId="7E6954B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3" w:history="1">
            <w:r w:rsidRPr="007267FB">
              <w:rPr>
                <w:rStyle w:val="Hiperhivatkozs"/>
                <w:noProof/>
              </w:rPr>
              <w:t>3.8.5.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CegInfo.vue – Cégadatok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E7AF7" w14:textId="660DA8D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4" w:history="1">
            <w:r w:rsidRPr="007267FB">
              <w:rPr>
                <w:rStyle w:val="Hiperhivatkozs"/>
                <w:noProof/>
              </w:rPr>
              <w:t>3.8.6.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UserInfo.vue – Felhasználói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4DC5" w14:textId="2F27C32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5" w:history="1">
            <w:r w:rsidRPr="007267FB">
              <w:rPr>
                <w:rStyle w:val="Hiperhivatkozs"/>
                <w:noProof/>
              </w:rPr>
              <w:t>3.8.7.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UserList.vue – Felhasználók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31BE" w14:textId="53FED39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6" w:history="1">
            <w:r w:rsidRPr="007267FB">
              <w:rPr>
                <w:rStyle w:val="Hiperhivatkozs"/>
                <w:noProof/>
              </w:rPr>
              <w:t>3.8.8.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Partnersegek.vue – Partnerségek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2230" w14:textId="61A8544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7" w:history="1">
            <w:r w:rsidRPr="007267FB">
              <w:rPr>
                <w:rStyle w:val="Hiperhivatkozs"/>
                <w:noProof/>
              </w:rPr>
              <w:t>3.8.9.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RendelesBeerk.vue – 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4EF3" w14:textId="5C46ABCA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8" w:history="1">
            <w:r w:rsidRPr="007267FB">
              <w:rPr>
                <w:rStyle w:val="Hiperhivatkozs"/>
                <w:noProof/>
              </w:rPr>
              <w:t>3.8.10.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RendelesLead.vue – 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8D01" w14:textId="3271FF80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09" w:history="1">
            <w:r w:rsidRPr="007267FB">
              <w:rPr>
                <w:rStyle w:val="Hiperhivatkozs"/>
                <w:noProof/>
              </w:rPr>
              <w:t>3.8.11.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StoreMain.vue – Áruház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3933" w14:textId="109BAF5D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0" w:history="1">
            <w:r w:rsidRPr="007267FB">
              <w:rPr>
                <w:rStyle w:val="Hiperhivatkozs"/>
                <w:noProof/>
              </w:rPr>
              <w:t>3.8.12.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StorePartner.vue – Partner készlete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5190" w14:textId="5389A19E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1" w:history="1">
            <w:r w:rsidRPr="007267FB">
              <w:rPr>
                <w:rStyle w:val="Hiperhivatkozs"/>
                <w:noProof/>
              </w:rPr>
              <w:t>3.8.13.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Kosar.vue – 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DAB5" w14:textId="19072ADC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2" w:history="1">
            <w:r w:rsidRPr="007267FB">
              <w:rPr>
                <w:rStyle w:val="Hiperhivatkozs"/>
                <w:noProof/>
              </w:rPr>
              <w:t>3.8.14.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Aszf.vue – ÁSZF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F99D" w14:textId="6B713DE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13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EE26" w14:textId="213F073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4" w:history="1">
            <w:r w:rsidRPr="007267FB">
              <w:rPr>
                <w:rStyle w:val="Hiperhivatkozs"/>
                <w:noProof/>
              </w:rPr>
              <w:t>3.9.1.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NavBar.vue – Navigációs sáv (bejelentkezett)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1A38" w14:textId="32077E5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5" w:history="1">
            <w:r w:rsidRPr="007267FB">
              <w:rPr>
                <w:rStyle w:val="Hiperhivatkozs"/>
                <w:noProof/>
              </w:rPr>
              <w:t>3.9.2.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NavBarGuest.vue – Navigációs sáv (vendég)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BE45" w14:textId="20F1D28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6" w:history="1">
            <w:r w:rsidRPr="007267FB">
              <w:rPr>
                <w:rStyle w:val="Hiperhivatkozs"/>
                <w:noProof/>
              </w:rPr>
              <w:t>3.9.3.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Icons.vue - 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3482" w14:textId="2BE3A693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1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3.10.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Stílus és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3817" w14:textId="27DAFF2F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8" w:history="1">
            <w:r w:rsidRPr="007267FB">
              <w:rPr>
                <w:rStyle w:val="Hiperhivatkozs"/>
                <w:noProof/>
              </w:rPr>
              <w:t>3.10.1.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B488" w14:textId="3AE98E64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19" w:history="1">
            <w:r w:rsidRPr="007267FB">
              <w:rPr>
                <w:rStyle w:val="Hiperhivatkozs"/>
                <w:noProof/>
              </w:rPr>
              <w:t>3.10.2.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Global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87A5" w14:textId="3044BAB0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0" w:history="1">
            <w:r w:rsidRPr="007267FB">
              <w:rPr>
                <w:rStyle w:val="Hiperhivatkozs"/>
                <w:noProof/>
              </w:rPr>
              <w:t>3.10.3.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Egyedi CSS konfigurációk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8E4C" w14:textId="2138781E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2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Backend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CCC8" w14:textId="71FD60A5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2" w:history="1">
            <w:r w:rsidRPr="007267FB">
              <w:rPr>
                <w:rStyle w:val="Hiperhivatkozs"/>
                <w:noProof/>
              </w:rPr>
              <w:t>3.11.1.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DFF6" w14:textId="6E2B3CF3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23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Fogalomjegyzék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9A8E5" w14:textId="7E6F69E8" w:rsidR="00AF1EF9" w:rsidRDefault="00AF1EF9">
          <w:pPr>
            <w:pStyle w:val="TJ1"/>
            <w:rPr>
              <w:rFonts w:cstheme="minorBidi"/>
              <w:noProof/>
            </w:rPr>
          </w:pPr>
          <w:hyperlink w:anchor="_Toc227912024" w:history="1">
            <w:r w:rsidRPr="007267FB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Frontend 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52CD" w14:textId="30701D36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2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Frontend tesztelés -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254BF" w14:textId="6DA6663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6" w:history="1">
            <w:r w:rsidRPr="007267FB">
              <w:rPr>
                <w:rStyle w:val="Hiperhivatkozs"/>
                <w:noProof/>
              </w:rPr>
              <w:t>4.1.1.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Tesztelés során 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E7CB" w14:textId="17FE191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7" w:history="1">
            <w:r w:rsidRPr="007267FB">
              <w:rPr>
                <w:rStyle w:val="Hiperhivatkozs"/>
                <w:noProof/>
              </w:rPr>
              <w:t>4.1.2.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Tesztelés előfeltételei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50BB" w14:textId="0AF2EB1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8" w:history="1">
            <w:r w:rsidRPr="007267FB">
              <w:rPr>
                <w:rStyle w:val="Hiperhivatkozs"/>
                <w:noProof/>
              </w:rPr>
              <w:t>4.1.3.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Bejelentkezés a projektbe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E4B0" w14:textId="3BE9732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29" w:history="1">
            <w:r w:rsidRPr="007267FB">
              <w:rPr>
                <w:rStyle w:val="Hiperhivatkozs"/>
                <w:noProof/>
              </w:rPr>
              <w:t>4.1.4.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Frontend URL-je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E3BD" w14:textId="021DB88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0" w:history="1">
            <w:r w:rsidRPr="007267FB">
              <w:rPr>
                <w:rStyle w:val="Hiperhivatkozs"/>
                <w:noProof/>
              </w:rPr>
              <w:t>4.1.5.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Böngésző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C584" w14:textId="517562C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1" w:history="1">
            <w:r w:rsidRPr="007267FB">
              <w:rPr>
                <w:rStyle w:val="Hiperhivatkozs"/>
                <w:noProof/>
              </w:rPr>
              <w:t>4.1.6.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5376" w14:textId="029679B8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32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AF1C" w14:textId="406410D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3" w:history="1">
            <w:r w:rsidRPr="007267FB">
              <w:rPr>
                <w:rStyle w:val="Hiperhivatkozs"/>
                <w:noProof/>
              </w:rPr>
              <w:t>4.2.1.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8576" w14:textId="2BC50BF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4" w:history="1">
            <w:r w:rsidRPr="007267FB">
              <w:rPr>
                <w:rStyle w:val="Hiperhivatkozs"/>
                <w:noProof/>
              </w:rPr>
              <w:t>4.2.2.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D3DD" w14:textId="69E2D8F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5" w:history="1">
            <w:r w:rsidRPr="007267FB">
              <w:rPr>
                <w:rStyle w:val="Hiperhivatkozs"/>
                <w:noProof/>
              </w:rPr>
              <w:t>4.2.3.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79083" w14:textId="0F5F0F1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6" w:history="1">
            <w:r w:rsidRPr="007267FB">
              <w:rPr>
                <w:rStyle w:val="Hiperhivatkozs"/>
                <w:noProof/>
              </w:rPr>
              <w:t>4.2.4.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D983" w14:textId="095480B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7" w:history="1">
            <w:r w:rsidRPr="007267FB">
              <w:rPr>
                <w:rStyle w:val="Hiperhivatkozs"/>
                <w:noProof/>
              </w:rPr>
              <w:t>4.2.5.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7452" w14:textId="685E2B5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8" w:history="1">
            <w:r w:rsidRPr="007267FB">
              <w:rPr>
                <w:rStyle w:val="Hiperhivatkozs"/>
                <w:noProof/>
              </w:rPr>
              <w:t>4.2.6.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3FD6" w14:textId="4E1CA1D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39" w:history="1">
            <w:r w:rsidRPr="007267FB">
              <w:rPr>
                <w:rStyle w:val="Hiperhivatkozs"/>
                <w:noProof/>
              </w:rPr>
              <w:t>4.2.7.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CA9C" w14:textId="5C031DE5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40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A2A8" w14:textId="1FC54CA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1" w:history="1">
            <w:r w:rsidRPr="007267FB">
              <w:rPr>
                <w:rStyle w:val="Hiperhivatkozs"/>
                <w:noProof/>
              </w:rPr>
              <w:t>4.3.1.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D4A9" w14:textId="54EBBA0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2" w:history="1">
            <w:r w:rsidRPr="007267FB">
              <w:rPr>
                <w:rStyle w:val="Hiperhivatkozs"/>
                <w:noProof/>
              </w:rPr>
              <w:t>4.3.2.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11C3" w14:textId="219A94E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3" w:history="1">
            <w:r w:rsidRPr="007267FB">
              <w:rPr>
                <w:rStyle w:val="Hiperhivatkozs"/>
                <w:noProof/>
              </w:rPr>
              <w:t>4.3.3.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52C9" w14:textId="69BC7C3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4" w:history="1">
            <w:r w:rsidRPr="007267FB">
              <w:rPr>
                <w:rStyle w:val="Hiperhivatkozs"/>
                <w:noProof/>
              </w:rPr>
              <w:t>4.3.4.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C70E" w14:textId="42B2776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5" w:history="1">
            <w:r w:rsidRPr="007267FB">
              <w:rPr>
                <w:rStyle w:val="Hiperhivatkozs"/>
                <w:noProof/>
              </w:rPr>
              <w:t>4.3.5.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3C5B" w14:textId="71390D1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6" w:history="1">
            <w:r w:rsidRPr="007267FB">
              <w:rPr>
                <w:rStyle w:val="Hiperhivatkozs"/>
                <w:noProof/>
              </w:rPr>
              <w:t>4.3.6.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217D" w14:textId="40EAF16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7" w:history="1">
            <w:r w:rsidRPr="007267FB">
              <w:rPr>
                <w:rStyle w:val="Hiperhivatkozs"/>
                <w:noProof/>
              </w:rPr>
              <w:t>4.3.7.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7541" w14:textId="4B8D18F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4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Oldalsáv és profilmenü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04F9" w14:textId="5F8A138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49" w:history="1">
            <w:r w:rsidRPr="007267FB">
              <w:rPr>
                <w:rStyle w:val="Hiperhivatkozs"/>
                <w:noProof/>
              </w:rPr>
              <w:t>4.4.1.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A472" w14:textId="542B534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0" w:history="1">
            <w:r w:rsidRPr="007267FB">
              <w:rPr>
                <w:rStyle w:val="Hiperhivatkozs"/>
                <w:noProof/>
              </w:rPr>
              <w:t>4.4.2.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50AD" w14:textId="2CB9605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1" w:history="1">
            <w:r w:rsidRPr="007267FB">
              <w:rPr>
                <w:rStyle w:val="Hiperhivatkozs"/>
                <w:noProof/>
              </w:rPr>
              <w:t>4.4.3.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DD95" w14:textId="2D06F92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2" w:history="1">
            <w:r w:rsidRPr="007267FB">
              <w:rPr>
                <w:rStyle w:val="Hiperhivatkozs"/>
                <w:noProof/>
              </w:rPr>
              <w:t>4.4.4.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63B6" w14:textId="3B4B609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3" w:history="1">
            <w:r w:rsidRPr="007267FB">
              <w:rPr>
                <w:rStyle w:val="Hiperhivatkozs"/>
                <w:noProof/>
              </w:rPr>
              <w:t>4.4.5.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1B00" w14:textId="55A90E1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4" w:history="1">
            <w:r w:rsidRPr="007267FB">
              <w:rPr>
                <w:rStyle w:val="Hiperhivatkozs"/>
                <w:noProof/>
              </w:rPr>
              <w:t>4.4.6.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5BFB1" w14:textId="2780A67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5" w:history="1">
            <w:r w:rsidRPr="007267FB">
              <w:rPr>
                <w:rStyle w:val="Hiperhivatkozs"/>
                <w:noProof/>
              </w:rPr>
              <w:t>4.4.7.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CA56" w14:textId="0100F625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56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Új termék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0155" w14:textId="752F652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7" w:history="1">
            <w:r w:rsidRPr="007267FB">
              <w:rPr>
                <w:rStyle w:val="Hiperhivatkozs"/>
                <w:noProof/>
              </w:rPr>
              <w:t>4.5.1.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0DA5" w14:textId="2958F4B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8" w:history="1">
            <w:r w:rsidRPr="007267FB">
              <w:rPr>
                <w:rStyle w:val="Hiperhivatkozs"/>
                <w:noProof/>
              </w:rPr>
              <w:t>4.5.2.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3ED9" w14:textId="699A7FE3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59" w:history="1">
            <w:r w:rsidRPr="007267FB">
              <w:rPr>
                <w:rStyle w:val="Hiperhivatkozs"/>
                <w:noProof/>
              </w:rPr>
              <w:t>4.5.3.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BE61" w14:textId="7728B26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0" w:history="1">
            <w:r w:rsidRPr="007267FB">
              <w:rPr>
                <w:rStyle w:val="Hiperhivatkozs"/>
                <w:noProof/>
              </w:rPr>
              <w:t>4.5.4.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8E3E" w14:textId="33414DF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1" w:history="1">
            <w:r w:rsidRPr="007267FB">
              <w:rPr>
                <w:rStyle w:val="Hiperhivatkozs"/>
                <w:noProof/>
              </w:rPr>
              <w:t>4.5.5.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B5DF" w14:textId="4C49E73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2" w:history="1">
            <w:r w:rsidRPr="007267FB">
              <w:rPr>
                <w:rStyle w:val="Hiperhivatkozs"/>
                <w:noProof/>
              </w:rPr>
              <w:t>4.5.6.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DB38" w14:textId="2811023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3" w:history="1">
            <w:r w:rsidRPr="007267FB">
              <w:rPr>
                <w:rStyle w:val="Hiperhivatkozs"/>
                <w:noProof/>
              </w:rPr>
              <w:t>4.5.7.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B774" w14:textId="238B736A" w:rsidR="00AF1EF9" w:rsidRDefault="00AF1EF9">
          <w:pPr>
            <w:pStyle w:val="TJ1"/>
            <w:rPr>
              <w:rFonts w:cstheme="minorBidi"/>
              <w:noProof/>
            </w:rPr>
          </w:pPr>
          <w:hyperlink w:anchor="_Toc227912064" w:history="1">
            <w:r w:rsidRPr="007267FB">
              <w:rPr>
                <w:rStyle w:val="Hiperhivatkozs"/>
                <w:rFonts w:cstheme="majorHAnsi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Backend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BB40" w14:textId="2E3580C2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6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Rendszer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657C" w14:textId="1D98E8E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6" w:history="1">
            <w:r w:rsidRPr="007267FB">
              <w:rPr>
                <w:rStyle w:val="Hiperhivatkozs"/>
                <w:noProof/>
              </w:rPr>
              <w:t>5.1.1.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Modulok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1AB8" w14:textId="7988B9B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6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Hitelesítés és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C210" w14:textId="1DBF9EE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8" w:history="1">
            <w:r w:rsidRPr="007267FB">
              <w:rPr>
                <w:rStyle w:val="Hiperhivatkozs"/>
                <w:noProof/>
              </w:rPr>
              <w:t>5.2.1.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JWT Token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A2A7" w14:textId="0E72477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69" w:history="1">
            <w:r w:rsidRPr="007267FB">
              <w:rPr>
                <w:rStyle w:val="Hiperhivatkozs"/>
                <w:noProof/>
              </w:rPr>
              <w:t>5.2.2.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Jelszókezelés és SQL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950B" w14:textId="2944F291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70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API Végpontok összesítése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9F8F" w14:textId="1249C4B3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7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Számla és rendelésszám 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259D" w14:textId="5F59C2C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72" w:history="1">
            <w:r w:rsidRPr="007267FB">
              <w:rPr>
                <w:rStyle w:val="Hiperhivatkozs"/>
                <w:noProof/>
              </w:rPr>
              <w:t>5.4.1.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Rendelésszám 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CAD5" w14:textId="5FF762A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73" w:history="1">
            <w:r w:rsidRPr="007267FB">
              <w:rPr>
                <w:rStyle w:val="Hiperhivatkozs"/>
                <w:noProof/>
              </w:rPr>
              <w:t>5.4.2.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Számlaszám 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1C34" w14:textId="757B621D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74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 állapot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2D408" w14:textId="0FE30552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7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Konfiguráció és 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E1EA" w14:textId="05E5E0A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76" w:history="1">
            <w:r w:rsidRPr="007267FB">
              <w:rPr>
                <w:rStyle w:val="Hiperhivatkozs"/>
                <w:noProof/>
              </w:rPr>
              <w:t>5.6.1.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Környezeti változók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B1E4" w14:textId="78FE841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77" w:history="1">
            <w:r w:rsidRPr="007267FB">
              <w:rPr>
                <w:rStyle w:val="Hiperhivatkozs"/>
                <w:noProof/>
              </w:rPr>
              <w:t>5.6.2.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Adatbázis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302C" w14:textId="4D95C96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78" w:history="1">
            <w:r w:rsidRPr="007267FB">
              <w:rPr>
                <w:rStyle w:val="Hiperhivatkozs"/>
                <w:noProof/>
              </w:rPr>
              <w:t>5.6.3.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Szükséges npm csomagok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F89B" w14:textId="5030AD7F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7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Hibakezelés és válasz formátum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1D02" w14:textId="7182327F" w:rsidR="00AF1EF9" w:rsidRDefault="00AF1EF9">
          <w:pPr>
            <w:pStyle w:val="TJ1"/>
            <w:rPr>
              <w:rFonts w:cstheme="minorBidi"/>
              <w:noProof/>
            </w:rPr>
          </w:pPr>
          <w:hyperlink w:anchor="_Toc227912080" w:history="1">
            <w:r w:rsidRPr="007267FB">
              <w:rPr>
                <w:rStyle w:val="Hiperhivatkozs"/>
                <w:rFonts w:cstheme="majorHAnsi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Backend 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D999" w14:textId="04F84A32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8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Bejelentkezés – POST /api/Bejelent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B6CB" w14:textId="7CBB25F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2" w:history="1">
            <w:r w:rsidRPr="007267FB">
              <w:rPr>
                <w:rStyle w:val="Hiperhivatkozs"/>
                <w:noProof/>
              </w:rPr>
              <w:t>6.1.1.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C7F75" w14:textId="7850250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3" w:history="1">
            <w:r w:rsidRPr="007267FB">
              <w:rPr>
                <w:rStyle w:val="Hiperhivatkozs"/>
                <w:noProof/>
              </w:rPr>
              <w:t>6.1.2.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9321" w14:textId="63D8808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4" w:history="1">
            <w:r w:rsidRPr="007267FB">
              <w:rPr>
                <w:rStyle w:val="Hiperhivatkozs"/>
                <w:noProof/>
              </w:rPr>
              <w:t>6.1.3.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3AD9" w14:textId="681E854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5" w:history="1">
            <w:r w:rsidRPr="007267FB">
              <w:rPr>
                <w:rStyle w:val="Hiperhivatkozs"/>
                <w:noProof/>
              </w:rPr>
              <w:t>6.1.4.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52DA" w14:textId="46C4A7B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6" w:history="1">
            <w:r w:rsidRPr="007267FB">
              <w:rPr>
                <w:rStyle w:val="Hiperhivatkozs"/>
                <w:noProof/>
              </w:rPr>
              <w:t>6.1.5.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3BA0" w14:textId="0B824D6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7" w:history="1">
            <w:r w:rsidRPr="007267FB">
              <w:rPr>
                <w:rStyle w:val="Hiperhivatkozs"/>
                <w:noProof/>
              </w:rPr>
              <w:t>6.1.6.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5F6F" w14:textId="72E3C82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8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Új cég felvétele – POST /api/Ceg_ad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1E42" w14:textId="07FB47D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89" w:history="1">
            <w:r w:rsidRPr="007267FB">
              <w:rPr>
                <w:rStyle w:val="Hiperhivatkozs"/>
                <w:noProof/>
              </w:rPr>
              <w:t>6.2.1.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AA68" w14:textId="5E97629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0" w:history="1">
            <w:r w:rsidRPr="007267FB">
              <w:rPr>
                <w:rStyle w:val="Hiperhivatkozs"/>
                <w:noProof/>
              </w:rPr>
              <w:t>6.2.2.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4F37" w14:textId="102637F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1" w:history="1">
            <w:r w:rsidRPr="007267FB">
              <w:rPr>
                <w:rStyle w:val="Hiperhivatkozs"/>
                <w:noProof/>
              </w:rPr>
              <w:t>6.2.3.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CDF59" w14:textId="6AC5BF4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2" w:history="1">
            <w:r w:rsidRPr="007267FB">
              <w:rPr>
                <w:rStyle w:val="Hiperhivatkozs"/>
                <w:noProof/>
              </w:rPr>
              <w:t>6.2.4.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489A" w14:textId="24200D4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3" w:history="1">
            <w:r w:rsidRPr="007267FB">
              <w:rPr>
                <w:rStyle w:val="Hiperhivatkozs"/>
                <w:noProof/>
              </w:rPr>
              <w:t>6.2.5.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0BAC" w14:textId="0203368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4" w:history="1">
            <w:r w:rsidRPr="007267FB">
              <w:rPr>
                <w:rStyle w:val="Hiperhivatkozs"/>
                <w:noProof/>
              </w:rPr>
              <w:t>6.2.6.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8326" w14:textId="66DA9B22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09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Cégek listázása – GET /api/Ceg_osszes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3573" w14:textId="65584D9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6" w:history="1">
            <w:r w:rsidRPr="007267FB">
              <w:rPr>
                <w:rStyle w:val="Hiperhivatkozs"/>
                <w:noProof/>
              </w:rPr>
              <w:t>6.3.1.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70B2" w14:textId="4BEAF83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7" w:history="1">
            <w:r w:rsidRPr="007267FB">
              <w:rPr>
                <w:rStyle w:val="Hiperhivatkozs"/>
                <w:noProof/>
              </w:rPr>
              <w:t>6.3.2.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1025" w14:textId="091F96F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8" w:history="1">
            <w:r w:rsidRPr="007267FB">
              <w:rPr>
                <w:rStyle w:val="Hiperhivatkozs"/>
                <w:noProof/>
              </w:rPr>
              <w:t>6.3.3.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06C1" w14:textId="5B23351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099" w:history="1">
            <w:r w:rsidRPr="007267FB">
              <w:rPr>
                <w:rStyle w:val="Hiperhivatkozs"/>
                <w:noProof/>
              </w:rPr>
              <w:t>6.3.4.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CD24" w14:textId="308FCF2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0" w:history="1">
            <w:r w:rsidRPr="007267FB">
              <w:rPr>
                <w:rStyle w:val="Hiperhivatkozs"/>
                <w:noProof/>
              </w:rPr>
              <w:t>6.3.5.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BAAD" w14:textId="2A05D4A8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0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Új felhasználó felvétele – POST /api/ Felhasznalo_ad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6C3E" w14:textId="5801596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2" w:history="1">
            <w:r w:rsidRPr="007267FB">
              <w:rPr>
                <w:rStyle w:val="Hiperhivatkozs"/>
                <w:noProof/>
              </w:rPr>
              <w:t>6.4.1.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67DC" w14:textId="5CCF859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3" w:history="1">
            <w:r w:rsidRPr="007267FB">
              <w:rPr>
                <w:rStyle w:val="Hiperhivatkozs"/>
                <w:noProof/>
              </w:rPr>
              <w:t>6.4.2.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1486" w14:textId="133358C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4" w:history="1">
            <w:r w:rsidRPr="007267FB">
              <w:rPr>
                <w:rStyle w:val="Hiperhivatkozs"/>
                <w:noProof/>
              </w:rPr>
              <w:t>6.4.3.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3BF6" w14:textId="0443899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5" w:history="1">
            <w:r w:rsidRPr="007267FB">
              <w:rPr>
                <w:rStyle w:val="Hiperhivatkozs"/>
                <w:noProof/>
              </w:rPr>
              <w:t>6.4.4.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19C4" w14:textId="278620A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6" w:history="1">
            <w:r w:rsidRPr="007267FB">
              <w:rPr>
                <w:rStyle w:val="Hiperhivatkozs"/>
                <w:noProof/>
              </w:rPr>
              <w:t>6.4.5.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6665" w14:textId="5631127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7" w:history="1">
            <w:r w:rsidRPr="007267FB">
              <w:rPr>
                <w:rStyle w:val="Hiperhivatkozs"/>
                <w:noProof/>
              </w:rPr>
              <w:t>6.4.6.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603A3" w14:textId="445DF76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0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Felhasználó módosítása – POST /api/ Felhasznalo_update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60FA" w14:textId="2E39333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09" w:history="1">
            <w:r w:rsidRPr="007267FB">
              <w:rPr>
                <w:rStyle w:val="Hiperhivatkozs"/>
                <w:noProof/>
              </w:rPr>
              <w:t>6.5.1.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32BB7" w14:textId="016D7BF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0" w:history="1">
            <w:r w:rsidRPr="007267FB">
              <w:rPr>
                <w:rStyle w:val="Hiperhivatkozs"/>
                <w:noProof/>
              </w:rPr>
              <w:t>6.5.2.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DD99" w14:textId="7178E9B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1" w:history="1">
            <w:r w:rsidRPr="007267FB">
              <w:rPr>
                <w:rStyle w:val="Hiperhivatkozs"/>
                <w:noProof/>
              </w:rPr>
              <w:t>6.5.3.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39C8" w14:textId="68FE2EB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2" w:history="1">
            <w:r w:rsidRPr="007267FB">
              <w:rPr>
                <w:rStyle w:val="Hiperhivatkozs"/>
                <w:noProof/>
              </w:rPr>
              <w:t>6.5.4.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8998" w14:textId="7A3BA20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3" w:history="1">
            <w:r w:rsidRPr="007267FB">
              <w:rPr>
                <w:rStyle w:val="Hiperhivatkozs"/>
                <w:noProof/>
              </w:rPr>
              <w:t>6.5.5.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6130" w14:textId="507FD5C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4" w:history="1">
            <w:r w:rsidRPr="007267FB">
              <w:rPr>
                <w:rStyle w:val="Hiperhivatkozs"/>
                <w:noProof/>
              </w:rPr>
              <w:t>6.5.6.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4788" w14:textId="7D107D86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15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Új partnerség létrehozása – POST /api/ Partnerek_ad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DEC2" w14:textId="198AE76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6" w:history="1">
            <w:r w:rsidRPr="007267FB">
              <w:rPr>
                <w:rStyle w:val="Hiperhivatkozs"/>
                <w:noProof/>
              </w:rPr>
              <w:t>6.6.1.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94B6" w14:textId="72D6560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7" w:history="1">
            <w:r w:rsidRPr="007267FB">
              <w:rPr>
                <w:rStyle w:val="Hiperhivatkozs"/>
                <w:noProof/>
              </w:rPr>
              <w:t>6.6.2.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EFAF6" w14:textId="5B5D9B3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8" w:history="1">
            <w:r w:rsidRPr="007267FB">
              <w:rPr>
                <w:rStyle w:val="Hiperhivatkozs"/>
                <w:noProof/>
              </w:rPr>
              <w:t>6.6.3.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77F8" w14:textId="400BFE5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19" w:history="1">
            <w:r w:rsidRPr="007267FB">
              <w:rPr>
                <w:rStyle w:val="Hiperhivatkozs"/>
                <w:noProof/>
              </w:rPr>
              <w:t>6.6.4.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65AD" w14:textId="7ACFCBF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0" w:history="1">
            <w:r w:rsidRPr="007267FB">
              <w:rPr>
                <w:rStyle w:val="Hiperhivatkozs"/>
                <w:noProof/>
              </w:rPr>
              <w:t>6.6.5.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45A3" w14:textId="605B8EA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1" w:history="1">
            <w:r w:rsidRPr="007267FB">
              <w:rPr>
                <w:rStyle w:val="Hiperhivatkozs"/>
                <w:noProof/>
              </w:rPr>
              <w:t>6.6.6.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4300" w14:textId="424AEE0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22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Raktárkészlet lekérdezése – POST /api/ Raktar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271A" w14:textId="0877055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3" w:history="1">
            <w:r w:rsidRPr="007267FB">
              <w:rPr>
                <w:rStyle w:val="Hiperhivatkozs"/>
                <w:noProof/>
              </w:rPr>
              <w:t>6.7.1.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CA97" w14:textId="64BB637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4" w:history="1">
            <w:r w:rsidRPr="007267FB">
              <w:rPr>
                <w:rStyle w:val="Hiperhivatkozs"/>
                <w:noProof/>
              </w:rPr>
              <w:t>6.7.2.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DAE6" w14:textId="52A158A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5" w:history="1">
            <w:r w:rsidRPr="007267FB">
              <w:rPr>
                <w:rStyle w:val="Hiperhivatkozs"/>
                <w:noProof/>
              </w:rPr>
              <w:t>6.7.3.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6D70" w14:textId="2BCFA1C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6" w:history="1">
            <w:r w:rsidRPr="007267FB">
              <w:rPr>
                <w:rStyle w:val="Hiperhivatkozs"/>
                <w:noProof/>
              </w:rPr>
              <w:t>6.7.4.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5142" w14:textId="15B5120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7" w:history="1">
            <w:r w:rsidRPr="007267FB">
              <w:rPr>
                <w:rStyle w:val="Hiperhivatkozs"/>
                <w:noProof/>
              </w:rPr>
              <w:t>6.7.5.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1637" w14:textId="7C378D4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28" w:history="1">
            <w:r w:rsidRPr="007267FB">
              <w:rPr>
                <w:rStyle w:val="Hiperhivatkozs"/>
                <w:noProof/>
              </w:rPr>
              <w:t>6.7.6.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E92A" w14:textId="705DF50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2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Új rendelés leadása – POST /api/ Rendeles_ad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B80A" w14:textId="53FE932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0" w:history="1">
            <w:r w:rsidRPr="007267FB">
              <w:rPr>
                <w:rStyle w:val="Hiperhivatkozs"/>
                <w:noProof/>
              </w:rPr>
              <w:t>6.8.1.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31EC" w14:textId="1007362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1" w:history="1">
            <w:r w:rsidRPr="007267FB">
              <w:rPr>
                <w:rStyle w:val="Hiperhivatkozs"/>
                <w:noProof/>
              </w:rPr>
              <w:t>6.8.2.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FFDA" w14:textId="6095542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2" w:history="1">
            <w:r w:rsidRPr="007267FB">
              <w:rPr>
                <w:rStyle w:val="Hiperhivatkozs"/>
                <w:noProof/>
              </w:rPr>
              <w:t>6.8.3.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353A" w14:textId="01BE01A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3" w:history="1">
            <w:r w:rsidRPr="007267FB">
              <w:rPr>
                <w:rStyle w:val="Hiperhivatkozs"/>
                <w:noProof/>
              </w:rPr>
              <w:t>6.8.4.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9C2E" w14:textId="1A2155C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4" w:history="1">
            <w:r w:rsidRPr="007267FB">
              <w:rPr>
                <w:rStyle w:val="Hiperhivatkozs"/>
                <w:noProof/>
              </w:rPr>
              <w:t>6.8.5.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6DB2" w14:textId="1540FDC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5" w:history="1">
            <w:r w:rsidRPr="007267FB">
              <w:rPr>
                <w:rStyle w:val="Hiperhivatkozs"/>
                <w:noProof/>
              </w:rPr>
              <w:t>6.8.6.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4678" w14:textId="7B287905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36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Beérkezett rendelések – POST /api/ Beerkezett_rendeles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265D" w14:textId="216194A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7" w:history="1">
            <w:r w:rsidRPr="007267FB">
              <w:rPr>
                <w:rStyle w:val="Hiperhivatkozs"/>
                <w:noProof/>
              </w:rPr>
              <w:t>6.9.1.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7D2C" w14:textId="49B04AB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8" w:history="1">
            <w:r w:rsidRPr="007267FB">
              <w:rPr>
                <w:rStyle w:val="Hiperhivatkozs"/>
                <w:noProof/>
              </w:rPr>
              <w:t>6.9.2.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F473" w14:textId="1A64D60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39" w:history="1">
            <w:r w:rsidRPr="007267FB">
              <w:rPr>
                <w:rStyle w:val="Hiperhivatkozs"/>
                <w:noProof/>
              </w:rPr>
              <w:t>6.9.3.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B619" w14:textId="1598590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0" w:history="1">
            <w:r w:rsidRPr="007267FB">
              <w:rPr>
                <w:rStyle w:val="Hiperhivatkozs"/>
                <w:noProof/>
              </w:rPr>
              <w:t>6.9.4.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9A26" w14:textId="0408B519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1" w:history="1">
            <w:r w:rsidRPr="007267FB">
              <w:rPr>
                <w:rStyle w:val="Hiperhivatkozs"/>
                <w:noProof/>
              </w:rPr>
              <w:t>6.9.5.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7F12" w14:textId="3B4D4D3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2" w:history="1">
            <w:r w:rsidRPr="007267FB">
              <w:rPr>
                <w:rStyle w:val="Hiperhivatkozs"/>
                <w:noProof/>
              </w:rPr>
              <w:t>6.9.6.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9228" w14:textId="65DE3042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43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6.10.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Leadott rendelések – POST /api/Leadott_rendeles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E059" w14:textId="1B14FEAE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4" w:history="1">
            <w:r w:rsidRPr="007267FB">
              <w:rPr>
                <w:rStyle w:val="Hiperhivatkozs"/>
                <w:noProof/>
              </w:rPr>
              <w:t>6.10.1.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8BAD" w14:textId="29295AC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5" w:history="1">
            <w:r w:rsidRPr="007267FB">
              <w:rPr>
                <w:rStyle w:val="Hiperhivatkozs"/>
                <w:noProof/>
              </w:rPr>
              <w:t>6.10.2.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416A" w14:textId="3E7BC340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6" w:history="1">
            <w:r w:rsidRPr="007267FB">
              <w:rPr>
                <w:rStyle w:val="Hiperhivatkozs"/>
                <w:noProof/>
              </w:rPr>
              <w:t>6.10.3.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69FA" w14:textId="3359524C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7" w:history="1">
            <w:r w:rsidRPr="007267FB">
              <w:rPr>
                <w:rStyle w:val="Hiperhivatkozs"/>
                <w:noProof/>
              </w:rPr>
              <w:t>6.10.4.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A04B" w14:textId="0F1ECC0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8" w:history="1">
            <w:r w:rsidRPr="007267FB">
              <w:rPr>
                <w:rStyle w:val="Hiperhivatkozs"/>
                <w:noProof/>
              </w:rPr>
              <w:t>6.10.5.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A3C7A" w14:textId="22065F3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49" w:history="1">
            <w:r w:rsidRPr="007267FB">
              <w:rPr>
                <w:rStyle w:val="Hiperhivatkozs"/>
                <w:noProof/>
              </w:rPr>
              <w:t>6.10.6.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0F5B" w14:textId="684338F6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50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Felhasználó regisztráció – POST /api/Regisz/Felhasznalo_ad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CD36C" w14:textId="355E9774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1" w:history="1">
            <w:r w:rsidRPr="007267FB">
              <w:rPr>
                <w:rStyle w:val="Hiperhivatkozs"/>
                <w:noProof/>
              </w:rPr>
              <w:t>6.11.1.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CD5E" w14:textId="37811A1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2" w:history="1">
            <w:r w:rsidRPr="007267FB">
              <w:rPr>
                <w:rStyle w:val="Hiperhivatkozs"/>
                <w:noProof/>
              </w:rPr>
              <w:t>6.11.2.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8803" w14:textId="62163E04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3" w:history="1">
            <w:r w:rsidRPr="007267FB">
              <w:rPr>
                <w:rStyle w:val="Hiperhivatkozs"/>
                <w:noProof/>
              </w:rPr>
              <w:t>6.11.3.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48E0B" w14:textId="6ACF7BD2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4" w:history="1">
            <w:r w:rsidRPr="007267FB">
              <w:rPr>
                <w:rStyle w:val="Hiperhivatkozs"/>
                <w:noProof/>
              </w:rPr>
              <w:t>6.11.4.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0341" w14:textId="3F4F8113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5" w:history="1">
            <w:r w:rsidRPr="007267FB">
              <w:rPr>
                <w:rStyle w:val="Hiperhivatkozs"/>
                <w:noProof/>
              </w:rPr>
              <w:t>6.11.5.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BB7D" w14:textId="7EB0E2B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6" w:history="1">
            <w:r w:rsidRPr="007267FB">
              <w:rPr>
                <w:rStyle w:val="Hiperhivatkozs"/>
                <w:noProof/>
              </w:rPr>
              <w:t>6.11.6.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49363" w14:textId="3B39C93C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5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Cég regisztráció – POST /api/Regisz/Ceg_ad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02CD" w14:textId="69C3B33A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8" w:history="1">
            <w:r w:rsidRPr="007267FB">
              <w:rPr>
                <w:rStyle w:val="Hiperhivatkozs"/>
                <w:noProof/>
              </w:rPr>
              <w:t>6.12.1.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310A" w14:textId="5773E160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59" w:history="1">
            <w:r w:rsidRPr="007267FB">
              <w:rPr>
                <w:rStyle w:val="Hiperhivatkozs"/>
                <w:noProof/>
              </w:rPr>
              <w:t>6.12.2.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9CF" w14:textId="0A18950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0" w:history="1">
            <w:r w:rsidRPr="007267FB">
              <w:rPr>
                <w:rStyle w:val="Hiperhivatkozs"/>
                <w:noProof/>
              </w:rPr>
              <w:t>6.12.3.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F77D" w14:textId="129CC7BD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1" w:history="1">
            <w:r w:rsidRPr="007267FB">
              <w:rPr>
                <w:rStyle w:val="Hiperhivatkozs"/>
                <w:noProof/>
              </w:rPr>
              <w:t>6.12.4.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2F5A" w14:textId="1A777D9F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2" w:history="1">
            <w:r w:rsidRPr="007267FB">
              <w:rPr>
                <w:rStyle w:val="Hiperhivatkozs"/>
                <w:noProof/>
              </w:rPr>
              <w:t>6.12.5.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791B2" w14:textId="45EE0BE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3" w:history="1">
            <w:r w:rsidRPr="007267FB">
              <w:rPr>
                <w:rStyle w:val="Hiperhivatkozs"/>
                <w:noProof/>
              </w:rPr>
              <w:t>6.12.6.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D3933" w14:textId="02992874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64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Számla generálás – POST /api/Szamla_create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23B5" w14:textId="4E209D83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5" w:history="1">
            <w:r w:rsidRPr="007267FB">
              <w:rPr>
                <w:rStyle w:val="Hiperhivatkozs"/>
                <w:noProof/>
              </w:rPr>
              <w:t>6.13.1.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A9D9" w14:textId="12CCE49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6" w:history="1">
            <w:r w:rsidRPr="007267FB">
              <w:rPr>
                <w:rStyle w:val="Hiperhivatkozs"/>
                <w:noProof/>
              </w:rPr>
              <w:t>6.13.2.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D488" w14:textId="1FA4E69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7" w:history="1">
            <w:r w:rsidRPr="007267FB">
              <w:rPr>
                <w:rStyle w:val="Hiperhivatkozs"/>
                <w:noProof/>
              </w:rPr>
              <w:t>6.13.3.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43210" w14:textId="6537282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8" w:history="1">
            <w:r w:rsidRPr="007267FB">
              <w:rPr>
                <w:rStyle w:val="Hiperhivatkozs"/>
                <w:noProof/>
              </w:rPr>
              <w:t>6.13.4.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3C52" w14:textId="1EB5BCE3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69" w:history="1">
            <w:r w:rsidRPr="007267FB">
              <w:rPr>
                <w:rStyle w:val="Hiperhivatkozs"/>
                <w:noProof/>
              </w:rPr>
              <w:t>6.13.5.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EB95" w14:textId="73168FC3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0" w:history="1">
            <w:r w:rsidRPr="007267FB">
              <w:rPr>
                <w:rStyle w:val="Hiperhivatkozs"/>
                <w:noProof/>
              </w:rPr>
              <w:t>6.13.6.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[PDF file]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18C25" w14:textId="107E04B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7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Sztornó számla készítése – POST /api/Szamla_storno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392F" w14:textId="5B9C188C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2" w:history="1">
            <w:r w:rsidRPr="007267FB">
              <w:rPr>
                <w:rStyle w:val="Hiperhivatkozs"/>
                <w:noProof/>
              </w:rPr>
              <w:t>6.14.1.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C6CC" w14:textId="7DAD66C0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3" w:history="1">
            <w:r w:rsidRPr="007267FB">
              <w:rPr>
                <w:rStyle w:val="Hiperhivatkozs"/>
                <w:noProof/>
              </w:rPr>
              <w:t>6.14.2.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4A5C" w14:textId="04857889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4" w:history="1">
            <w:r w:rsidRPr="007267FB">
              <w:rPr>
                <w:rStyle w:val="Hiperhivatkozs"/>
                <w:noProof/>
              </w:rPr>
              <w:t>6.14.3.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ABDA" w14:textId="39480445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5" w:history="1">
            <w:r w:rsidRPr="007267FB">
              <w:rPr>
                <w:rStyle w:val="Hiperhivatkozs"/>
                <w:noProof/>
              </w:rPr>
              <w:t>6.14.4.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8A8F" w14:textId="62491DC2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6" w:history="1">
            <w:r w:rsidRPr="007267FB">
              <w:rPr>
                <w:rStyle w:val="Hiperhivatkozs"/>
                <w:noProof/>
              </w:rPr>
              <w:t>6.14.5.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6AE9" w14:textId="0D2AF71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7" w:history="1">
            <w:r w:rsidRPr="007267FB">
              <w:rPr>
                <w:rStyle w:val="Hiperhivatkozs"/>
                <w:noProof/>
              </w:rPr>
              <w:t>6.14.6.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5A1E" w14:textId="7028E5D4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7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Kategóriák lekérése – POST /api/Kategoriak_all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F2D7" w14:textId="0C5AD099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79" w:history="1">
            <w:r w:rsidRPr="007267FB">
              <w:rPr>
                <w:rStyle w:val="Hiperhivatkozs"/>
                <w:noProof/>
              </w:rPr>
              <w:t>6.15.1.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CF96" w14:textId="78720F32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0" w:history="1">
            <w:r w:rsidRPr="007267FB">
              <w:rPr>
                <w:rStyle w:val="Hiperhivatkozs"/>
                <w:noProof/>
              </w:rPr>
              <w:t>6.15.2.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9125" w14:textId="442611C4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1" w:history="1">
            <w:r w:rsidRPr="007267FB">
              <w:rPr>
                <w:rStyle w:val="Hiperhivatkozs"/>
                <w:noProof/>
              </w:rPr>
              <w:t>6.15.3.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289C" w14:textId="23695F31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2" w:history="1">
            <w:r w:rsidRPr="007267FB">
              <w:rPr>
                <w:rStyle w:val="Hiperhivatkozs"/>
                <w:noProof/>
              </w:rPr>
              <w:t>6.15.4.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BF49" w14:textId="75C5F435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3" w:history="1">
            <w:r w:rsidRPr="007267FB">
              <w:rPr>
                <w:rStyle w:val="Hiperhivatkozs"/>
                <w:noProof/>
              </w:rPr>
              <w:t>6.15.5.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52D3" w14:textId="7957CA9C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84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Szűrt kategóriák (cég alapján) – POST /api/Kategoriak_szurt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3381" w14:textId="10796D9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5" w:history="1">
            <w:r w:rsidRPr="007267FB">
              <w:rPr>
                <w:rStyle w:val="Hiperhivatkozs"/>
                <w:noProof/>
              </w:rPr>
              <w:t>6.16.1.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C750" w14:textId="4F5EC131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6" w:history="1">
            <w:r w:rsidRPr="007267FB">
              <w:rPr>
                <w:rStyle w:val="Hiperhivatkozs"/>
                <w:noProof/>
              </w:rPr>
              <w:t>6.16.2.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F0DAB" w14:textId="3F703F54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7" w:history="1">
            <w:r w:rsidRPr="007267FB">
              <w:rPr>
                <w:rStyle w:val="Hiperhivatkozs"/>
                <w:noProof/>
              </w:rPr>
              <w:t>6.16.3.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4F81" w14:textId="0E161D7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8" w:history="1">
            <w:r w:rsidRPr="007267FB">
              <w:rPr>
                <w:rStyle w:val="Hiperhivatkozs"/>
                <w:noProof/>
              </w:rPr>
              <w:t>6.16.4.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07C4" w14:textId="54BC86C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89" w:history="1">
            <w:r w:rsidRPr="007267FB">
              <w:rPr>
                <w:rStyle w:val="Hiperhivatkozs"/>
                <w:noProof/>
              </w:rPr>
              <w:t>6.16.5.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DC65D" w14:textId="576E651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0" w:history="1">
            <w:r w:rsidRPr="007267FB">
              <w:rPr>
                <w:rStyle w:val="Hiperhivatkozs"/>
                <w:noProof/>
              </w:rPr>
              <w:t>6.16.6.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C7A9" w14:textId="71898AEE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9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Szűrt termékek – POST /api/Szurt_termek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6B1F" w14:textId="69F17CE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2" w:history="1">
            <w:r w:rsidRPr="007267FB">
              <w:rPr>
                <w:rStyle w:val="Hiperhivatkozs"/>
                <w:noProof/>
              </w:rPr>
              <w:t>6.17.1.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5E19" w14:textId="43D0CC6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3" w:history="1">
            <w:r w:rsidRPr="007267FB">
              <w:rPr>
                <w:rStyle w:val="Hiperhivatkozs"/>
                <w:noProof/>
              </w:rPr>
              <w:t>6.17.2.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BDD1E" w14:textId="78A05141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4" w:history="1">
            <w:r w:rsidRPr="007267FB">
              <w:rPr>
                <w:rStyle w:val="Hiperhivatkozs"/>
                <w:noProof/>
              </w:rPr>
              <w:t>6.17.3.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A16F" w14:textId="7F805C1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5" w:history="1">
            <w:r w:rsidRPr="007267FB">
              <w:rPr>
                <w:rStyle w:val="Hiperhivatkozs"/>
                <w:noProof/>
              </w:rPr>
              <w:t>6.17.4.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21D9" w14:textId="0348B97D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6" w:history="1">
            <w:r w:rsidRPr="007267FB">
              <w:rPr>
                <w:rStyle w:val="Hiperhivatkozs"/>
                <w:noProof/>
              </w:rPr>
              <w:t>6.17.5.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6BDA" w14:textId="62C11456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7" w:history="1">
            <w:r w:rsidRPr="007267FB">
              <w:rPr>
                <w:rStyle w:val="Hiperhivatkozs"/>
                <w:noProof/>
              </w:rPr>
              <w:t>6.17.6.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8B39" w14:textId="767F8191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198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Összes termék – POST /api/Osszes_termek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DB75" w14:textId="6E2D76BD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199" w:history="1">
            <w:r w:rsidRPr="007267FB">
              <w:rPr>
                <w:rStyle w:val="Hiperhivatkozs"/>
                <w:noProof/>
              </w:rPr>
              <w:t>6.18.1.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9D180" w14:textId="7612D497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0" w:history="1">
            <w:r w:rsidRPr="007267FB">
              <w:rPr>
                <w:rStyle w:val="Hiperhivatkozs"/>
                <w:noProof/>
              </w:rPr>
              <w:t>6.18.2.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Teszt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E59B" w14:textId="71B1A5B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1" w:history="1">
            <w:r w:rsidRPr="007267FB">
              <w:rPr>
                <w:rStyle w:val="Hiperhivatkozs"/>
                <w:noProof/>
              </w:rPr>
              <w:t>6.18.3.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Endpoint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3770" w14:textId="7A3B5D5C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2" w:history="1">
            <w:r w:rsidRPr="007267FB">
              <w:rPr>
                <w:rStyle w:val="Hiperhivatkozs"/>
                <w:noProof/>
              </w:rPr>
              <w:t>6.18.4.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Request Body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8C25" w14:textId="7BFADF28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3" w:history="1">
            <w:r w:rsidRPr="007267FB">
              <w:rPr>
                <w:rStyle w:val="Hiperhivatkozs"/>
                <w:noProof/>
              </w:rPr>
              <w:t>6.18.5.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33B8" w14:textId="0989E17E" w:rsidR="00AF1EF9" w:rsidRDefault="00AF1EF9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4" w:history="1">
            <w:r w:rsidRPr="007267FB">
              <w:rPr>
                <w:rStyle w:val="Hiperhivatkozs"/>
                <w:noProof/>
              </w:rPr>
              <w:t>6.18.6.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Példa válasz [JSON]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F03D" w14:textId="3EACBBCC" w:rsidR="00AF1EF9" w:rsidRDefault="00AF1EF9">
          <w:pPr>
            <w:pStyle w:val="TJ1"/>
            <w:rPr>
              <w:rFonts w:cstheme="minorBidi"/>
              <w:noProof/>
            </w:rPr>
          </w:pPr>
          <w:hyperlink w:anchor="_Toc227912205" w:history="1">
            <w:r w:rsidRPr="007267FB">
              <w:rPr>
                <w:rStyle w:val="Hiperhivatkozs"/>
                <w:rFonts w:cstheme="majorHAnsi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7267FB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1832" w14:textId="0DE1D935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06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50D4F" w14:textId="4DECD1B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7" w:history="1">
            <w:r w:rsidRPr="007267FB">
              <w:rPr>
                <w:rStyle w:val="Hiperhivatkozs"/>
                <w:noProof/>
              </w:rPr>
              <w:t>7.1.1.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4CB1" w14:textId="4B305A3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08" w:history="1">
            <w:r w:rsidRPr="007267FB">
              <w:rPr>
                <w:rStyle w:val="Hiperhivatkozs"/>
                <w:noProof/>
              </w:rPr>
              <w:t>7.1.2.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F699" w14:textId="2CDA0BA7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09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Telepítés és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0C52" w14:textId="6A9F93F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0" w:history="1">
            <w:r w:rsidRPr="007267FB">
              <w:rPr>
                <w:rStyle w:val="Hiperhivatkozs"/>
                <w:noProof/>
              </w:rPr>
              <w:t>7.2.1.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7D3B" w14:textId="0DBE107E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1" w:history="1">
            <w:r w:rsidRPr="007267FB">
              <w:rPr>
                <w:rStyle w:val="Hiperhivatkozs"/>
                <w:noProof/>
              </w:rPr>
              <w:t>7.2.2.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194E" w14:textId="78BE007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2" w:history="1">
            <w:r w:rsidRPr="007267FB">
              <w:rPr>
                <w:rStyle w:val="Hiperhivatkozs"/>
                <w:noProof/>
              </w:rPr>
              <w:t>7.2.3.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62C8" w14:textId="67FBE063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13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Regisztráció, rendszerkezelői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7B43" w14:textId="4C16F998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4" w:history="1">
            <w:r w:rsidRPr="007267FB">
              <w:rPr>
                <w:rStyle w:val="Hiperhivatkozs"/>
                <w:noProof/>
              </w:rPr>
              <w:t>7.3.1.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Regisztráció cégeknek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6AB8" w14:textId="2B28360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5" w:history="1">
            <w:r w:rsidRPr="007267FB">
              <w:rPr>
                <w:rStyle w:val="Hiperhivatkozs"/>
                <w:noProof/>
              </w:rPr>
              <w:t>7.3.2.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Szükséges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E337" w14:textId="73A5773D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6" w:history="1">
            <w:r w:rsidRPr="007267FB">
              <w:rPr>
                <w:rStyle w:val="Hiperhivatkozs"/>
                <w:noProof/>
              </w:rPr>
              <w:t>7.3.3.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B509" w14:textId="64A2AEF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7" w:history="1">
            <w:r w:rsidRPr="007267FB">
              <w:rPr>
                <w:rStyle w:val="Hiperhivatkozs"/>
                <w:noProof/>
              </w:rPr>
              <w:t>7.3.4.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Céghez tartozó felhasználók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DE01" w14:textId="0B95B6D1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8" w:history="1">
            <w:r w:rsidRPr="007267FB">
              <w:rPr>
                <w:rStyle w:val="Hiperhivatkozs"/>
                <w:noProof/>
              </w:rPr>
              <w:t>7.3.5.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ADFE" w14:textId="6813E7E0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19" w:history="1">
            <w:r w:rsidRPr="007267FB">
              <w:rPr>
                <w:rStyle w:val="Hiperhivatkozs"/>
                <w:noProof/>
              </w:rPr>
              <w:t>7.3.6.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Partnerségek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DD1E" w14:textId="5506E7C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0" w:history="1">
            <w:r w:rsidRPr="007267FB">
              <w:rPr>
                <w:rStyle w:val="Hiperhivatkozs"/>
                <w:noProof/>
              </w:rPr>
              <w:t>7.3.7.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7455" w14:textId="5460CE1F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21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AFB4" w14:textId="77DE47A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2" w:history="1">
            <w:r w:rsidRPr="007267FB">
              <w:rPr>
                <w:rStyle w:val="Hiperhivatkozs"/>
                <w:noProof/>
              </w:rPr>
              <w:t>7.4.1.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26988" w14:textId="5999E83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3" w:history="1">
            <w:r w:rsidRPr="007267FB">
              <w:rPr>
                <w:rStyle w:val="Hiperhivatkozs"/>
                <w:noProof/>
              </w:rPr>
              <w:t>7.4.2.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Áruház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7316A" w14:textId="6CF3663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4" w:history="1">
            <w:r w:rsidRPr="007267FB">
              <w:rPr>
                <w:rStyle w:val="Hiperhivatkozs"/>
                <w:noProof/>
              </w:rPr>
              <w:t>7.4.3.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Kosár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9364" w14:textId="6653E8AB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5" w:history="1">
            <w:r w:rsidRPr="007267FB">
              <w:rPr>
                <w:rStyle w:val="Hiperhivatkozs"/>
                <w:noProof/>
              </w:rPr>
              <w:t>7.4.4.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2723" w14:textId="350296D0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26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Rendelés összekészítés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5250" w14:textId="710DF2D7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7" w:history="1">
            <w:r w:rsidRPr="007267FB">
              <w:rPr>
                <w:rStyle w:val="Hiperhivatkozs"/>
                <w:noProof/>
              </w:rPr>
              <w:t>7.5.1.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B6C8" w14:textId="61CDD755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8" w:history="1">
            <w:r w:rsidRPr="007267FB">
              <w:rPr>
                <w:rStyle w:val="Hiperhivatkozs"/>
                <w:noProof/>
              </w:rPr>
              <w:t>7.5.2.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E9E6" w14:textId="32149CC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29" w:history="1">
            <w:r w:rsidRPr="007267FB">
              <w:rPr>
                <w:rStyle w:val="Hiperhivatkozs"/>
                <w:noProof/>
              </w:rPr>
              <w:t>7.5.3.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Raktár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1531" w14:textId="61D4ED69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30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Számlakészítés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BD5C" w14:textId="64194E6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1" w:history="1">
            <w:r w:rsidRPr="007267FB">
              <w:rPr>
                <w:rStyle w:val="Hiperhivatkozs"/>
                <w:noProof/>
              </w:rPr>
              <w:t>7.6.1.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53FB" w14:textId="6E932734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2" w:history="1">
            <w:r w:rsidRPr="007267FB">
              <w:rPr>
                <w:rStyle w:val="Hiperhivatkozs"/>
                <w:noProof/>
              </w:rPr>
              <w:t>7.6.2.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08AB1" w14:textId="1ECBC266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3" w:history="1">
            <w:r w:rsidRPr="007267FB">
              <w:rPr>
                <w:rStyle w:val="Hiperhivatkozs"/>
                <w:noProof/>
              </w:rPr>
              <w:t>7.6.3.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7F38" w14:textId="5CBD49E3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34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Raktárkezelés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55CB" w14:textId="0667654C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5" w:history="1">
            <w:r w:rsidRPr="007267FB">
              <w:rPr>
                <w:rStyle w:val="Hiperhivatkozs"/>
                <w:noProof/>
              </w:rPr>
              <w:t>7.7.1.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2D68" w14:textId="6E4E4A1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6" w:history="1">
            <w:r w:rsidRPr="007267FB">
              <w:rPr>
                <w:rStyle w:val="Hiperhivatkozs"/>
                <w:noProof/>
              </w:rPr>
              <w:t>7.7.2.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Raktár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AE66" w14:textId="74B8E839" w:rsidR="00AF1EF9" w:rsidRDefault="00AF1EF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912237" w:history="1">
            <w:r w:rsidRPr="007267FB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Problémakezelés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3AB2" w14:textId="3DE7768A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8" w:history="1">
            <w:r w:rsidRPr="007267FB">
              <w:rPr>
                <w:rStyle w:val="Hiperhivatkozs"/>
                <w:noProof/>
              </w:rPr>
              <w:t>7.8.1.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Elfelejtett felhasználónév vagy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AEFC" w14:textId="51BD1C2F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39" w:history="1">
            <w:r w:rsidRPr="007267FB">
              <w:rPr>
                <w:rStyle w:val="Hiperhivatkozs"/>
                <w:noProof/>
              </w:rPr>
              <w:t>7.8.2.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Hibabejelentés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B7CF" w14:textId="60602712" w:rsidR="00AF1EF9" w:rsidRDefault="00AF1EF9">
          <w:pPr>
            <w:pStyle w:val="TJ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912240" w:history="1">
            <w:r w:rsidRPr="007267FB">
              <w:rPr>
                <w:rStyle w:val="Hiperhivatkozs"/>
                <w:noProof/>
              </w:rPr>
              <w:t>7.8.3.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7267FB">
              <w:rPr>
                <w:rStyle w:val="Hiperhivatkozs"/>
                <w:noProof/>
              </w:rPr>
              <w:t>Kapcsolatfelvétel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BA48" w14:textId="14DC7E3B" w:rsidR="0081767E" w:rsidRDefault="000B28F5" w:rsidP="0081767E">
          <w:pPr>
            <w:ind w:left="0"/>
          </w:pPr>
          <w:r>
            <w:rPr>
              <w:rFonts w:eastAsiaTheme="minorEastAsia" w:cs="Times New Roman"/>
              <w:lang w:eastAsia="hu-HU"/>
            </w:rPr>
            <w:fldChar w:fldCharType="end"/>
          </w:r>
        </w:p>
      </w:sdtContent>
    </w:sdt>
    <w:p w14:paraId="7E9B4617" w14:textId="71060426" w:rsidR="00A73499" w:rsidRDefault="0081767E">
      <w:pPr>
        <w:keepNext w:val="0"/>
        <w:spacing w:after="160"/>
        <w:ind w:left="0"/>
        <w:jc w:val="left"/>
      </w:pPr>
      <w:r>
        <w:br w:type="page"/>
      </w:r>
    </w:p>
    <w:p w14:paraId="25DCCC7B" w14:textId="77777777" w:rsidR="00E7539D" w:rsidRDefault="00101C8F" w:rsidP="001E35AF">
      <w:pPr>
        <w:pStyle w:val="Cmsor1"/>
      </w:pPr>
      <w:bookmarkStart w:id="7" w:name="_Toc227911923"/>
      <w:r>
        <w:lastRenderedPageBreak/>
        <w:t>Specifikáció</w:t>
      </w:r>
      <w:bookmarkEnd w:id="6"/>
      <w:bookmarkEnd w:id="5"/>
      <w:bookmarkEnd w:id="7"/>
    </w:p>
    <w:p w14:paraId="229D425C" w14:textId="77777777" w:rsidR="00101C8F" w:rsidRPr="00C1051F" w:rsidRDefault="00101C8F" w:rsidP="00101C8F">
      <w:pPr>
        <w:pStyle w:val="Cmsor2"/>
        <w:rPr>
          <w:szCs w:val="36"/>
        </w:rPr>
      </w:pPr>
      <w:bookmarkStart w:id="8" w:name="_Toc210124523"/>
      <w:bookmarkStart w:id="9" w:name="_Toc225232124"/>
      <w:bookmarkStart w:id="10" w:name="_Toc225232282"/>
      <w:bookmarkStart w:id="11" w:name="_Toc227911924"/>
      <w:r>
        <w:t>Bevezetés</w:t>
      </w:r>
      <w:bookmarkEnd w:id="8"/>
      <w:bookmarkEnd w:id="9"/>
      <w:bookmarkEnd w:id="10"/>
      <w:bookmarkEnd w:id="11"/>
    </w:p>
    <w:p w14:paraId="06077554" w14:textId="77777777" w:rsidR="00101C8F" w:rsidRPr="00CC25E4" w:rsidRDefault="00101C8F" w:rsidP="00A87B37">
      <w:pPr>
        <w:pStyle w:val="Cmsor3"/>
      </w:pPr>
      <w:bookmarkStart w:id="12" w:name="_Toc209178471"/>
      <w:bookmarkStart w:id="13" w:name="_Toc210124524"/>
      <w:bookmarkStart w:id="14" w:name="_Toc225232125"/>
      <w:bookmarkStart w:id="15" w:name="_Toc225232283"/>
      <w:bookmarkStart w:id="16" w:name="_Toc227911925"/>
      <w:r>
        <w:t>Projekt címe</w:t>
      </w:r>
      <w:bookmarkEnd w:id="12"/>
      <w:bookmarkEnd w:id="13"/>
      <w:bookmarkEnd w:id="14"/>
      <w:bookmarkEnd w:id="15"/>
      <w:bookmarkEnd w:id="16"/>
    </w:p>
    <w:p w14:paraId="672CC9F1" w14:textId="77777777" w:rsidR="00101C8F" w:rsidRDefault="00101C8F" w:rsidP="00101C8F">
      <w:r>
        <w:t>RÉKA – Vállalatirányítási rendszer</w:t>
      </w:r>
    </w:p>
    <w:p w14:paraId="3C4C05C2" w14:textId="77777777" w:rsidR="00101C8F" w:rsidRDefault="00101C8F" w:rsidP="00101C8F">
      <w:pPr>
        <w:pStyle w:val="Cmsor3"/>
      </w:pPr>
      <w:bookmarkStart w:id="17" w:name="_Toc209178472"/>
      <w:bookmarkStart w:id="18" w:name="_Toc210124525"/>
      <w:bookmarkStart w:id="19" w:name="_Toc225232126"/>
      <w:bookmarkStart w:id="20" w:name="_Toc225232284"/>
      <w:bookmarkStart w:id="21" w:name="_Toc227911926"/>
      <w:r>
        <w:t>Projekt rövid ismertetése</w:t>
      </w:r>
      <w:bookmarkEnd w:id="17"/>
      <w:bookmarkEnd w:id="18"/>
      <w:bookmarkEnd w:id="19"/>
      <w:bookmarkEnd w:id="20"/>
      <w:bookmarkEnd w:id="21"/>
    </w:p>
    <w:p w14:paraId="4B85A9D5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2025-ben még mindig számos, kereskedelemmel foglalkozó kis- és középvállalkozás [a továbbiakban: KKV-k] papíralapon vagy elavult táblázatkezelőkben végzi napi adminisztrációs feladatait. Ide tartozik többek között a rendelések rögzítése, összekészítése, valamint a különböző típusú fuvarlevelek (szállítólevél, számla) kiállítása. Ezek a folyamatok nemcsak időigényesek, hanem hibalehetőségekkel is terheltek, és a vállalkozás méretének növekedésével egyre nehezebben átláthatóak.</w:t>
      </w:r>
    </w:p>
    <w:p w14:paraId="61D13FB8" w14:textId="77777777" w:rsidR="00D92271" w:rsidRDefault="00101C8F" w:rsidP="00101C8F">
      <w:r>
        <w:t>A RÉKA rendszer célja, hogy a KKV-k számára egy egyszerűen használható, átlátható és megbízható digitális platformot biztosítson, amely kiváltja a manuális, papíralapú folyamatokat, és hozzájárul a hatékonyabb működéshez.</w:t>
      </w:r>
    </w:p>
    <w:p w14:paraId="338672E6" w14:textId="77777777" w:rsidR="00101C8F" w:rsidRPr="0010750D" w:rsidRDefault="00101C8F" w:rsidP="00101C8F">
      <w:r>
        <w:t>Előnyök a KKV-k számára:</w:t>
      </w:r>
    </w:p>
    <w:p w14:paraId="47F2C176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Időmegtakarítás: a digitalizált folyamatok gyorsabbak és automatizálhatók.</w:t>
      </w:r>
    </w:p>
    <w:p w14:paraId="46F4B8E3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Átláthatóság: a rendszer valós idejű adatokkal dolgozik, így mindig pontos képet nyújt a készletekről és rendelésekről.</w:t>
      </w:r>
    </w:p>
    <w:p w14:paraId="3565C152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Hibacsökkentés: az automatizált dokumentumkezelés minimalizálja az emberi tévedéseket.</w:t>
      </w:r>
    </w:p>
    <w:p w14:paraId="1BB62D00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Skálázhatóság: a rendszer a vállalkozás növekedésével együtt képes bővülni, új funkciókkal kiegészülni.</w:t>
      </w:r>
    </w:p>
    <w:p w14:paraId="36E9140B" w14:textId="77777777" w:rsidR="00D92271" w:rsidRDefault="00101C8F" w:rsidP="00101C8F">
      <w:pPr>
        <w:rPr>
          <w:lang w:eastAsia="hu-HU"/>
        </w:rPr>
      </w:pPr>
      <w:r>
        <w:rPr>
          <w:lang w:eastAsia="hu-HU"/>
        </w:rPr>
        <w:t>Megbízhatóság: modern, biztonságos alapokra épül, így adatvesztés és inkonzisztens nyilvántartás helyett stabil, jól követhető működést biztosít.</w:t>
      </w:r>
    </w:p>
    <w:p w14:paraId="26B2C8EF" w14:textId="77777777" w:rsidR="00101C8F" w:rsidRPr="004D1363" w:rsidRDefault="00D92271" w:rsidP="00D92271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33D3319F" w14:textId="77777777" w:rsidR="00101C8F" w:rsidRPr="00C1051F" w:rsidRDefault="00101C8F" w:rsidP="00A87B37">
      <w:pPr>
        <w:pStyle w:val="Cmsor2"/>
        <w:rPr>
          <w:sz w:val="27"/>
        </w:rPr>
      </w:pPr>
      <w:bookmarkStart w:id="22" w:name="_Toc209178473"/>
      <w:bookmarkStart w:id="23" w:name="_Toc210124526"/>
      <w:bookmarkStart w:id="24" w:name="_Toc225232127"/>
      <w:bookmarkStart w:id="25" w:name="_Toc225232285"/>
      <w:bookmarkStart w:id="26" w:name="_Toc227911927"/>
      <w:r>
        <w:lastRenderedPageBreak/>
        <w:t>Fő funkciók</w:t>
      </w:r>
      <w:bookmarkEnd w:id="22"/>
      <w:bookmarkEnd w:id="23"/>
      <w:bookmarkEnd w:id="24"/>
      <w:bookmarkEnd w:id="25"/>
      <w:bookmarkEnd w:id="26"/>
    </w:p>
    <w:p w14:paraId="48236E76" w14:textId="77777777" w:rsidR="00101C8F" w:rsidRPr="0010750D" w:rsidRDefault="00101C8F" w:rsidP="00A87B37">
      <w:pPr>
        <w:pStyle w:val="Cmsor3"/>
      </w:pPr>
      <w:bookmarkStart w:id="27" w:name="_Toc209178474"/>
      <w:bookmarkStart w:id="28" w:name="_Toc210124527"/>
      <w:bookmarkStart w:id="29" w:name="_Toc225232128"/>
      <w:bookmarkStart w:id="30" w:name="_Toc225232286"/>
      <w:bookmarkStart w:id="31" w:name="_Toc227911928"/>
      <w:r>
        <w:t>Rendeléskezelés</w:t>
      </w:r>
      <w:bookmarkEnd w:id="27"/>
      <w:bookmarkEnd w:id="28"/>
      <w:bookmarkEnd w:id="29"/>
      <w:bookmarkEnd w:id="30"/>
      <w:bookmarkEnd w:id="31"/>
    </w:p>
    <w:p w14:paraId="12518C92" w14:textId="77777777" w:rsidR="00101C8F" w:rsidRPr="000147E9" w:rsidRDefault="00101C8F" w:rsidP="00016663">
      <w:pPr>
        <w:pStyle w:val="Listaszerbekezds"/>
        <w:rPr>
          <w:b/>
          <w:bCs/>
          <w:lang w:eastAsia="hu-HU"/>
        </w:rPr>
      </w:pPr>
      <w:r>
        <w:rPr>
          <w:lang w:eastAsia="hu-HU"/>
        </w:rPr>
        <w:t>Új rendelés rögzítése [vevői és belső]</w:t>
      </w:r>
    </w:p>
    <w:p w14:paraId="5D8A7F80" w14:textId="77777777" w:rsidR="00101C8F" w:rsidRPr="000147E9" w:rsidRDefault="00101C8F" w:rsidP="00016663">
      <w:pPr>
        <w:pStyle w:val="Listaszerbekezds"/>
        <w:rPr>
          <w:b/>
          <w:bCs/>
          <w:lang w:eastAsia="hu-HU"/>
        </w:rPr>
      </w:pPr>
      <w:r>
        <w:rPr>
          <w:lang w:eastAsia="hu-HU"/>
        </w:rPr>
        <w:t>Rendelések státuszainak követése [új, feldolgozás alatt, összekészítve, kiszállítva]</w:t>
      </w:r>
    </w:p>
    <w:p w14:paraId="254A2FC3" w14:textId="77777777" w:rsidR="00101C8F" w:rsidRPr="000147E9" w:rsidRDefault="00101C8F" w:rsidP="00016663">
      <w:pPr>
        <w:pStyle w:val="Listaszerbekezds"/>
        <w:rPr>
          <w:b/>
          <w:bCs/>
          <w:lang w:eastAsia="hu-HU"/>
        </w:rPr>
      </w:pPr>
      <w:r>
        <w:rPr>
          <w:lang w:eastAsia="hu-HU"/>
        </w:rPr>
        <w:t>Rendelések összekészítési listájának automatikus generálása</w:t>
      </w:r>
    </w:p>
    <w:p w14:paraId="2A1712A6" w14:textId="77777777" w:rsidR="00101C8F" w:rsidRPr="000147E9" w:rsidRDefault="00101C8F" w:rsidP="00016663">
      <w:pPr>
        <w:pStyle w:val="Listaszerbekezds"/>
        <w:rPr>
          <w:b/>
          <w:bCs/>
          <w:lang w:eastAsia="hu-HU"/>
        </w:rPr>
      </w:pPr>
      <w:r>
        <w:rPr>
          <w:lang w:eastAsia="hu-HU"/>
        </w:rPr>
        <w:t>Számlázási és szállítási adatok kezelése</w:t>
      </w:r>
    </w:p>
    <w:p w14:paraId="523336BB" w14:textId="77777777" w:rsidR="00101C8F" w:rsidRPr="0010750D" w:rsidRDefault="00101C8F" w:rsidP="00A87B37">
      <w:pPr>
        <w:pStyle w:val="Cmsor3"/>
      </w:pPr>
      <w:bookmarkStart w:id="32" w:name="_Toc209178475"/>
      <w:bookmarkStart w:id="33" w:name="_Toc210124528"/>
      <w:bookmarkStart w:id="34" w:name="_Toc225232129"/>
      <w:bookmarkStart w:id="35" w:name="_Toc225232287"/>
      <w:bookmarkStart w:id="36" w:name="_Toc227911929"/>
      <w:r>
        <w:t>Katalógus kezelés</w:t>
      </w:r>
      <w:bookmarkEnd w:id="32"/>
      <w:bookmarkEnd w:id="33"/>
      <w:bookmarkEnd w:id="34"/>
      <w:bookmarkEnd w:id="35"/>
      <w:bookmarkEnd w:id="36"/>
    </w:p>
    <w:p w14:paraId="11C78844" w14:textId="77777777" w:rsidR="00101C8F" w:rsidRPr="000147E9" w:rsidRDefault="00101C8F" w:rsidP="00016663">
      <w:pPr>
        <w:pStyle w:val="Listaszerbekezds"/>
        <w:rPr>
          <w:b/>
          <w:bCs/>
        </w:rPr>
      </w:pPr>
      <w:r>
        <w:t>Termékek adatainak tárolása [név, cikkszám, leírás, ár, egység, minimum rendelési mennyiség]</w:t>
      </w:r>
    </w:p>
    <w:p w14:paraId="2EC3547F" w14:textId="77777777" w:rsidR="00101C8F" w:rsidRPr="000147E9" w:rsidRDefault="00101C8F" w:rsidP="00016663">
      <w:pPr>
        <w:pStyle w:val="Listaszerbekezds"/>
        <w:rPr>
          <w:b/>
          <w:bCs/>
        </w:rPr>
      </w:pPr>
      <w:r>
        <w:t>Termékkategóriák létrehozása és karbantartása</w:t>
      </w:r>
    </w:p>
    <w:p w14:paraId="168D6408" w14:textId="77777777" w:rsidR="00101C8F" w:rsidRPr="000147E9" w:rsidRDefault="00101C8F" w:rsidP="00016663">
      <w:pPr>
        <w:pStyle w:val="Listaszerbekezds"/>
        <w:rPr>
          <w:b/>
          <w:bCs/>
        </w:rPr>
      </w:pPr>
      <w:r>
        <w:t>Keresés és szűrés termékek között</w:t>
      </w:r>
    </w:p>
    <w:p w14:paraId="49433CDB" w14:textId="77777777" w:rsidR="00101C8F" w:rsidRPr="0010750D" w:rsidRDefault="00101C8F" w:rsidP="00A87B37">
      <w:pPr>
        <w:pStyle w:val="Cmsor3"/>
      </w:pPr>
      <w:bookmarkStart w:id="37" w:name="_Toc209178476"/>
      <w:bookmarkStart w:id="38" w:name="_Toc210124529"/>
      <w:bookmarkStart w:id="39" w:name="_Toc225232130"/>
      <w:bookmarkStart w:id="40" w:name="_Toc225232288"/>
      <w:bookmarkStart w:id="41" w:name="_Toc227911930"/>
      <w:r>
        <w:t>Készletezés</w:t>
      </w:r>
      <w:bookmarkEnd w:id="37"/>
      <w:bookmarkEnd w:id="38"/>
      <w:bookmarkEnd w:id="39"/>
      <w:bookmarkEnd w:id="40"/>
      <w:bookmarkEnd w:id="41"/>
    </w:p>
    <w:p w14:paraId="33826F02" w14:textId="77777777" w:rsidR="00101C8F" w:rsidRPr="000147E9" w:rsidRDefault="00101C8F" w:rsidP="00016663">
      <w:pPr>
        <w:pStyle w:val="Listaszerbekezds"/>
        <w:rPr>
          <w:b/>
          <w:bCs/>
        </w:rPr>
      </w:pPr>
      <w:r>
        <w:t>Leltárkezelés (nyitó, mozgás, záró állomány)</w:t>
      </w:r>
    </w:p>
    <w:p w14:paraId="2DE96436" w14:textId="77777777" w:rsidR="00101C8F" w:rsidRPr="000147E9" w:rsidRDefault="00101C8F" w:rsidP="00016663">
      <w:pPr>
        <w:pStyle w:val="Listaszerbekezds"/>
        <w:rPr>
          <w:b/>
          <w:bCs/>
        </w:rPr>
      </w:pPr>
      <w:r>
        <w:t>Automatikus készletcsökkentés rendelés teljesítésekor</w:t>
      </w:r>
    </w:p>
    <w:p w14:paraId="6DB64634" w14:textId="77777777" w:rsidR="00101C8F" w:rsidRPr="000147E9" w:rsidRDefault="00101C8F" w:rsidP="00016663">
      <w:pPr>
        <w:pStyle w:val="Listaszerbekezds"/>
        <w:rPr>
          <w:b/>
          <w:bCs/>
        </w:rPr>
      </w:pPr>
      <w:r>
        <w:t>Minimum készletszint figyelés, riasztás</w:t>
      </w:r>
    </w:p>
    <w:p w14:paraId="04B029E3" w14:textId="77777777" w:rsidR="00101C8F" w:rsidRPr="000147E9" w:rsidRDefault="00101C8F" w:rsidP="00016663">
      <w:pPr>
        <w:pStyle w:val="Listaszerbekezds"/>
        <w:rPr>
          <w:b/>
          <w:bCs/>
        </w:rPr>
      </w:pPr>
      <w:r>
        <w:t>Több raktár kezelése [opcionális]</w:t>
      </w:r>
    </w:p>
    <w:p w14:paraId="754399A4" w14:textId="77777777" w:rsidR="00101C8F" w:rsidRPr="0010750D" w:rsidRDefault="00101C8F" w:rsidP="00A87B37">
      <w:pPr>
        <w:pStyle w:val="Cmsor3"/>
      </w:pPr>
      <w:bookmarkStart w:id="42" w:name="_Toc209178477"/>
      <w:bookmarkStart w:id="43" w:name="_Toc210124530"/>
      <w:bookmarkStart w:id="44" w:name="_Toc225232131"/>
      <w:bookmarkStart w:id="45" w:name="_Toc225232289"/>
      <w:bookmarkStart w:id="46" w:name="_Toc227911931"/>
      <w:r>
        <w:t>Adminisztráció</w:t>
      </w:r>
      <w:bookmarkEnd w:id="42"/>
      <w:bookmarkEnd w:id="43"/>
      <w:bookmarkEnd w:id="44"/>
      <w:bookmarkEnd w:id="45"/>
      <w:bookmarkEnd w:id="46"/>
    </w:p>
    <w:p w14:paraId="3D6A20EA" w14:textId="77777777" w:rsidR="00101C8F" w:rsidRPr="00A87B37" w:rsidRDefault="00101C8F" w:rsidP="00016663">
      <w:pPr>
        <w:pStyle w:val="Listaszerbekezds"/>
      </w:pPr>
      <w:r>
        <w:t>Felhasználói jogosultságkezelés [adminisztrátor, értékesítő, raktáros,</w:t>
      </w:r>
      <w:r>
        <w:rPr>
          <w:lang w:eastAsia="hu-HU"/>
        </w:rPr>
        <w:t xml:space="preserve"> </w:t>
      </w:r>
      <w:r>
        <w:t>vevő]</w:t>
      </w:r>
    </w:p>
    <w:p w14:paraId="2B7D800F" w14:textId="77777777" w:rsidR="00101C8F" w:rsidRPr="004D1363" w:rsidRDefault="00101C8F" w:rsidP="00016663">
      <w:pPr>
        <w:pStyle w:val="Listaszerbekezds"/>
      </w:pPr>
      <w:r>
        <w:t>Riportok és statisztikák [forgalom, készletforgás, top termékek]</w:t>
      </w:r>
    </w:p>
    <w:p w14:paraId="08A68B21" w14:textId="77777777" w:rsidR="00101C8F" w:rsidRPr="00C1051F" w:rsidRDefault="00101C8F" w:rsidP="00A87B37">
      <w:pPr>
        <w:pStyle w:val="Cmsor2"/>
        <w:rPr>
          <w:sz w:val="27"/>
        </w:rPr>
      </w:pPr>
      <w:bookmarkStart w:id="47" w:name="_Toc209178478"/>
      <w:bookmarkStart w:id="48" w:name="_Toc210124531"/>
      <w:bookmarkStart w:id="49" w:name="_Toc225232132"/>
      <w:bookmarkStart w:id="50" w:name="_Toc225232290"/>
      <w:bookmarkStart w:id="51" w:name="_Toc227911932"/>
      <w:r>
        <w:t>Technológiai adatok</w:t>
      </w:r>
      <w:bookmarkEnd w:id="47"/>
      <w:bookmarkEnd w:id="48"/>
      <w:bookmarkEnd w:id="49"/>
      <w:bookmarkEnd w:id="50"/>
      <w:bookmarkEnd w:id="51"/>
    </w:p>
    <w:p w14:paraId="783435FE" w14:textId="77777777" w:rsidR="00101C8F" w:rsidRPr="0010750D" w:rsidRDefault="00101C8F" w:rsidP="00A87B37">
      <w:pPr>
        <w:pStyle w:val="Cmsor3"/>
      </w:pPr>
      <w:bookmarkStart w:id="52" w:name="_Toc209178479"/>
      <w:bookmarkStart w:id="53" w:name="_Toc210124532"/>
      <w:bookmarkStart w:id="54" w:name="_Toc225232133"/>
      <w:bookmarkStart w:id="55" w:name="_Toc225232291"/>
      <w:bookmarkStart w:id="56" w:name="_Toc227911933"/>
      <w:r>
        <w:t>Operációs rendszer</w:t>
      </w:r>
      <w:bookmarkEnd w:id="52"/>
      <w:bookmarkEnd w:id="53"/>
      <w:bookmarkEnd w:id="54"/>
      <w:bookmarkEnd w:id="55"/>
      <w:bookmarkEnd w:id="56"/>
    </w:p>
    <w:p w14:paraId="06085CA5" w14:textId="77777777" w:rsidR="00101C8F" w:rsidRPr="000147E9" w:rsidRDefault="00101C8F" w:rsidP="00101C8F">
      <w:pPr>
        <w:rPr>
          <w:lang w:eastAsia="hu-HU"/>
        </w:rPr>
      </w:pPr>
      <w:r>
        <w:rPr>
          <w:lang w:eastAsia="hu-HU"/>
        </w:rPr>
        <w:t xml:space="preserve">A rendszer bármely, Windows, Android, iOS, </w:t>
      </w:r>
      <w:proofErr w:type="spellStart"/>
      <w:r>
        <w:rPr>
          <w:lang w:eastAsia="hu-HU"/>
        </w:rPr>
        <w:t>macOS</w:t>
      </w:r>
      <w:proofErr w:type="spellEnd"/>
      <w:r>
        <w:rPr>
          <w:lang w:eastAsia="hu-HU"/>
        </w:rPr>
        <w:t xml:space="preserve"> vagy Linux operációs rendszert futtató eszközön, böngésző segítségével használható.</w:t>
      </w:r>
    </w:p>
    <w:p w14:paraId="09D6D3BA" w14:textId="77777777" w:rsidR="00101C8F" w:rsidRPr="0010750D" w:rsidRDefault="00101C8F" w:rsidP="00A87B37">
      <w:pPr>
        <w:pStyle w:val="Cmsor3"/>
      </w:pPr>
      <w:bookmarkStart w:id="57" w:name="_Toc209178480"/>
      <w:bookmarkStart w:id="58" w:name="_Toc210124533"/>
      <w:bookmarkStart w:id="59" w:name="_Toc225232134"/>
      <w:bookmarkStart w:id="60" w:name="_Toc225232292"/>
      <w:bookmarkStart w:id="61" w:name="_Toc227911934"/>
      <w:r>
        <w:t>Felhasznált programozási nyelvek</w:t>
      </w:r>
      <w:bookmarkEnd w:id="57"/>
      <w:bookmarkEnd w:id="58"/>
      <w:bookmarkEnd w:id="59"/>
      <w:bookmarkEnd w:id="60"/>
      <w:bookmarkEnd w:id="61"/>
    </w:p>
    <w:p w14:paraId="11853960" w14:textId="77777777" w:rsidR="00101C8F" w:rsidRPr="000147E9" w:rsidRDefault="00101C8F" w:rsidP="00016663">
      <w:pPr>
        <w:pStyle w:val="Listaszerbekezds"/>
        <w:rPr>
          <w:b/>
          <w:bCs/>
        </w:rPr>
      </w:pPr>
      <w:r>
        <w:t>Java Script</w:t>
      </w:r>
    </w:p>
    <w:p w14:paraId="3EF6D132" w14:textId="77777777" w:rsidR="00101C8F" w:rsidRPr="000147E9" w:rsidRDefault="00101C8F" w:rsidP="00016663">
      <w:pPr>
        <w:pStyle w:val="Listaszerbekezds"/>
        <w:rPr>
          <w:b/>
          <w:bCs/>
        </w:rPr>
      </w:pPr>
      <w:r>
        <w:t>CSS</w:t>
      </w:r>
    </w:p>
    <w:p w14:paraId="1DC44348" w14:textId="77777777" w:rsidR="00101C8F" w:rsidRPr="000147E9" w:rsidRDefault="00101C8F" w:rsidP="00016663">
      <w:pPr>
        <w:pStyle w:val="Listaszerbekezds"/>
        <w:rPr>
          <w:b/>
          <w:bCs/>
        </w:rPr>
      </w:pPr>
      <w:r>
        <w:t>HTML</w:t>
      </w:r>
    </w:p>
    <w:p w14:paraId="0D55EC03" w14:textId="77777777" w:rsidR="00D92271" w:rsidRDefault="00101C8F" w:rsidP="00016663">
      <w:pPr>
        <w:pStyle w:val="Listaszerbekezds"/>
      </w:pPr>
      <w:r>
        <w:t>SQL</w:t>
      </w:r>
    </w:p>
    <w:p w14:paraId="344BF42D" w14:textId="77777777" w:rsidR="00101C8F" w:rsidRPr="00D92271" w:rsidRDefault="00D92271" w:rsidP="00D92271">
      <w:pPr>
        <w:keepNext w:val="0"/>
        <w:spacing w:after="160"/>
        <w:ind w:left="0"/>
        <w:jc w:val="left"/>
      </w:pPr>
      <w:r>
        <w:br w:type="page"/>
      </w:r>
    </w:p>
    <w:p w14:paraId="60E327F4" w14:textId="77777777" w:rsidR="00101C8F" w:rsidRPr="0010750D" w:rsidRDefault="00101C8F" w:rsidP="00A87B37">
      <w:pPr>
        <w:pStyle w:val="Cmsor3"/>
      </w:pPr>
      <w:bookmarkStart w:id="62" w:name="_Toc209178481"/>
      <w:bookmarkStart w:id="63" w:name="_Toc210124534"/>
      <w:bookmarkStart w:id="64" w:name="_Toc225232135"/>
      <w:bookmarkStart w:id="65" w:name="_Toc225232293"/>
      <w:bookmarkStart w:id="66" w:name="_Toc227911935"/>
      <w:r>
        <w:lastRenderedPageBreak/>
        <w:t>Felhasznált technológiák</w:t>
      </w:r>
      <w:bookmarkEnd w:id="62"/>
      <w:bookmarkEnd w:id="63"/>
      <w:bookmarkEnd w:id="64"/>
      <w:bookmarkEnd w:id="65"/>
      <w:bookmarkEnd w:id="66"/>
    </w:p>
    <w:p w14:paraId="0580B208" w14:textId="77777777" w:rsidR="00101C8F" w:rsidRPr="000147E9" w:rsidRDefault="00101C8F" w:rsidP="00016663">
      <w:pPr>
        <w:pStyle w:val="Listaszerbekezds"/>
      </w:pPr>
      <w:r>
        <w:t>Backend: Node.js</w:t>
      </w:r>
    </w:p>
    <w:p w14:paraId="353A9015" w14:textId="77777777" w:rsidR="00101C8F" w:rsidRPr="000147E9" w:rsidRDefault="00101C8F" w:rsidP="00016663">
      <w:pPr>
        <w:pStyle w:val="Listaszerbekezds"/>
      </w:pPr>
      <w:r>
        <w:t>Frontend: Vue.js</w:t>
      </w:r>
    </w:p>
    <w:p w14:paraId="22B651CB" w14:textId="77777777" w:rsidR="00101C8F" w:rsidRPr="000147E9" w:rsidRDefault="00101C8F" w:rsidP="00016663">
      <w:pPr>
        <w:pStyle w:val="Listaszerbekezds"/>
      </w:pPr>
      <w:r>
        <w:t xml:space="preserve">Adatbázis: </w:t>
      </w:r>
      <w:proofErr w:type="spellStart"/>
      <w:r>
        <w:t>MySQL</w:t>
      </w:r>
      <w:proofErr w:type="spellEnd"/>
    </w:p>
    <w:p w14:paraId="476C9C42" w14:textId="77777777" w:rsidR="00101C8F" w:rsidRPr="000147E9" w:rsidRDefault="00101C8F" w:rsidP="00016663">
      <w:pPr>
        <w:pStyle w:val="Listaszerbekezds"/>
      </w:pPr>
      <w:r>
        <w:t xml:space="preserve">Hitelesítés: JWT </w:t>
      </w:r>
    </w:p>
    <w:p w14:paraId="2CB35CB4" w14:textId="77777777" w:rsidR="00101C8F" w:rsidRPr="000147E9" w:rsidRDefault="00101C8F" w:rsidP="00016663">
      <w:pPr>
        <w:pStyle w:val="Listaszerbekezds"/>
      </w:pPr>
      <w:r>
        <w:t>Telepítés: felhő alapú [SaaS] + opcionális helyi telepítés nagyobb ügyfeleknek</w:t>
      </w:r>
    </w:p>
    <w:p w14:paraId="77F83F3A" w14:textId="77777777" w:rsidR="00101C8F" w:rsidRPr="0010750D" w:rsidRDefault="00101C8F" w:rsidP="00A87B37">
      <w:pPr>
        <w:pStyle w:val="Cmsor3"/>
      </w:pPr>
      <w:bookmarkStart w:id="67" w:name="_Toc209178482"/>
      <w:bookmarkStart w:id="68" w:name="_Toc210124535"/>
      <w:bookmarkStart w:id="69" w:name="_Toc225232136"/>
      <w:bookmarkStart w:id="70" w:name="_Toc225232294"/>
      <w:bookmarkStart w:id="71" w:name="_Toc227911936"/>
      <w:r>
        <w:t>Projekt részei</w:t>
      </w:r>
      <w:bookmarkEnd w:id="67"/>
      <w:bookmarkEnd w:id="68"/>
      <w:bookmarkEnd w:id="69"/>
      <w:bookmarkEnd w:id="70"/>
      <w:bookmarkEnd w:id="71"/>
    </w:p>
    <w:p w14:paraId="099E8C1C" w14:textId="77777777" w:rsidR="00101C8F" w:rsidRPr="000147E9" w:rsidRDefault="00101C8F" w:rsidP="00016663">
      <w:pPr>
        <w:pStyle w:val="Listaszerbekezds"/>
        <w:rPr>
          <w:b/>
          <w:bCs/>
        </w:rPr>
      </w:pPr>
      <w:r>
        <w:t>Specifikáció</w:t>
      </w:r>
    </w:p>
    <w:p w14:paraId="2271C15A" w14:textId="77777777" w:rsidR="00101C8F" w:rsidRPr="000147E9" w:rsidRDefault="00101C8F" w:rsidP="00016663">
      <w:pPr>
        <w:pStyle w:val="Listaszerbekezds"/>
        <w:rPr>
          <w:b/>
          <w:bCs/>
        </w:rPr>
      </w:pPr>
      <w:r>
        <w:t>Java Script forrás állomány</w:t>
      </w:r>
    </w:p>
    <w:p w14:paraId="01134F7F" w14:textId="77777777" w:rsidR="00101C8F" w:rsidRPr="000147E9" w:rsidRDefault="00101C8F" w:rsidP="00016663">
      <w:pPr>
        <w:pStyle w:val="Listaszerbekezds"/>
        <w:rPr>
          <w:b/>
          <w:bCs/>
        </w:rPr>
      </w:pPr>
      <w:proofErr w:type="spellStart"/>
      <w:r>
        <w:t>MySQL</w:t>
      </w:r>
      <w:proofErr w:type="spellEnd"/>
      <w:r>
        <w:t xml:space="preserve"> adatbázis</w:t>
      </w:r>
    </w:p>
    <w:p w14:paraId="5CDD7EA5" w14:textId="77777777" w:rsidR="00101C8F" w:rsidRPr="000147E9" w:rsidRDefault="00101C8F" w:rsidP="00016663">
      <w:pPr>
        <w:pStyle w:val="Listaszerbekezds"/>
        <w:rPr>
          <w:b/>
          <w:bCs/>
        </w:rPr>
      </w:pPr>
      <w:r>
        <w:t>Technikai dokumentáció</w:t>
      </w:r>
    </w:p>
    <w:p w14:paraId="38507309" w14:textId="77777777" w:rsidR="00101C8F" w:rsidRPr="000147E9" w:rsidRDefault="00101C8F" w:rsidP="00016663">
      <w:pPr>
        <w:pStyle w:val="Listaszerbekezds"/>
        <w:rPr>
          <w:b/>
          <w:bCs/>
        </w:rPr>
      </w:pPr>
      <w:r>
        <w:t>Erőforrás-terv és munkaidő nyilvántartás</w:t>
      </w:r>
    </w:p>
    <w:p w14:paraId="0159DF37" w14:textId="77777777" w:rsidR="00101C8F" w:rsidRPr="000147E9" w:rsidRDefault="00101C8F" w:rsidP="00016663">
      <w:pPr>
        <w:pStyle w:val="Listaszerbekezds"/>
        <w:rPr>
          <w:b/>
          <w:bCs/>
        </w:rPr>
      </w:pPr>
      <w:r>
        <w:t>Felhasználói dokumentáció</w:t>
      </w:r>
    </w:p>
    <w:p w14:paraId="6FD4E445" w14:textId="77777777" w:rsidR="00101C8F" w:rsidRPr="0010750D" w:rsidRDefault="00101C8F" w:rsidP="00A87B37">
      <w:pPr>
        <w:pStyle w:val="Cmsor3"/>
      </w:pPr>
      <w:bookmarkStart w:id="72" w:name="_Toc209178483"/>
      <w:bookmarkStart w:id="73" w:name="_Toc210124536"/>
      <w:bookmarkStart w:id="74" w:name="_Toc225232137"/>
      <w:bookmarkStart w:id="75" w:name="_Toc225232295"/>
      <w:bookmarkStart w:id="76" w:name="_Toc227911937"/>
      <w:r>
        <w:t>Szoftverfejlesztése</w:t>
      </w:r>
      <w:bookmarkEnd w:id="72"/>
      <w:bookmarkEnd w:id="73"/>
      <w:bookmarkEnd w:id="74"/>
      <w:bookmarkEnd w:id="75"/>
      <w:bookmarkEnd w:id="76"/>
    </w:p>
    <w:p w14:paraId="55461A1C" w14:textId="77777777" w:rsidR="00D92271" w:rsidRDefault="00101C8F" w:rsidP="00101C8F">
      <w:r>
        <w:t>A RÉKA egy innovatív, webalapú szoftvermegoldás, amely a kereskedelemmel foglalkozó kis- és középvállalkozások (KKV-k) adminisztratív és logisztikai folyamatait hivatott egyszerűsíteni és korszerűsíteni. A rendszer fő funkciói közé tartozik a rendelések kezelése, az áru összekészítés támogatása, a készletellenőrzés, valamint az adminisztrációs feladatok hatékony ellátása. Ide sorolható többek között a rendelések felvétele, a rendeléstételek áttekinthető listázása a raktári dolgozók számára, a fuvarlevelek előállítása, továbbá a jövőbeni fejlesztési ütemben a számlák automatikus generálása is. Az elkészült rendszernek maradéktalanul teljesítenie kell a 4. fejezetben meghatározott</w:t>
      </w:r>
      <w:r>
        <w:rPr>
          <w:rFonts w:eastAsia="Times New Roman" w:cstheme="majorHAnsi"/>
          <w:sz w:val="24"/>
          <w:szCs w:val="24"/>
          <w:lang w:eastAsia="hu-HU"/>
        </w:rPr>
        <w:t xml:space="preserve"> </w:t>
      </w:r>
      <w:r>
        <w:t>követelményeket. Azokban az esetekben, amikor egy követelmény nem rendelkezik pontos specifikációval, a megvalósítás során a fejlesztő részére szabad döntési jog biztosított. Kiemelten fontos, hogy a létrejövő megoldás mind felhasználói, mind fejlesztői oldalról magas színvonalat képviseljen, elősegítve a KKV-k digitalizációját és versenyképességük növelését.</w:t>
      </w:r>
    </w:p>
    <w:p w14:paraId="7D6490E4" w14:textId="77777777" w:rsidR="00101C8F" w:rsidRPr="004D1363" w:rsidRDefault="00D92271" w:rsidP="00D92271">
      <w:pPr>
        <w:keepNext w:val="0"/>
        <w:spacing w:after="160"/>
        <w:ind w:left="0"/>
        <w:jc w:val="left"/>
      </w:pPr>
      <w:r>
        <w:br w:type="page"/>
      </w:r>
    </w:p>
    <w:p w14:paraId="16176A2D" w14:textId="77777777" w:rsidR="00101C8F" w:rsidRPr="00C1051F" w:rsidRDefault="00101C8F" w:rsidP="00A87B37">
      <w:pPr>
        <w:pStyle w:val="Cmsor2"/>
        <w:rPr>
          <w:sz w:val="27"/>
        </w:rPr>
      </w:pPr>
      <w:bookmarkStart w:id="77" w:name="_Toc209178484"/>
      <w:bookmarkStart w:id="78" w:name="_Toc210124537"/>
      <w:bookmarkStart w:id="79" w:name="_Toc225232138"/>
      <w:bookmarkStart w:id="80" w:name="_Toc225232296"/>
      <w:bookmarkStart w:id="81" w:name="_Toc227911938"/>
      <w:r>
        <w:lastRenderedPageBreak/>
        <w:t>Szoftver specifikáció</w:t>
      </w:r>
      <w:bookmarkEnd w:id="77"/>
      <w:bookmarkEnd w:id="78"/>
      <w:bookmarkEnd w:id="79"/>
      <w:bookmarkEnd w:id="80"/>
      <w:bookmarkEnd w:id="81"/>
    </w:p>
    <w:p w14:paraId="1B50F0D4" w14:textId="77777777" w:rsidR="00101C8F" w:rsidRPr="000147E9" w:rsidRDefault="00101C8F" w:rsidP="00101C8F">
      <w:pPr>
        <w:rPr>
          <w:lang w:eastAsia="hu-HU"/>
        </w:rPr>
      </w:pPr>
      <w:r>
        <w:rPr>
          <w:lang w:eastAsia="hu-HU"/>
        </w:rPr>
        <w:t>A RÉKA egy innovatív, webalapú szoftvermegoldás, amely a kereskedelemben felmerülő adminisztrációs feladatok egyszerűsítését és korszerűsítését szolgálja. A rendszer hatékony támogatást nyújt többek között a rendelések kezelésében, a készletellenőrzésben, valamint a fuvarlevelek automatikus generálásában.</w:t>
      </w:r>
    </w:p>
    <w:p w14:paraId="0B33BC80" w14:textId="77777777" w:rsidR="00101C8F" w:rsidRPr="0010750D" w:rsidRDefault="00101C8F" w:rsidP="00A87B37">
      <w:pPr>
        <w:pStyle w:val="Cmsor3"/>
      </w:pPr>
      <w:bookmarkStart w:id="82" w:name="_Toc209178485"/>
      <w:bookmarkStart w:id="83" w:name="_Toc210124538"/>
      <w:bookmarkStart w:id="84" w:name="_Toc225232139"/>
      <w:bookmarkStart w:id="85" w:name="_Toc225232297"/>
      <w:bookmarkStart w:id="86" w:name="_Toc227911939"/>
      <w:r>
        <w:t>Megjelenés</w:t>
      </w:r>
      <w:bookmarkEnd w:id="82"/>
      <w:bookmarkEnd w:id="83"/>
      <w:bookmarkEnd w:id="84"/>
      <w:bookmarkEnd w:id="85"/>
      <w:bookmarkEnd w:id="86"/>
    </w:p>
    <w:p w14:paraId="5AD338EA" w14:textId="77777777" w:rsidR="00101C8F" w:rsidRPr="000147E9" w:rsidRDefault="00101C8F" w:rsidP="00101C8F">
      <w:pPr>
        <w:rPr>
          <w:lang w:eastAsia="hu-HU"/>
        </w:rPr>
      </w:pPr>
      <w:r>
        <w:rPr>
          <w:lang w:eastAsia="hu-HU"/>
        </w:rPr>
        <w:t>Letisztult a kor elvárásainak megfelelő átláthatóság és kezelhetőség. Felhasználói szerepkörökre szabott kezelő felületek.:</w:t>
      </w:r>
    </w:p>
    <w:p w14:paraId="743B4E9C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Cégtulajdonos: Hozzáférés az összes felhasználói felülethez. Így láthatja az aktuális készletet, rendeléseket, valamint lehetősége van a leltár készlet módosítására és új vásárlók regisztrálására.</w:t>
      </w:r>
    </w:p>
    <w:p w14:paraId="22439C34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Raktáros: Hozzáférés az aktuális rendelésekhez, amelyek állapotát tudja módosítani [beérkezett -&gt; készítés alatt -&gt; véglegesítve].</w:t>
      </w:r>
    </w:p>
    <w:p w14:paraId="16CC2F2A" w14:textId="77777777" w:rsidR="00101C8F" w:rsidRPr="004D1363" w:rsidRDefault="00101C8F" w:rsidP="00016663">
      <w:pPr>
        <w:pStyle w:val="Listaszerbekezds"/>
      </w:pPr>
      <w:r>
        <w:rPr>
          <w:lang w:eastAsia="hu-HU"/>
        </w:rPr>
        <w:t xml:space="preserve">Regisztrált vevő: Hozzáférés a vásárlói felülethez, ahol letudják adni a következő esedékes szállításra a rendelésüket </w:t>
      </w:r>
      <w:r>
        <w:t>legkésőbb a szállítást megelőző munkanapon.</w:t>
      </w:r>
    </w:p>
    <w:p w14:paraId="323A218B" w14:textId="77777777" w:rsidR="00101C8F" w:rsidRDefault="00101C8F" w:rsidP="00A87B37">
      <w:pPr>
        <w:pStyle w:val="Cmsor3"/>
      </w:pPr>
      <w:bookmarkStart w:id="87" w:name="_Toc209178486"/>
      <w:bookmarkStart w:id="88" w:name="_Toc210124539"/>
      <w:bookmarkStart w:id="89" w:name="_Toc225232140"/>
      <w:bookmarkStart w:id="90" w:name="_Toc225232298"/>
      <w:bookmarkStart w:id="91" w:name="_Toc227911940"/>
      <w:r>
        <w:t>Követelmények</w:t>
      </w:r>
      <w:bookmarkEnd w:id="87"/>
      <w:bookmarkEnd w:id="88"/>
      <w:bookmarkEnd w:id="89"/>
      <w:bookmarkEnd w:id="90"/>
      <w:bookmarkEnd w:id="91"/>
    </w:p>
    <w:p w14:paraId="7B25AFAD" w14:textId="77777777" w:rsidR="00101C8F" w:rsidRPr="00FC785E" w:rsidRDefault="00101C8F" w:rsidP="00016663">
      <w:pPr>
        <w:pStyle w:val="Listaszerbekezds"/>
      </w:pPr>
      <w:r>
        <w:t>Egyszerűség: minimális betanulással használható.</w:t>
      </w:r>
    </w:p>
    <w:p w14:paraId="6FD18C69" w14:textId="77777777" w:rsidR="00101C8F" w:rsidRPr="00FC785E" w:rsidRDefault="00101C8F" w:rsidP="00016663">
      <w:pPr>
        <w:pStyle w:val="Listaszerbekezds"/>
      </w:pPr>
      <w:r>
        <w:t>Teljesítmény: 100+ rendelés / nap kezelése akadás nélkül</w:t>
      </w:r>
    </w:p>
    <w:p w14:paraId="55048F0E" w14:textId="77777777" w:rsidR="00101C8F" w:rsidRPr="00FC785E" w:rsidRDefault="00101C8F" w:rsidP="00016663">
      <w:pPr>
        <w:pStyle w:val="Listaszerbekezds"/>
      </w:pPr>
      <w:r>
        <w:t>Biztonság: jogosultsági szintek, naplózás, titkosított adatátvitel</w:t>
      </w:r>
    </w:p>
    <w:p w14:paraId="2AF0F01E" w14:textId="77777777" w:rsidR="00101C8F" w:rsidRPr="00FC785E" w:rsidRDefault="00101C8F" w:rsidP="00016663">
      <w:pPr>
        <w:pStyle w:val="Listaszerbekezds"/>
      </w:pPr>
      <w:r>
        <w:t>Elérhetőség: webes felület + mobilbarát nézeté.</w:t>
      </w:r>
    </w:p>
    <w:p w14:paraId="7838752E" w14:textId="77777777" w:rsidR="00101C8F" w:rsidRPr="00FC785E" w:rsidRDefault="00101C8F" w:rsidP="00016663">
      <w:pPr>
        <w:pStyle w:val="Listaszerbekezds"/>
      </w:pPr>
      <w:r>
        <w:t>Bővíthetőség: moduláris architektúra (pl. később számlázási modul)</w:t>
      </w:r>
    </w:p>
    <w:p w14:paraId="28F44E16" w14:textId="77777777" w:rsidR="00101C8F" w:rsidRDefault="00101C8F" w:rsidP="00A87B37">
      <w:pPr>
        <w:pStyle w:val="Cmsor3"/>
      </w:pPr>
      <w:bookmarkStart w:id="92" w:name="_Toc210124540"/>
      <w:bookmarkStart w:id="93" w:name="_Toc225232141"/>
      <w:bookmarkStart w:id="94" w:name="_Toc225232299"/>
      <w:bookmarkStart w:id="95" w:name="_Toc227911941"/>
      <w:r>
        <w:t>Jövőbeli bővítési lehetőségek</w:t>
      </w:r>
      <w:bookmarkEnd w:id="92"/>
      <w:bookmarkEnd w:id="93"/>
      <w:bookmarkEnd w:id="94"/>
      <w:bookmarkEnd w:id="95"/>
    </w:p>
    <w:p w14:paraId="3F647CE1" w14:textId="77777777" w:rsidR="00101C8F" w:rsidRPr="00FC785E" w:rsidRDefault="00101C8F" w:rsidP="00016663">
      <w:pPr>
        <w:pStyle w:val="Listaszerbekezds"/>
      </w:pPr>
      <w:r>
        <w:t>Számlázó modul integráció</w:t>
      </w:r>
    </w:p>
    <w:p w14:paraId="0D17AA3E" w14:textId="77777777" w:rsidR="00101C8F" w:rsidRPr="00FC785E" w:rsidRDefault="00101C8F" w:rsidP="00016663">
      <w:pPr>
        <w:pStyle w:val="Listaszerbekezds"/>
      </w:pPr>
      <w:r>
        <w:t>Szállítmánykövetés futárszolgálati API-</w:t>
      </w:r>
      <w:proofErr w:type="spellStart"/>
      <w:r>
        <w:t>val</w:t>
      </w:r>
      <w:proofErr w:type="spellEnd"/>
    </w:p>
    <w:p w14:paraId="5FEAD294" w14:textId="77777777" w:rsidR="00D92271" w:rsidRDefault="00101C8F" w:rsidP="00016663">
      <w:pPr>
        <w:pStyle w:val="Listaszerbekezds"/>
      </w:pPr>
      <w:r>
        <w:t>A AI alapú készletoptimalizálás [mely termékből mennyit érdemes rendelni]</w:t>
      </w:r>
    </w:p>
    <w:p w14:paraId="4E9D7199" w14:textId="77777777" w:rsidR="00101C8F" w:rsidRPr="0010750D" w:rsidRDefault="00D92271" w:rsidP="00D92271">
      <w:pPr>
        <w:keepNext w:val="0"/>
        <w:spacing w:after="160"/>
        <w:ind w:left="0"/>
        <w:jc w:val="left"/>
      </w:pPr>
      <w:r>
        <w:br w:type="page"/>
      </w:r>
    </w:p>
    <w:p w14:paraId="091BE1C3" w14:textId="77777777" w:rsidR="00101C8F" w:rsidRPr="00C1051F" w:rsidRDefault="00101C8F" w:rsidP="00A87B37">
      <w:pPr>
        <w:pStyle w:val="Cmsor2"/>
        <w:rPr>
          <w:sz w:val="27"/>
        </w:rPr>
      </w:pPr>
      <w:bookmarkStart w:id="96" w:name="_Toc209178487"/>
      <w:bookmarkStart w:id="97" w:name="_Toc210124541"/>
      <w:bookmarkStart w:id="98" w:name="_Toc225232142"/>
      <w:bookmarkStart w:id="99" w:name="_Toc225232300"/>
      <w:bookmarkStart w:id="100" w:name="_Toc227911942"/>
      <w:r>
        <w:lastRenderedPageBreak/>
        <w:t>Dokumentáció</w:t>
      </w:r>
      <w:bookmarkEnd w:id="96"/>
      <w:bookmarkEnd w:id="97"/>
      <w:bookmarkEnd w:id="98"/>
      <w:bookmarkEnd w:id="99"/>
      <w:bookmarkEnd w:id="100"/>
      <w:r>
        <w:rPr>
          <w:sz w:val="27"/>
        </w:rPr>
        <w:t xml:space="preserve"> </w:t>
      </w:r>
    </w:p>
    <w:p w14:paraId="0DB0ADE4" w14:textId="77777777" w:rsidR="00101C8F" w:rsidRPr="0010750D" w:rsidRDefault="00101C8F" w:rsidP="00A87B37">
      <w:pPr>
        <w:pStyle w:val="Cmsor3"/>
      </w:pPr>
      <w:bookmarkStart w:id="101" w:name="_Toc209178488"/>
      <w:bookmarkStart w:id="102" w:name="_Toc210124542"/>
      <w:bookmarkStart w:id="103" w:name="_Toc225232143"/>
      <w:bookmarkStart w:id="104" w:name="_Toc225232301"/>
      <w:bookmarkStart w:id="105" w:name="_Toc227911943"/>
      <w:r>
        <w:t>Erőforrás-terv, munkaidő nyilvántartás</w:t>
      </w:r>
      <w:bookmarkEnd w:id="101"/>
      <w:bookmarkEnd w:id="102"/>
      <w:bookmarkEnd w:id="103"/>
      <w:bookmarkEnd w:id="104"/>
      <w:bookmarkEnd w:id="105"/>
    </w:p>
    <w:p w14:paraId="4E0BB235" w14:textId="77777777" w:rsidR="00101C8F" w:rsidRPr="000147E9" w:rsidRDefault="00101C8F" w:rsidP="00101C8F">
      <w:pPr>
        <w:rPr>
          <w:lang w:eastAsia="hu-HU"/>
        </w:rPr>
      </w:pPr>
      <w:r>
        <w:rPr>
          <w:lang w:eastAsia="hu-HU"/>
        </w:rPr>
        <w:t>A projekt megvalósításában részt vevő személyek és szervezeti egységek feladatkörei pontosan meghatározásra kerülnek. Minden részfeladathoz becsült munkaidő-igény kerül hozzárendelésre munkaórában kifejezve. A projekt során folyamatos nyilvántartás készül, amely rögzíti az egyes részfeladatokra ténylegesen ráfordított munkaórákat.</w:t>
      </w:r>
    </w:p>
    <w:p w14:paraId="31C085CE" w14:textId="77777777" w:rsidR="00101C8F" w:rsidRPr="000147E9" w:rsidRDefault="00101C8F" w:rsidP="00101C8F">
      <w:pPr>
        <w:rPr>
          <w:lang w:eastAsia="hu-HU"/>
        </w:rPr>
      </w:pPr>
      <w:r>
        <w:rPr>
          <w:lang w:eastAsia="hu-HU"/>
        </w:rPr>
        <w:t>A projekt lezárásakor a tervezett és a ténylegesen felhasznált munkaidők összevetésére, elemzésére és kiértékelésére kerül sor. Ez lehetőséget biztosít a projekt hatékonyságának mérésére, a tapasztalatok rendszerezésére, valamint a jövőbeli fejlesztési projektek előkészítésének támogatására.</w:t>
      </w:r>
    </w:p>
    <w:p w14:paraId="41D9EE8D" w14:textId="77777777" w:rsidR="00101C8F" w:rsidRPr="0010750D" w:rsidRDefault="00101C8F" w:rsidP="00A87B37">
      <w:pPr>
        <w:pStyle w:val="Cmsor3"/>
      </w:pPr>
      <w:bookmarkStart w:id="106" w:name="_Toc209178489"/>
      <w:bookmarkStart w:id="107" w:name="_Toc210124543"/>
      <w:bookmarkStart w:id="108" w:name="_Toc225232144"/>
      <w:bookmarkStart w:id="109" w:name="_Toc225232302"/>
      <w:bookmarkStart w:id="110" w:name="_Toc227911944"/>
      <w:r>
        <w:t>Technikai</w:t>
      </w:r>
      <w:bookmarkEnd w:id="106"/>
      <w:bookmarkEnd w:id="107"/>
      <w:bookmarkEnd w:id="108"/>
      <w:bookmarkEnd w:id="109"/>
      <w:bookmarkEnd w:id="110"/>
    </w:p>
    <w:p w14:paraId="60A17255" w14:textId="77777777" w:rsidR="000F378B" w:rsidRDefault="00101C8F" w:rsidP="00101C8F">
      <w:pPr>
        <w:rPr>
          <w:lang w:eastAsia="hu-HU"/>
        </w:rPr>
      </w:pPr>
      <w:r>
        <w:rPr>
          <w:lang w:eastAsia="hu-HU"/>
        </w:rPr>
        <w:t>A projekt során készülő dokumentáció terjedelme a feladat bonyolultságától függően alakul, maximális terjedelmi korlát nincs meghatározva. A technikai dokumentáció megfogalmazása úgy kerül kialakításra, hogy az a nem szakmai háttérrel rendelkező személyek számára is érthető és feldolgozható legyen. Ennek érdekében a dokumentum tartalmazza az alkalmazott fogalmak, rövidítések és idegen kifejezések magyarázatát, biztosítva a teljes körű átláthatóságot és értelmezhetőséget.</w:t>
      </w:r>
    </w:p>
    <w:p w14:paraId="2CAC224A" w14:textId="77777777" w:rsidR="00101C8F" w:rsidRPr="000147E9" w:rsidRDefault="00101C8F" w:rsidP="000F378B">
      <w:pPr>
        <w:spacing w:after="160"/>
        <w:ind w:left="0"/>
        <w:jc w:val="left"/>
        <w:rPr>
          <w:lang w:eastAsia="hu-HU"/>
        </w:rPr>
      </w:pPr>
    </w:p>
    <w:p w14:paraId="62AC2A93" w14:textId="77777777" w:rsidR="00101C8F" w:rsidRPr="0010750D" w:rsidRDefault="00101C8F" w:rsidP="00A87B37">
      <w:pPr>
        <w:pStyle w:val="Cmsor3"/>
      </w:pPr>
      <w:bookmarkStart w:id="111" w:name="_Toc209178490"/>
      <w:bookmarkStart w:id="112" w:name="_Toc210124544"/>
      <w:bookmarkStart w:id="113" w:name="_Toc225232145"/>
      <w:bookmarkStart w:id="114" w:name="_Toc225232303"/>
      <w:bookmarkStart w:id="115" w:name="_Toc227911945"/>
      <w:r>
        <w:t>Forrás</w:t>
      </w:r>
      <w:bookmarkEnd w:id="111"/>
      <w:bookmarkEnd w:id="112"/>
      <w:bookmarkEnd w:id="113"/>
      <w:bookmarkEnd w:id="114"/>
      <w:bookmarkEnd w:id="115"/>
    </w:p>
    <w:p w14:paraId="01EA445D" w14:textId="77777777" w:rsidR="00D92271" w:rsidRDefault="00101C8F" w:rsidP="00101C8F">
      <w:pPr>
        <w:rPr>
          <w:lang w:eastAsia="hu-HU"/>
        </w:rPr>
      </w:pPr>
      <w:r>
        <w:rPr>
          <w:lang w:eastAsia="hu-HU"/>
        </w:rPr>
        <w:t>A forráskód dokumentációja a fejlesztési munka során folyamatosan készül. A fontosabb függvények és osztályok előtt rövid, magyar nyelvű szöveges megjegyzések kerülnek elhelyezésre, amelyek ismertetik az adott metódus célját és működését. Ezzel biztosított a kód átláthatósága, valamint a későbbi karbantartás és továbbfejlesztés hatékonysága.</w:t>
      </w:r>
    </w:p>
    <w:p w14:paraId="134D5A09" w14:textId="77777777" w:rsidR="00101C8F" w:rsidRPr="000147E9" w:rsidRDefault="00D92271" w:rsidP="00D92271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1983D23B" w14:textId="77777777" w:rsidR="00101C8F" w:rsidRPr="0010750D" w:rsidRDefault="00101C8F" w:rsidP="00A87B37">
      <w:pPr>
        <w:pStyle w:val="Cmsor3"/>
      </w:pPr>
      <w:bookmarkStart w:id="116" w:name="_Toc209178491"/>
      <w:bookmarkStart w:id="117" w:name="_Toc210124545"/>
      <w:bookmarkStart w:id="118" w:name="_Toc225232146"/>
      <w:bookmarkStart w:id="119" w:name="_Toc225232304"/>
      <w:bookmarkStart w:id="120" w:name="_Toc227911946"/>
      <w:r>
        <w:lastRenderedPageBreak/>
        <w:t>Felhasználói</w:t>
      </w:r>
      <w:bookmarkEnd w:id="116"/>
      <w:bookmarkEnd w:id="117"/>
      <w:bookmarkEnd w:id="118"/>
      <w:bookmarkEnd w:id="119"/>
      <w:bookmarkEnd w:id="120"/>
    </w:p>
    <w:p w14:paraId="7124EC6F" w14:textId="77777777" w:rsidR="00101C8F" w:rsidRPr="004D1363" w:rsidRDefault="00101C8F" w:rsidP="00101C8F">
      <w:r>
        <w:t>Az alkalmazás használatának részletes bemutatása a projekt keretében elkészített felhasználói dokumentáció részeként kerül kidolgozásra. A dokumentáció tartalmazza a rendszer funkcióinak pontos leírását, valamint a működés szemléltetését képernyőképekkel és példákkal. A cél, hogy a felhasználók számára átlátható, könnyen követhető útmutató álljon</w:t>
      </w:r>
      <w:r>
        <w:rPr>
          <w:sz w:val="24"/>
          <w:szCs w:val="24"/>
        </w:rPr>
        <w:t xml:space="preserve"> </w:t>
      </w:r>
      <w:r>
        <w:t>rendelkezésre, amely támogatja a szoftver mindennapi, hatékony használatát.</w:t>
      </w:r>
    </w:p>
    <w:p w14:paraId="308F57B6" w14:textId="77777777" w:rsidR="00101C8F" w:rsidRPr="00C1051F" w:rsidRDefault="00101C8F" w:rsidP="00A87B37">
      <w:pPr>
        <w:pStyle w:val="Cmsor2"/>
      </w:pPr>
      <w:bookmarkStart w:id="121" w:name="_Toc209178493"/>
      <w:bookmarkStart w:id="122" w:name="_Toc210124546"/>
      <w:bookmarkStart w:id="123" w:name="_Toc225232147"/>
      <w:bookmarkStart w:id="124" w:name="_Toc225232305"/>
      <w:bookmarkStart w:id="125" w:name="_Toc227911947"/>
      <w:r>
        <w:t>Projekt adatlap</w:t>
      </w:r>
      <w:bookmarkEnd w:id="121"/>
      <w:bookmarkEnd w:id="122"/>
      <w:bookmarkEnd w:id="123"/>
      <w:bookmarkEnd w:id="124"/>
      <w:bookmarkEnd w:id="125"/>
    </w:p>
    <w:p w14:paraId="06249E7D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Projekt neve: RÉKA – Vállalatirányítási rendszer</w:t>
      </w:r>
    </w:p>
    <w:p w14:paraId="45E0CBD2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Projekt rövid ismertetése: Kereskedelmi KKV-k számára egyszerű adminisztrációs felület</w:t>
      </w:r>
    </w:p>
    <w:p w14:paraId="5BF809C9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Felhasznált nyelvek: Java Script, HTML, CSS, SQL</w:t>
      </w:r>
    </w:p>
    <w:p w14:paraId="559C3D55" w14:textId="77777777" w:rsidR="00101C8F" w:rsidRPr="000147E9" w:rsidRDefault="00101C8F" w:rsidP="00016663">
      <w:pPr>
        <w:pStyle w:val="Listaszerbekezds"/>
        <w:rPr>
          <w:lang w:eastAsia="hu-HU"/>
        </w:rPr>
      </w:pPr>
      <w:r>
        <w:rPr>
          <w:lang w:eastAsia="hu-HU"/>
        </w:rPr>
        <w:t>Specifikációt összeállította: Csuka Tamás József, Paller Péter Décse</w:t>
      </w:r>
    </w:p>
    <w:p w14:paraId="65E9D37F" w14:textId="77777777" w:rsidR="00321C0D" w:rsidRDefault="00BE4D99" w:rsidP="00A87B37">
      <w:pPr>
        <w:pStyle w:val="Cmsor1"/>
      </w:pPr>
      <w:bookmarkStart w:id="126" w:name="_Toc225232148"/>
      <w:bookmarkStart w:id="127" w:name="_Toc225232306"/>
      <w:bookmarkStart w:id="128" w:name="_Toc227911948"/>
      <w:bookmarkEnd w:id="126"/>
      <w:bookmarkEnd w:id="127"/>
      <w:r>
        <w:lastRenderedPageBreak/>
        <w:t>Adatbázis</w:t>
      </w:r>
      <w:bookmarkEnd w:id="128"/>
    </w:p>
    <w:p w14:paraId="5663A55F" w14:textId="77777777" w:rsidR="00321C0D" w:rsidRDefault="00BE4D99" w:rsidP="00A87B37">
      <w:pPr>
        <w:pStyle w:val="Cmsor2"/>
      </w:pPr>
      <w:bookmarkStart w:id="129" w:name="_Toc227911949"/>
      <w:r>
        <w:t>Táblák</w:t>
      </w:r>
      <w:bookmarkEnd w:id="129"/>
    </w:p>
    <w:p w14:paraId="47CC1F7A" w14:textId="77777777" w:rsidR="00BE4D99" w:rsidRDefault="00BE4D99" w:rsidP="00BE4D99">
      <w:pPr>
        <w:pStyle w:val="Cmsor3"/>
      </w:pPr>
      <w:bookmarkStart w:id="130" w:name="_Toc227911950"/>
      <w:proofErr w:type="spellStart"/>
      <w:r>
        <w:t>Ceg</w:t>
      </w:r>
      <w:bookmarkEnd w:id="130"/>
      <w:proofErr w:type="spellEnd"/>
    </w:p>
    <w:p w14:paraId="7CE06FB9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Cég azonosító</w:t>
      </w:r>
    </w:p>
    <w:p w14:paraId="492AF555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neve</w:t>
      </w:r>
    </w:p>
    <w:p w14:paraId="101291BA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adoszam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(11),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adószáma</w:t>
      </w:r>
    </w:p>
    <w:p w14:paraId="336D49DD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euAdoszam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(20)]: Cég európai adószáma</w:t>
      </w:r>
    </w:p>
    <w:p w14:paraId="02B76D18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cim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(255),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székhelye</w:t>
      </w:r>
    </w:p>
    <w:p w14:paraId="51E0E1F9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email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(100)]: Cég e-mail címe</w:t>
      </w:r>
    </w:p>
    <w:p w14:paraId="3B49E666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telefon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Cég telefonszáma</w:t>
      </w:r>
    </w:p>
    <w:p w14:paraId="1D18B8D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elofiz</w:t>
      </w:r>
      <w:proofErr w:type="spellEnd"/>
      <w:r>
        <w:rPr>
          <w:lang w:eastAsia="hu-HU"/>
        </w:rPr>
        <w:t xml:space="preserve"> [Boolean]: Előfizet-e a rendszer szolgáltatásaira</w:t>
      </w:r>
    </w:p>
    <w:p w14:paraId="5877C52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szamla_minta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Számlázási minta</w:t>
      </w:r>
    </w:p>
    <w:p w14:paraId="05D35A1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rendeles_minta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Rendelési azonosító minta</w:t>
      </w:r>
    </w:p>
    <w:p w14:paraId="1833CD92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(26)]: Bankszámlaszám</w:t>
      </w:r>
    </w:p>
    <w:p w14:paraId="166209C5" w14:textId="77777777" w:rsidR="00BE4D99" w:rsidRDefault="00BE4D99" w:rsidP="00BE4D99">
      <w:pPr>
        <w:pStyle w:val="Cmsor3"/>
      </w:pPr>
      <w:bookmarkStart w:id="131" w:name="_Toc227911951"/>
      <w:proofErr w:type="spellStart"/>
      <w:r>
        <w:t>Felhasznalo</w:t>
      </w:r>
      <w:bookmarkEnd w:id="131"/>
      <w:proofErr w:type="spellEnd"/>
    </w:p>
    <w:p w14:paraId="4A1D991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Felhasználó azonosító</w:t>
      </w:r>
    </w:p>
    <w:p w14:paraId="6C86EEFB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neve</w:t>
      </w:r>
    </w:p>
    <w:p w14:paraId="0F8AF50B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jelszo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Jelszó</w:t>
      </w:r>
    </w:p>
    <w:p w14:paraId="60E76329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telephely_cim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(255),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telephelyének címe</w:t>
      </w:r>
    </w:p>
    <w:p w14:paraId="27D416A1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telefon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(15)]: Telefonszám</w:t>
      </w:r>
    </w:p>
    <w:p w14:paraId="0E74E633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rendeles_osszkesz</w:t>
      </w:r>
      <w:proofErr w:type="spellEnd"/>
      <w:r>
        <w:rPr>
          <w:lang w:eastAsia="hu-HU"/>
        </w:rPr>
        <w:t xml:space="preserve"> [Boolean]: Jogosultság rendelés </w:t>
      </w:r>
      <w:proofErr w:type="spellStart"/>
      <w:r>
        <w:rPr>
          <w:lang w:eastAsia="hu-HU"/>
        </w:rPr>
        <w:t>összkészítésére</w:t>
      </w:r>
      <w:proofErr w:type="spellEnd"/>
    </w:p>
    <w:p w14:paraId="35AFDF7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rendeles_lead</w:t>
      </w:r>
      <w:proofErr w:type="spellEnd"/>
      <w:r>
        <w:rPr>
          <w:lang w:eastAsia="hu-HU"/>
        </w:rPr>
        <w:t xml:space="preserve"> [Boolean]: Jogosultság rendelés leadására</w:t>
      </w:r>
    </w:p>
    <w:p w14:paraId="371D714A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szamla_keszit</w:t>
      </w:r>
      <w:proofErr w:type="spellEnd"/>
      <w:r>
        <w:rPr>
          <w:lang w:eastAsia="hu-HU"/>
        </w:rPr>
        <w:t xml:space="preserve"> [Boolean]: Jogosultság számla készítésére</w:t>
      </w:r>
    </w:p>
    <w:p w14:paraId="7F8FE42B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raktar_kezel</w:t>
      </w:r>
      <w:proofErr w:type="spellEnd"/>
      <w:r>
        <w:rPr>
          <w:lang w:eastAsia="hu-HU"/>
        </w:rPr>
        <w:t xml:space="preserve"> [Boolean]: Jogosultság raktár kezelésére</w:t>
      </w:r>
    </w:p>
    <w:p w14:paraId="4E313FFA" w14:textId="77777777" w:rsidR="00BE4D99" w:rsidRDefault="00BE4D99" w:rsidP="00BE4D99">
      <w:pPr>
        <w:pStyle w:val="Cmsor3"/>
      </w:pPr>
      <w:bookmarkStart w:id="132" w:name="_Toc227911952"/>
      <w:proofErr w:type="spellStart"/>
      <w:r>
        <w:t>Partnerseg</w:t>
      </w:r>
      <w:bookmarkEnd w:id="132"/>
      <w:proofErr w:type="spellEnd"/>
    </w:p>
    <w:p w14:paraId="52704B7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Partnerség azonosító</w:t>
      </w:r>
    </w:p>
    <w:p w14:paraId="390CC2F1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elado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Eladó cég azonosítója</w:t>
      </w:r>
    </w:p>
    <w:p w14:paraId="399F6AC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vevo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Vevő cég azonosítója</w:t>
      </w:r>
    </w:p>
    <w:p w14:paraId="33D0E662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fizetesi_ido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határidő (napokban)</w:t>
      </w:r>
    </w:p>
    <w:p w14:paraId="70230202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fizetesi_forma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(50),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forma (pl. átutalás, készpénz)</w:t>
      </w:r>
    </w:p>
    <w:p w14:paraId="0A1100B7" w14:textId="77777777" w:rsidR="00BE4D99" w:rsidRDefault="00BE4D99" w:rsidP="00BE4D99">
      <w:pPr>
        <w:rPr>
          <w:lang w:eastAsia="hu-HU"/>
        </w:rPr>
      </w:pPr>
    </w:p>
    <w:p w14:paraId="495514DE" w14:textId="77777777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600E5ED0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elado</w:t>
      </w:r>
      <w:proofErr w:type="spellEnd"/>
    </w:p>
    <w:p w14:paraId="22584D6C" w14:textId="77777777" w:rsidR="00D92271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vevo</w:t>
      </w:r>
      <w:proofErr w:type="spellEnd"/>
    </w:p>
    <w:p w14:paraId="309EE561" w14:textId="77777777" w:rsidR="00BE4D99" w:rsidRPr="00BE4D99" w:rsidRDefault="00D92271" w:rsidP="00D92271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5AD2761B" w14:textId="77777777" w:rsidR="00BE4D99" w:rsidRDefault="00BE4D99" w:rsidP="00BE4D99">
      <w:pPr>
        <w:pStyle w:val="Cmsor3"/>
      </w:pPr>
      <w:bookmarkStart w:id="133" w:name="_Toc227911953"/>
      <w:proofErr w:type="spellStart"/>
      <w:r>
        <w:lastRenderedPageBreak/>
        <w:t>Termek_kategoria</w:t>
      </w:r>
      <w:bookmarkEnd w:id="133"/>
      <w:proofErr w:type="spellEnd"/>
    </w:p>
    <w:p w14:paraId="5709C8AB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Kategória azonosító</w:t>
      </w:r>
    </w:p>
    <w:p w14:paraId="2D642050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Kategória neve</w:t>
      </w:r>
    </w:p>
    <w:p w14:paraId="75386EE2" w14:textId="77777777" w:rsidR="00BE4D99" w:rsidRDefault="00BE4D99" w:rsidP="00BE4D99">
      <w:pPr>
        <w:pStyle w:val="Cmsor3"/>
      </w:pPr>
      <w:bookmarkStart w:id="134" w:name="_Toc227911954"/>
      <w:r>
        <w:t>Termek</w:t>
      </w:r>
      <w:bookmarkEnd w:id="134"/>
    </w:p>
    <w:p w14:paraId="1102BB6E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Termék azonosító</w:t>
      </w:r>
    </w:p>
    <w:p w14:paraId="30DD3105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tulajdonos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azonosító (tulajdonos)</w:t>
      </w:r>
    </w:p>
    <w:p w14:paraId="30AE604A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neve</w:t>
      </w:r>
    </w:p>
    <w:p w14:paraId="2CB0B7B3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cikkszam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(100)]: Termék cikkszáma</w:t>
      </w:r>
    </w:p>
    <w:p w14:paraId="12840614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mennyiseg</w:t>
      </w:r>
      <w:proofErr w:type="spellEnd"/>
      <w:r>
        <w:rPr>
          <w:lang w:eastAsia="hu-HU"/>
        </w:rPr>
        <w:t xml:space="preserve"> [Integer]: Raktárkészlet</w:t>
      </w:r>
    </w:p>
    <w:p w14:paraId="6DE9DBA5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kiszereles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>(10)]: Kiszerelés</w:t>
      </w:r>
    </w:p>
    <w:p w14:paraId="3F9C337D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min_vas_menny</w:t>
      </w:r>
      <w:proofErr w:type="spellEnd"/>
      <w:r>
        <w:rPr>
          <w:lang w:eastAsia="hu-HU"/>
        </w:rPr>
        <w:t xml:space="preserve"> [Integer]: Minimum vásárolható mennyiség</w:t>
      </w:r>
    </w:p>
    <w:p w14:paraId="667027A3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leiras</w:t>
      </w:r>
      <w:proofErr w:type="spellEnd"/>
      <w:r>
        <w:rPr>
          <w:lang w:eastAsia="hu-HU"/>
        </w:rPr>
        <w:t xml:space="preserve"> [Text]: Termék leírás</w:t>
      </w:r>
    </w:p>
    <w:p w14:paraId="77AD8143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ar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ára</w:t>
      </w:r>
    </w:p>
    <w:p w14:paraId="5644DA81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kategoria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Termékkategória azonosító</w:t>
      </w:r>
    </w:p>
    <w:p w14:paraId="2A7F67BF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afa_kulcs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ÁFA kulcs</w:t>
      </w:r>
    </w:p>
    <w:p w14:paraId="74BBDEE7" w14:textId="77777777" w:rsidR="00BE4D99" w:rsidRDefault="00BE4D99" w:rsidP="00BE4D99">
      <w:pPr>
        <w:rPr>
          <w:lang w:eastAsia="hu-HU"/>
        </w:rPr>
      </w:pPr>
    </w:p>
    <w:p w14:paraId="66633FEC" w14:textId="77777777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08983241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tulajdonos</w:t>
      </w:r>
    </w:p>
    <w:p w14:paraId="51CCA235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kategoria</w:t>
      </w:r>
      <w:proofErr w:type="spellEnd"/>
    </w:p>
    <w:p w14:paraId="3277A6BE" w14:textId="77777777" w:rsidR="00BE4D99" w:rsidRDefault="00BE4D99" w:rsidP="00BE4D99">
      <w:pPr>
        <w:pStyle w:val="Cmsor3"/>
      </w:pPr>
      <w:bookmarkStart w:id="135" w:name="_Toc227911955"/>
      <w:proofErr w:type="spellStart"/>
      <w:r>
        <w:t>Rendeles</w:t>
      </w:r>
      <w:bookmarkEnd w:id="135"/>
      <w:proofErr w:type="spellEnd"/>
    </w:p>
    <w:p w14:paraId="3344988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 [Integer, elsődleges kulcs, </w:t>
      </w:r>
      <w:proofErr w:type="spellStart"/>
      <w:r>
        <w:rPr>
          <w:lang w:eastAsia="hu-HU"/>
        </w:rPr>
        <w:t>auto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increment</w:t>
      </w:r>
      <w:proofErr w:type="spellEnd"/>
      <w:r>
        <w:rPr>
          <w:lang w:eastAsia="hu-HU"/>
        </w:rPr>
        <w:t>]: Rendelés azonosító</w:t>
      </w:r>
    </w:p>
    <w:p w14:paraId="699CFE4F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Partnerség azonosító</w:t>
      </w:r>
    </w:p>
    <w:p w14:paraId="46D51988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datum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dátuma</w:t>
      </w:r>
    </w:p>
    <w:p w14:paraId="78414168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status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státusza</w:t>
      </w:r>
    </w:p>
    <w:p w14:paraId="7A772C29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sz_cim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Szállítási cím (felhasználó azonosító)</w:t>
      </w:r>
    </w:p>
    <w:p w14:paraId="48E62AFD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rendeles_szam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(15),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Null, </w:t>
      </w:r>
      <w:proofErr w:type="spellStart"/>
      <w:r>
        <w:rPr>
          <w:lang w:eastAsia="hu-HU"/>
        </w:rPr>
        <w:t>Unique</w:t>
      </w:r>
      <w:proofErr w:type="spellEnd"/>
      <w:r>
        <w:rPr>
          <w:lang w:eastAsia="hu-HU"/>
        </w:rPr>
        <w:t>]: Rendelési szám</w:t>
      </w:r>
    </w:p>
    <w:p w14:paraId="410BFCC2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szamla_kesz</w:t>
      </w:r>
      <w:proofErr w:type="spellEnd"/>
      <w:r>
        <w:rPr>
          <w:lang w:eastAsia="hu-HU"/>
        </w:rPr>
        <w:t xml:space="preserve"> [Boolean]: Készült-e számla</w:t>
      </w:r>
    </w:p>
    <w:p w14:paraId="03EC77F2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sztorno</w:t>
      </w:r>
      <w:proofErr w:type="spellEnd"/>
      <w:r>
        <w:rPr>
          <w:lang w:eastAsia="hu-HU"/>
        </w:rPr>
        <w:t xml:space="preserve"> [Boolean]: </w:t>
      </w:r>
      <w:proofErr w:type="spellStart"/>
      <w:r>
        <w:rPr>
          <w:lang w:eastAsia="hu-HU"/>
        </w:rPr>
        <w:t>Sztornózott</w:t>
      </w:r>
      <w:proofErr w:type="spellEnd"/>
      <w:r>
        <w:rPr>
          <w:lang w:eastAsia="hu-HU"/>
        </w:rPr>
        <w:t xml:space="preserve"> rendelés</w:t>
      </w:r>
    </w:p>
    <w:p w14:paraId="21C22DBF" w14:textId="77777777" w:rsidR="00BE4D99" w:rsidRDefault="00BE4D99" w:rsidP="00BE4D99">
      <w:pPr>
        <w:rPr>
          <w:lang w:eastAsia="hu-HU"/>
        </w:rPr>
      </w:pPr>
    </w:p>
    <w:p w14:paraId="3161C005" w14:textId="77777777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0E104C2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</w:t>
      </w:r>
      <w:proofErr w:type="spellEnd"/>
    </w:p>
    <w:p w14:paraId="2246EAFC" w14:textId="77777777" w:rsidR="00D92271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sz_cim</w:t>
      </w:r>
      <w:proofErr w:type="spellEnd"/>
    </w:p>
    <w:p w14:paraId="15B18577" w14:textId="77777777" w:rsidR="00BE4D99" w:rsidRPr="00BE4D99" w:rsidRDefault="00D92271" w:rsidP="00D92271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5659D762" w14:textId="77777777" w:rsidR="00BE4D99" w:rsidRDefault="00BE4D99" w:rsidP="00BE4D99">
      <w:pPr>
        <w:pStyle w:val="Cmsor3"/>
      </w:pPr>
      <w:bookmarkStart w:id="136" w:name="_Toc227911956"/>
      <w:proofErr w:type="spellStart"/>
      <w:r>
        <w:lastRenderedPageBreak/>
        <w:t>RendelesTetel</w:t>
      </w:r>
      <w:bookmarkEnd w:id="136"/>
      <w:proofErr w:type="spellEnd"/>
    </w:p>
    <w:p w14:paraId="4FA8AA6F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Rendelés azonosító</w:t>
      </w:r>
    </w:p>
    <w:p w14:paraId="149F4A61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azonosító</w:t>
      </w:r>
    </w:p>
    <w:p w14:paraId="3DF52DDA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mennyiseg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Mennyiség</w:t>
      </w:r>
    </w:p>
    <w:p w14:paraId="01ECCA08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nev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Termék neve (pillanatkép)</w:t>
      </w:r>
    </w:p>
    <w:p w14:paraId="740F5378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ar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Ár (pillanatkép)</w:t>
      </w:r>
    </w:p>
    <w:p w14:paraId="0B021624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afa_kulcs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ÁFA kulcs</w:t>
      </w:r>
    </w:p>
    <w:p w14:paraId="6A180AB7" w14:textId="77777777" w:rsidR="00BE4D99" w:rsidRDefault="00BE4D99" w:rsidP="00BE4D99">
      <w:pPr>
        <w:rPr>
          <w:lang w:eastAsia="hu-HU"/>
        </w:rPr>
      </w:pPr>
    </w:p>
    <w:p w14:paraId="375FEBB1" w14:textId="77777777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75E1BDA3" w14:textId="77777777" w:rsidR="00BE4D99" w:rsidRDefault="00BE4D99" w:rsidP="00016663">
      <w:pPr>
        <w:pStyle w:val="Listaszerbekezds"/>
        <w:rPr>
          <w:lang w:eastAsia="hu-HU"/>
        </w:rPr>
      </w:pPr>
      <w:r>
        <w:rPr>
          <w:lang w:eastAsia="hu-HU"/>
        </w:rPr>
        <w:t>(</w:t>
      </w: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termek_id</w:t>
      </w:r>
      <w:proofErr w:type="spellEnd"/>
      <w:r>
        <w:rPr>
          <w:lang w:eastAsia="hu-HU"/>
        </w:rPr>
        <w:t>) [összetett elsődleges kulcs]</w:t>
      </w:r>
    </w:p>
    <w:p w14:paraId="70351C55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</w:p>
    <w:p w14:paraId="408CEE7A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</w:p>
    <w:p w14:paraId="79A59310" w14:textId="77777777" w:rsidR="00BE4D99" w:rsidRDefault="00BE4D99" w:rsidP="00BE4D99">
      <w:pPr>
        <w:pStyle w:val="Cmsor3"/>
      </w:pPr>
      <w:bookmarkStart w:id="137" w:name="_Toc227911957"/>
      <w:proofErr w:type="spellStart"/>
      <w:r>
        <w:t>Ceg_alkalmazott</w:t>
      </w:r>
      <w:bookmarkEnd w:id="137"/>
      <w:proofErr w:type="spellEnd"/>
    </w:p>
    <w:p w14:paraId="6007B75C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Cég azonosító</w:t>
      </w:r>
    </w:p>
    <w:p w14:paraId="231229A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Felhasználó azonosító</w:t>
      </w:r>
    </w:p>
    <w:p w14:paraId="0AD4AE5C" w14:textId="77777777" w:rsidR="00BE4D99" w:rsidRDefault="00BE4D99" w:rsidP="00BE4D99">
      <w:pPr>
        <w:rPr>
          <w:lang w:eastAsia="hu-HU"/>
        </w:rPr>
      </w:pPr>
    </w:p>
    <w:p w14:paraId="1C31A5DD" w14:textId="77777777" w:rsidR="00BE4D99" w:rsidRDefault="00BE4D99" w:rsidP="00BE4D99">
      <w:pPr>
        <w:rPr>
          <w:lang w:eastAsia="hu-HU"/>
        </w:rPr>
      </w:pPr>
      <w:r>
        <w:rPr>
          <w:lang w:eastAsia="hu-HU"/>
        </w:rPr>
        <w:t>Indexes:</w:t>
      </w:r>
    </w:p>
    <w:p w14:paraId="37B4C9BB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</w:p>
    <w:p w14:paraId="2DABD87C" w14:textId="77777777" w:rsidR="00BE4D99" w:rsidRP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</w:p>
    <w:p w14:paraId="349CE6D0" w14:textId="77777777" w:rsidR="00BE4D99" w:rsidRDefault="00BE4D99" w:rsidP="00BE4D99">
      <w:pPr>
        <w:pStyle w:val="Cmsor3"/>
      </w:pPr>
      <w:bookmarkStart w:id="138" w:name="_Toc227911958"/>
      <w:proofErr w:type="spellStart"/>
      <w:r>
        <w:t>Szamla</w:t>
      </w:r>
      <w:bookmarkEnd w:id="138"/>
      <w:proofErr w:type="spellEnd"/>
    </w:p>
    <w:p w14:paraId="024F8445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szamla_sz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(26),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Számlaszám</w:t>
      </w:r>
    </w:p>
    <w:p w14:paraId="3F920237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Kapcsolódó rendelés</w:t>
      </w:r>
    </w:p>
    <w:p w14:paraId="5F6BC5D5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szamla_tipus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Varchar</w:t>
      </w:r>
      <w:proofErr w:type="spellEnd"/>
      <w:r>
        <w:rPr>
          <w:lang w:eastAsia="hu-HU"/>
        </w:rPr>
        <w:t xml:space="preserve">(10),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Számla típusa</w:t>
      </w:r>
    </w:p>
    <w:p w14:paraId="449162A8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kiallitas_datum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Kiállítás dátuma</w:t>
      </w:r>
    </w:p>
    <w:p w14:paraId="18829E8D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fizetesi_ido</w:t>
      </w:r>
      <w:proofErr w:type="spellEnd"/>
      <w:r>
        <w:rPr>
          <w:lang w:eastAsia="hu-HU"/>
        </w:rPr>
        <w:t xml:space="preserve"> [</w:t>
      </w:r>
      <w:proofErr w:type="spellStart"/>
      <w:r>
        <w:rPr>
          <w:lang w:eastAsia="hu-HU"/>
        </w:rPr>
        <w:t>Date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Fizetési határidő dátum</w:t>
      </w:r>
    </w:p>
    <w:p w14:paraId="660940B1" w14:textId="77777777" w:rsidR="00BE4D99" w:rsidRDefault="00BE4D99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kiallito</w:t>
      </w:r>
      <w:proofErr w:type="spellEnd"/>
      <w:r>
        <w:rPr>
          <w:lang w:eastAsia="hu-HU"/>
        </w:rPr>
        <w:t xml:space="preserve"> [Integer, </w:t>
      </w:r>
      <w:proofErr w:type="spellStart"/>
      <w:r>
        <w:rPr>
          <w:lang w:eastAsia="hu-HU"/>
        </w:rPr>
        <w:t>Not</w:t>
      </w:r>
      <w:proofErr w:type="spellEnd"/>
      <w:r>
        <w:rPr>
          <w:lang w:eastAsia="hu-HU"/>
        </w:rPr>
        <w:t xml:space="preserve"> Null]: Kiállító cég azonosító</w:t>
      </w:r>
    </w:p>
    <w:p w14:paraId="0C03AC5B" w14:textId="77777777" w:rsidR="000F378B" w:rsidRDefault="000F378B" w:rsidP="000F378B">
      <w:pPr>
        <w:pStyle w:val="Cmsor2"/>
      </w:pPr>
      <w:bookmarkStart w:id="139" w:name="_Toc227911959"/>
      <w:r>
        <w:t>Táblák közötti kapcsolatok</w:t>
      </w:r>
      <w:bookmarkEnd w:id="139"/>
    </w:p>
    <w:p w14:paraId="03F7E1AD" w14:textId="77777777" w:rsidR="000F378B" w:rsidRDefault="000F378B" w:rsidP="000F378B">
      <w:pPr>
        <w:pStyle w:val="Cmsor3"/>
      </w:pPr>
      <w:bookmarkStart w:id="140" w:name="_Toc227911960"/>
      <w:proofErr w:type="spellStart"/>
      <w:r>
        <w:t>Ceg</w:t>
      </w:r>
      <w:bookmarkEnd w:id="140"/>
      <w:proofErr w:type="spellEnd"/>
    </w:p>
    <w:p w14:paraId="57994951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2E9E8D5B" w14:textId="77777777" w:rsidR="000F378B" w:rsidRDefault="000F378B" w:rsidP="000F378B">
      <w:pPr>
        <w:rPr>
          <w:lang w:eastAsia="hu-HU"/>
        </w:rPr>
      </w:pPr>
    </w:p>
    <w:p w14:paraId="13A1A93D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3BE64015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Partnerseg.elado</w:t>
      </w:r>
      <w:proofErr w:type="spellEnd"/>
      <w:r>
        <w:rPr>
          <w:lang w:eastAsia="hu-HU"/>
        </w:rPr>
        <w:t xml:space="preserve"> (1:N)</w:t>
      </w:r>
    </w:p>
    <w:p w14:paraId="0B3544F1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Partnerseg.vevo</w:t>
      </w:r>
      <w:proofErr w:type="spellEnd"/>
      <w:r>
        <w:rPr>
          <w:lang w:eastAsia="hu-HU"/>
        </w:rPr>
        <w:t xml:space="preserve"> (1:N)</w:t>
      </w:r>
    </w:p>
    <w:p w14:paraId="15A286D4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Termek.tulajdonos</w:t>
      </w:r>
      <w:proofErr w:type="spellEnd"/>
      <w:r>
        <w:rPr>
          <w:lang w:eastAsia="hu-HU"/>
        </w:rPr>
        <w:t xml:space="preserve"> (1:N)</w:t>
      </w:r>
    </w:p>
    <w:p w14:paraId="171B2C1D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Ceg_alkalmazott.cegId</w:t>
      </w:r>
      <w:proofErr w:type="spellEnd"/>
      <w:r>
        <w:rPr>
          <w:lang w:eastAsia="hu-HU"/>
        </w:rPr>
        <w:t xml:space="preserve"> (1:N)</w:t>
      </w:r>
    </w:p>
    <w:p w14:paraId="087817C0" w14:textId="77777777" w:rsidR="00D92271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Ceg.id → </w:t>
      </w:r>
      <w:proofErr w:type="spellStart"/>
      <w:r>
        <w:rPr>
          <w:lang w:eastAsia="hu-HU"/>
        </w:rPr>
        <w:t>Szamla.kiallito</w:t>
      </w:r>
      <w:proofErr w:type="spellEnd"/>
      <w:r>
        <w:rPr>
          <w:lang w:eastAsia="hu-HU"/>
        </w:rPr>
        <w:t xml:space="preserve"> (1:N)</w:t>
      </w:r>
    </w:p>
    <w:p w14:paraId="0233D19B" w14:textId="77777777" w:rsidR="000F378B" w:rsidRDefault="00D92271" w:rsidP="00D92271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18FCEB45" w14:textId="77777777" w:rsidR="000F378B" w:rsidRDefault="000F378B" w:rsidP="000F378B">
      <w:pPr>
        <w:pStyle w:val="Cmsor3"/>
      </w:pPr>
      <w:bookmarkStart w:id="141" w:name="_Toc227911961"/>
      <w:proofErr w:type="spellStart"/>
      <w:r>
        <w:lastRenderedPageBreak/>
        <w:t>Felhasznalo</w:t>
      </w:r>
      <w:bookmarkEnd w:id="141"/>
      <w:proofErr w:type="spellEnd"/>
    </w:p>
    <w:p w14:paraId="39DA863E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0F5CD0A4" w14:textId="77777777" w:rsidR="000F378B" w:rsidRDefault="000F378B" w:rsidP="000F378B">
      <w:pPr>
        <w:rPr>
          <w:lang w:eastAsia="hu-HU"/>
        </w:rPr>
      </w:pPr>
    </w:p>
    <w:p w14:paraId="76BCEE6E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4913DD68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Felhasznalo.id → </w:t>
      </w:r>
      <w:proofErr w:type="spellStart"/>
      <w:r>
        <w:rPr>
          <w:lang w:eastAsia="hu-HU"/>
        </w:rPr>
        <w:t>Rendeles.sz_cim</w:t>
      </w:r>
      <w:proofErr w:type="spellEnd"/>
      <w:r>
        <w:rPr>
          <w:lang w:eastAsia="hu-HU"/>
        </w:rPr>
        <w:t xml:space="preserve"> (1:N)</w:t>
      </w:r>
    </w:p>
    <w:p w14:paraId="1A21CAE8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Felhasznalo.id → </w:t>
      </w:r>
      <w:proofErr w:type="spellStart"/>
      <w:r>
        <w:rPr>
          <w:lang w:eastAsia="hu-HU"/>
        </w:rPr>
        <w:t>Ceg_alkalmazott.felhasznaloId</w:t>
      </w:r>
      <w:proofErr w:type="spellEnd"/>
      <w:r>
        <w:rPr>
          <w:lang w:eastAsia="hu-HU"/>
        </w:rPr>
        <w:t xml:space="preserve"> (1:N)</w:t>
      </w:r>
    </w:p>
    <w:p w14:paraId="1D71DDE1" w14:textId="77777777" w:rsidR="000F378B" w:rsidRDefault="000F378B" w:rsidP="000F378B">
      <w:pPr>
        <w:pStyle w:val="Cmsor3"/>
      </w:pPr>
      <w:bookmarkStart w:id="142" w:name="_Toc227911962"/>
      <w:proofErr w:type="spellStart"/>
      <w:r>
        <w:t>Partnerseg</w:t>
      </w:r>
      <w:bookmarkEnd w:id="142"/>
      <w:proofErr w:type="spellEnd"/>
    </w:p>
    <w:p w14:paraId="3459D209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74DB802D" w14:textId="77777777" w:rsidR="000F378B" w:rsidRDefault="000F378B" w:rsidP="000F378B">
      <w:pPr>
        <w:rPr>
          <w:lang w:eastAsia="hu-HU"/>
        </w:rPr>
      </w:pPr>
    </w:p>
    <w:p w14:paraId="23D1478B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2EB26974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Partnerseg.elado</w:t>
      </w:r>
      <w:proofErr w:type="spellEnd"/>
      <w:r>
        <w:rPr>
          <w:lang w:eastAsia="hu-HU"/>
        </w:rPr>
        <w:t xml:space="preserve"> → Ceg.id (N:1)</w:t>
      </w:r>
    </w:p>
    <w:p w14:paraId="0D844556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Partnerseg.vevo</w:t>
      </w:r>
      <w:proofErr w:type="spellEnd"/>
      <w:r>
        <w:rPr>
          <w:lang w:eastAsia="hu-HU"/>
        </w:rPr>
        <w:t xml:space="preserve"> → Ceg.id (N:1)</w:t>
      </w:r>
    </w:p>
    <w:p w14:paraId="26649E94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Partnerseg.id → </w:t>
      </w:r>
      <w:proofErr w:type="spellStart"/>
      <w:r>
        <w:rPr>
          <w:lang w:eastAsia="hu-HU"/>
        </w:rPr>
        <w:t>Rendeles.partnerseg</w:t>
      </w:r>
      <w:proofErr w:type="spellEnd"/>
      <w:r>
        <w:rPr>
          <w:lang w:eastAsia="hu-HU"/>
        </w:rPr>
        <w:t xml:space="preserve"> (1:N)</w:t>
      </w:r>
    </w:p>
    <w:p w14:paraId="7D245F4A" w14:textId="77777777" w:rsidR="000F378B" w:rsidRDefault="000F378B" w:rsidP="000F378B">
      <w:pPr>
        <w:pStyle w:val="Cmsor3"/>
      </w:pPr>
      <w:bookmarkStart w:id="143" w:name="_Toc227911963"/>
      <w:proofErr w:type="spellStart"/>
      <w:r>
        <w:t>Termek_kategoria</w:t>
      </w:r>
      <w:bookmarkEnd w:id="143"/>
      <w:proofErr w:type="spellEnd"/>
    </w:p>
    <w:p w14:paraId="77689DAE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03760989" w14:textId="77777777" w:rsidR="000F378B" w:rsidRDefault="000F378B" w:rsidP="000F378B">
      <w:pPr>
        <w:rPr>
          <w:lang w:eastAsia="hu-HU"/>
        </w:rPr>
      </w:pPr>
    </w:p>
    <w:p w14:paraId="625880D8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Kapcsolat:</w:t>
      </w:r>
    </w:p>
    <w:p w14:paraId="7853C185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Termek_kategoria.id → </w:t>
      </w:r>
      <w:proofErr w:type="spellStart"/>
      <w:r>
        <w:rPr>
          <w:lang w:eastAsia="hu-HU"/>
        </w:rPr>
        <w:t>Termek.kategoria</w:t>
      </w:r>
      <w:proofErr w:type="spellEnd"/>
      <w:r>
        <w:rPr>
          <w:lang w:eastAsia="hu-HU"/>
        </w:rPr>
        <w:t xml:space="preserve"> (1:N)</w:t>
      </w:r>
    </w:p>
    <w:p w14:paraId="40341077" w14:textId="77777777" w:rsidR="000F378B" w:rsidRDefault="000F378B" w:rsidP="000F378B">
      <w:pPr>
        <w:pStyle w:val="Cmsor3"/>
      </w:pPr>
      <w:bookmarkStart w:id="144" w:name="_Toc227911964"/>
      <w:r>
        <w:t>Termek</w:t>
      </w:r>
      <w:bookmarkEnd w:id="144"/>
    </w:p>
    <w:p w14:paraId="28687688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4A97F5F4" w14:textId="77777777" w:rsidR="000F378B" w:rsidRDefault="000F378B" w:rsidP="000F378B">
      <w:pPr>
        <w:rPr>
          <w:lang w:eastAsia="hu-HU"/>
        </w:rPr>
      </w:pPr>
    </w:p>
    <w:p w14:paraId="42C37479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5F580FD6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Termek.tulajdonos</w:t>
      </w:r>
      <w:proofErr w:type="spellEnd"/>
      <w:r>
        <w:rPr>
          <w:lang w:eastAsia="hu-HU"/>
        </w:rPr>
        <w:t xml:space="preserve"> → Ceg.id (N:1)</w:t>
      </w:r>
    </w:p>
    <w:p w14:paraId="50646254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Termek.kategoria</w:t>
      </w:r>
      <w:proofErr w:type="spellEnd"/>
      <w:r>
        <w:rPr>
          <w:lang w:eastAsia="hu-HU"/>
        </w:rPr>
        <w:t xml:space="preserve"> → Termek_kategoria.id (N:1)</w:t>
      </w:r>
    </w:p>
    <w:p w14:paraId="361D0556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Termek.id → </w:t>
      </w:r>
      <w:proofErr w:type="spellStart"/>
      <w:r>
        <w:rPr>
          <w:lang w:eastAsia="hu-HU"/>
        </w:rPr>
        <w:t>RendelesTetel.termek_id</w:t>
      </w:r>
      <w:proofErr w:type="spellEnd"/>
      <w:r>
        <w:rPr>
          <w:lang w:eastAsia="hu-HU"/>
        </w:rPr>
        <w:t xml:space="preserve"> (1:N)</w:t>
      </w:r>
    </w:p>
    <w:p w14:paraId="12627F66" w14:textId="77777777" w:rsidR="000F378B" w:rsidRDefault="000F378B" w:rsidP="000F378B">
      <w:pPr>
        <w:pStyle w:val="Cmsor3"/>
      </w:pPr>
      <w:bookmarkStart w:id="145" w:name="_Toc227911965"/>
      <w:proofErr w:type="spellStart"/>
      <w:r>
        <w:t>Rendeles</w:t>
      </w:r>
      <w:bookmarkEnd w:id="145"/>
      <w:proofErr w:type="spellEnd"/>
    </w:p>
    <w:p w14:paraId="67BE26A6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id</w:t>
      </w:r>
      <w:proofErr w:type="spellEnd"/>
    </w:p>
    <w:p w14:paraId="04DD89CC" w14:textId="77777777" w:rsidR="000F378B" w:rsidRDefault="000F378B" w:rsidP="000F378B">
      <w:pPr>
        <w:rPr>
          <w:lang w:eastAsia="hu-HU"/>
        </w:rPr>
      </w:pPr>
    </w:p>
    <w:p w14:paraId="41FC0245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7BEFDC84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Rendeles.partnerseg</w:t>
      </w:r>
      <w:proofErr w:type="spellEnd"/>
      <w:r>
        <w:rPr>
          <w:lang w:eastAsia="hu-HU"/>
        </w:rPr>
        <w:t xml:space="preserve"> → Partnerseg.id (N:1)</w:t>
      </w:r>
    </w:p>
    <w:p w14:paraId="3BEBB0C9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Rendeles.sz_cim</w:t>
      </w:r>
      <w:proofErr w:type="spellEnd"/>
      <w:r>
        <w:rPr>
          <w:lang w:eastAsia="hu-HU"/>
        </w:rPr>
        <w:t xml:space="preserve"> → Felhasznalo.id (N:1)</w:t>
      </w:r>
    </w:p>
    <w:p w14:paraId="5BE9DA2C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Rendeles.id → </w:t>
      </w:r>
      <w:proofErr w:type="spellStart"/>
      <w:r>
        <w:rPr>
          <w:lang w:eastAsia="hu-HU"/>
        </w:rPr>
        <w:t>RendelesTetel.rendeles_id</w:t>
      </w:r>
      <w:proofErr w:type="spellEnd"/>
      <w:r>
        <w:rPr>
          <w:lang w:eastAsia="hu-HU"/>
        </w:rPr>
        <w:t xml:space="preserve"> (1:N)</w:t>
      </w:r>
    </w:p>
    <w:p w14:paraId="3563AAF1" w14:textId="77777777" w:rsidR="000F378B" w:rsidRDefault="000F378B" w:rsidP="00016663">
      <w:pPr>
        <w:pStyle w:val="Listaszerbekezds"/>
        <w:rPr>
          <w:lang w:eastAsia="hu-HU"/>
        </w:rPr>
      </w:pPr>
      <w:r>
        <w:rPr>
          <w:lang w:eastAsia="hu-HU"/>
        </w:rPr>
        <w:t xml:space="preserve">Rendeles.id → </w:t>
      </w:r>
      <w:proofErr w:type="spellStart"/>
      <w:r>
        <w:rPr>
          <w:lang w:eastAsia="hu-HU"/>
        </w:rPr>
        <w:t>Szamla.rendeles_id</w:t>
      </w:r>
      <w:proofErr w:type="spellEnd"/>
      <w:r>
        <w:rPr>
          <w:lang w:eastAsia="hu-HU"/>
        </w:rPr>
        <w:t xml:space="preserve"> (1:N)</w:t>
      </w:r>
    </w:p>
    <w:p w14:paraId="4BA1BB0A" w14:textId="77777777" w:rsidR="000F378B" w:rsidRDefault="000F378B" w:rsidP="000F378B">
      <w:pPr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16914028" w14:textId="77777777" w:rsidR="000F378B" w:rsidRDefault="000F378B" w:rsidP="000F378B">
      <w:pPr>
        <w:pStyle w:val="Cmsor3"/>
      </w:pPr>
      <w:bookmarkStart w:id="146" w:name="_Toc227911966"/>
      <w:proofErr w:type="spellStart"/>
      <w:r>
        <w:lastRenderedPageBreak/>
        <w:t>RendelesTetel</w:t>
      </w:r>
      <w:bookmarkEnd w:id="146"/>
      <w:proofErr w:type="spellEnd"/>
    </w:p>
    <w:p w14:paraId="5D5709FC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Összetett elsődleges kulcs:</w:t>
      </w:r>
    </w:p>
    <w:p w14:paraId="6F26DF03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rendeles_id</w:t>
      </w:r>
      <w:proofErr w:type="spellEnd"/>
    </w:p>
    <w:p w14:paraId="41466775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termek_id</w:t>
      </w:r>
      <w:proofErr w:type="spellEnd"/>
    </w:p>
    <w:p w14:paraId="44FBC699" w14:textId="77777777" w:rsidR="000F378B" w:rsidRDefault="000F378B" w:rsidP="000F378B">
      <w:pPr>
        <w:rPr>
          <w:lang w:eastAsia="hu-HU"/>
        </w:rPr>
      </w:pPr>
    </w:p>
    <w:p w14:paraId="09FEC649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0E0984D0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RendelesTetel.rendeles_id</w:t>
      </w:r>
      <w:proofErr w:type="spellEnd"/>
      <w:r>
        <w:rPr>
          <w:lang w:eastAsia="hu-HU"/>
        </w:rPr>
        <w:t xml:space="preserve"> → Rendeles.id (N:1)</w:t>
      </w:r>
    </w:p>
    <w:p w14:paraId="1E38CC13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RendelesTetel.termek_id</w:t>
      </w:r>
      <w:proofErr w:type="spellEnd"/>
      <w:r>
        <w:rPr>
          <w:lang w:eastAsia="hu-HU"/>
        </w:rPr>
        <w:t xml:space="preserve"> → Termek.id (N:1)</w:t>
      </w:r>
    </w:p>
    <w:p w14:paraId="03F9A456" w14:textId="77777777" w:rsidR="000F378B" w:rsidRDefault="000F378B" w:rsidP="000F378B">
      <w:pPr>
        <w:pStyle w:val="Cmsor3"/>
      </w:pPr>
      <w:bookmarkStart w:id="147" w:name="_Toc227911967"/>
      <w:proofErr w:type="spellStart"/>
      <w:r>
        <w:t>Ceg_alkalmazott</w:t>
      </w:r>
      <w:bookmarkEnd w:id="147"/>
      <w:proofErr w:type="spellEnd"/>
    </w:p>
    <w:p w14:paraId="1B2229E5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Összetett elsődleges kulcs:</w:t>
      </w:r>
    </w:p>
    <w:p w14:paraId="08AE07F1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cegId</w:t>
      </w:r>
      <w:proofErr w:type="spellEnd"/>
    </w:p>
    <w:p w14:paraId="1773628C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felhasznaloId</w:t>
      </w:r>
      <w:proofErr w:type="spellEnd"/>
    </w:p>
    <w:p w14:paraId="40985EF7" w14:textId="77777777" w:rsidR="000F378B" w:rsidRDefault="000F378B" w:rsidP="000F378B">
      <w:pPr>
        <w:rPr>
          <w:lang w:eastAsia="hu-HU"/>
        </w:rPr>
      </w:pPr>
    </w:p>
    <w:p w14:paraId="307FF5DC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3807C161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Ceg_alkalmazott.cegId</w:t>
      </w:r>
      <w:proofErr w:type="spellEnd"/>
      <w:r>
        <w:rPr>
          <w:lang w:eastAsia="hu-HU"/>
        </w:rPr>
        <w:t xml:space="preserve"> → Ceg.id (N:1)</w:t>
      </w:r>
    </w:p>
    <w:p w14:paraId="1C927285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Ceg_alkalmazott.felhasznaloId</w:t>
      </w:r>
      <w:proofErr w:type="spellEnd"/>
      <w:r>
        <w:rPr>
          <w:lang w:eastAsia="hu-HU"/>
        </w:rPr>
        <w:t xml:space="preserve"> → Felhasznalo.id (N:1)</w:t>
      </w:r>
    </w:p>
    <w:p w14:paraId="39400859" w14:textId="77777777" w:rsidR="000F378B" w:rsidRDefault="000F378B" w:rsidP="000F378B">
      <w:pPr>
        <w:pStyle w:val="Cmsor3"/>
      </w:pPr>
      <w:bookmarkStart w:id="148" w:name="_Toc227911968"/>
      <w:proofErr w:type="spellStart"/>
      <w:r>
        <w:t>Szamla</w:t>
      </w:r>
      <w:bookmarkEnd w:id="148"/>
      <w:proofErr w:type="spellEnd"/>
    </w:p>
    <w:p w14:paraId="688D025D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 xml:space="preserve">Elsődleges kulcs: </w:t>
      </w:r>
      <w:proofErr w:type="spellStart"/>
      <w:r>
        <w:rPr>
          <w:lang w:eastAsia="hu-HU"/>
        </w:rPr>
        <w:t>szamla_sz</w:t>
      </w:r>
      <w:proofErr w:type="spellEnd"/>
    </w:p>
    <w:p w14:paraId="04A0A74B" w14:textId="77777777" w:rsidR="000F378B" w:rsidRDefault="000F378B" w:rsidP="000F378B">
      <w:pPr>
        <w:rPr>
          <w:lang w:eastAsia="hu-HU"/>
        </w:rPr>
      </w:pPr>
    </w:p>
    <w:p w14:paraId="223EA53D" w14:textId="77777777" w:rsidR="000F378B" w:rsidRDefault="000F378B" w:rsidP="000F378B">
      <w:pPr>
        <w:rPr>
          <w:lang w:eastAsia="hu-HU"/>
        </w:rPr>
      </w:pPr>
      <w:r>
        <w:rPr>
          <w:lang w:eastAsia="hu-HU"/>
        </w:rPr>
        <w:t>Kapcsolatok:</w:t>
      </w:r>
    </w:p>
    <w:p w14:paraId="5855E974" w14:textId="77777777" w:rsid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Szamla.rendeles_id</w:t>
      </w:r>
      <w:proofErr w:type="spellEnd"/>
      <w:r>
        <w:rPr>
          <w:lang w:eastAsia="hu-HU"/>
        </w:rPr>
        <w:t xml:space="preserve"> → Rendeles.id (N:1)</w:t>
      </w:r>
    </w:p>
    <w:p w14:paraId="72E9EE3D" w14:textId="77777777" w:rsidR="000F378B" w:rsidRPr="000F378B" w:rsidRDefault="000F378B" w:rsidP="00016663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Szamla.kiallito</w:t>
      </w:r>
      <w:proofErr w:type="spellEnd"/>
      <w:r>
        <w:rPr>
          <w:lang w:eastAsia="hu-HU"/>
        </w:rPr>
        <w:t xml:space="preserve"> → Ceg.id (N:1)</w:t>
      </w:r>
    </w:p>
    <w:p w14:paraId="136597F8" w14:textId="77777777" w:rsidR="000F378B" w:rsidRPr="000F378B" w:rsidRDefault="00BD7DAD" w:rsidP="00BD7DAD">
      <w:pPr>
        <w:pStyle w:val="Cmsor2"/>
      </w:pPr>
      <w:bookmarkStart w:id="149" w:name="_Toc225232150"/>
      <w:bookmarkStart w:id="150" w:name="_Toc225232308"/>
      <w:bookmarkStart w:id="151" w:name="_Toc227911969"/>
      <w:bookmarkEnd w:id="149"/>
      <w:bookmarkEnd w:id="150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DA7779" wp14:editId="172631A1">
            <wp:simplePos x="0" y="0"/>
            <wp:positionH relativeFrom="column">
              <wp:posOffset>-5979</wp:posOffset>
            </wp:positionH>
            <wp:positionV relativeFrom="paragraph">
              <wp:posOffset>360045</wp:posOffset>
            </wp:positionV>
            <wp:extent cx="5760720" cy="6645910"/>
            <wp:effectExtent l="38100" t="0" r="68580" b="97790"/>
            <wp:wrapSquare wrapText="bothSides"/>
            <wp:docPr id="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Ábra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59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t>ER diagramm</w:t>
      </w:r>
      <w:bookmarkEnd w:id="151"/>
    </w:p>
    <w:p w14:paraId="3B83B7AC" w14:textId="253FCC41" w:rsidR="00867ED5" w:rsidRDefault="00BD7DAD" w:rsidP="00867ED5">
      <w:pPr>
        <w:pStyle w:val="Cmsor1"/>
      </w:pPr>
      <w:bookmarkStart w:id="152" w:name="_Toc227911970"/>
      <w:bookmarkEnd w:id="0"/>
      <w:r>
        <w:lastRenderedPageBreak/>
        <w:t>Frontend fejlesztői dokumentáció</w:t>
      </w:r>
      <w:bookmarkEnd w:id="152"/>
    </w:p>
    <w:p w14:paraId="2FFB4135" w14:textId="77777777" w:rsidR="00314A86" w:rsidRPr="00C1051F" w:rsidRDefault="00314A86" w:rsidP="00314A86">
      <w:pPr>
        <w:pStyle w:val="Cmsor2"/>
        <w:rPr>
          <w:szCs w:val="36"/>
        </w:rPr>
      </w:pPr>
      <w:bookmarkStart w:id="153" w:name="_Toc227757759"/>
      <w:bookmarkStart w:id="154" w:name="_Toc227911971"/>
      <w:r>
        <w:t>Áttekintés</w:t>
      </w:r>
      <w:bookmarkEnd w:id="153"/>
      <w:bookmarkEnd w:id="154"/>
    </w:p>
    <w:p w14:paraId="55014985" w14:textId="77777777" w:rsidR="00314A86" w:rsidRDefault="00314A86" w:rsidP="00314A86">
      <w:pPr>
        <w:pStyle w:val="Cmsor3"/>
      </w:pPr>
      <w:bookmarkStart w:id="155" w:name="_Toc227757760"/>
      <w:bookmarkStart w:id="156" w:name="_Toc227911972"/>
      <w:r>
        <w:t>Ismertetés</w:t>
      </w:r>
      <w:bookmarkEnd w:id="155"/>
      <w:bookmarkEnd w:id="156"/>
    </w:p>
    <w:p w14:paraId="2D6E6728" w14:textId="77777777" w:rsidR="00314A86" w:rsidRPr="00530991" w:rsidRDefault="00314A86" w:rsidP="00314A86">
      <w:r w:rsidRPr="00357D48">
        <w:rPr>
          <w:lang w:eastAsia="hu-HU"/>
        </w:rPr>
        <w:t xml:space="preserve">A RÉKA (Rendelés- és Készletkezelő Alkalmazás) egy B2B kereskedelmi platform, amely lehetővé teszi </w:t>
      </w:r>
      <w:r>
        <w:rPr>
          <w:lang w:eastAsia="hu-HU"/>
        </w:rPr>
        <w:t>KKV-k</w:t>
      </w:r>
      <w:r w:rsidRPr="00357D48">
        <w:rPr>
          <w:lang w:eastAsia="hu-HU"/>
        </w:rPr>
        <w:t xml:space="preserve"> számára, hogy egymással partnerségi kapcsolatot létesítsenek, termékeket rendeljenek és készletüket kezeljék. A rendszer egy SPA (</w:t>
      </w:r>
      <w:proofErr w:type="spellStart"/>
      <w:r w:rsidRPr="00357D48">
        <w:rPr>
          <w:lang w:eastAsia="hu-HU"/>
        </w:rPr>
        <w:t>Single</w:t>
      </w:r>
      <w:proofErr w:type="spellEnd"/>
      <w:r w:rsidRPr="00357D48">
        <w:rPr>
          <w:lang w:eastAsia="hu-HU"/>
        </w:rPr>
        <w:t xml:space="preserve"> Page </w:t>
      </w:r>
      <w:proofErr w:type="spellStart"/>
      <w:r w:rsidRPr="00357D48">
        <w:rPr>
          <w:lang w:eastAsia="hu-HU"/>
        </w:rPr>
        <w:t>Application</w:t>
      </w:r>
      <w:proofErr w:type="spellEnd"/>
      <w:r w:rsidRPr="00357D48">
        <w:rPr>
          <w:lang w:eastAsia="hu-HU"/>
        </w:rPr>
        <w:t>) architektúrára épül.</w:t>
      </w:r>
    </w:p>
    <w:p w14:paraId="7F783C53" w14:textId="77777777" w:rsidR="00314A86" w:rsidRDefault="00314A86" w:rsidP="00314A86">
      <w:pPr>
        <w:pStyle w:val="Cmsor3"/>
      </w:pPr>
      <w:bookmarkStart w:id="157" w:name="_Toc227757761"/>
      <w:bookmarkStart w:id="158" w:name="_Toc227911973"/>
      <w:r>
        <w:t>Keretrendszer</w:t>
      </w:r>
      <w:bookmarkEnd w:id="157"/>
      <w:bookmarkEnd w:id="158"/>
    </w:p>
    <w:p w14:paraId="42AF3157" w14:textId="77777777" w:rsidR="00314A86" w:rsidRDefault="00314A86" w:rsidP="00314A86">
      <w:r>
        <w:t xml:space="preserve">Projekthez használt keretrendszer: </w:t>
      </w:r>
      <w:proofErr w:type="spellStart"/>
      <w:r>
        <w:t>Vue</w:t>
      </w:r>
      <w:proofErr w:type="spellEnd"/>
      <w:r>
        <w:t xml:space="preserve"> 3.5.22</w:t>
      </w:r>
    </w:p>
    <w:p w14:paraId="5604B3BE" w14:textId="77777777" w:rsidR="00314A86" w:rsidRDefault="00314A86" w:rsidP="00314A86">
      <w:r>
        <w:t xml:space="preserve">Fejlesztői szerver: </w:t>
      </w:r>
      <w:proofErr w:type="spellStart"/>
      <w:r>
        <w:t>Vite</w:t>
      </w:r>
      <w:proofErr w:type="spellEnd"/>
      <w:r>
        <w:t xml:space="preserve"> 7.1.11</w:t>
      </w:r>
    </w:p>
    <w:p w14:paraId="0D705166" w14:textId="77777777" w:rsidR="00314A86" w:rsidRDefault="00314A86" w:rsidP="00314A86">
      <w:pPr>
        <w:pStyle w:val="Cmsor3"/>
      </w:pPr>
      <w:bookmarkStart w:id="159" w:name="_Toc227757762"/>
      <w:bookmarkStart w:id="160" w:name="_Toc227911974"/>
      <w:r>
        <w:t>Főbb funkciók (frontend oldalon)</w:t>
      </w:r>
      <w:bookmarkEnd w:id="159"/>
      <w:bookmarkEnd w:id="160"/>
    </w:p>
    <w:p w14:paraId="28EF7393" w14:textId="77777777" w:rsidR="00314A86" w:rsidRPr="00441A40" w:rsidRDefault="00314A86" w:rsidP="004D7D72">
      <w:pPr>
        <w:pStyle w:val="Listaszerbekezds"/>
      </w:pPr>
      <w:r w:rsidRPr="00441A40">
        <w:t>Modern, egyszerűen használható webes felület</w:t>
      </w:r>
    </w:p>
    <w:p w14:paraId="053186C1" w14:textId="77777777" w:rsidR="00314A86" w:rsidRPr="00441A40" w:rsidRDefault="00314A86" w:rsidP="004D7D72">
      <w:pPr>
        <w:pStyle w:val="Listaszerbekezds"/>
      </w:pPr>
      <w:r w:rsidRPr="00441A40">
        <w:t>Adatok megfelelő megjelenítése</w:t>
      </w:r>
    </w:p>
    <w:p w14:paraId="580B3E01" w14:textId="77777777" w:rsidR="00314A86" w:rsidRPr="00441A40" w:rsidRDefault="00314A86" w:rsidP="004D7D72">
      <w:pPr>
        <w:pStyle w:val="Listaszerbekezds"/>
      </w:pPr>
      <w:r w:rsidRPr="00441A40">
        <w:t xml:space="preserve">Űrlapok kezelése és </w:t>
      </w:r>
      <w:proofErr w:type="spellStart"/>
      <w:r w:rsidRPr="00441A40">
        <w:t>validálása</w:t>
      </w:r>
      <w:proofErr w:type="spellEnd"/>
    </w:p>
    <w:p w14:paraId="4256866D" w14:textId="77777777" w:rsidR="00314A86" w:rsidRPr="00441A40" w:rsidRDefault="00314A86" w:rsidP="004D7D72">
      <w:pPr>
        <w:pStyle w:val="Listaszerbekezds"/>
      </w:pPr>
      <w:r w:rsidRPr="00441A40">
        <w:t>Kosár kezelése</w:t>
      </w:r>
    </w:p>
    <w:p w14:paraId="0C6FEA2E" w14:textId="77777777" w:rsidR="00314A86" w:rsidRDefault="00314A86" w:rsidP="00314A86">
      <w:pPr>
        <w:pStyle w:val="Cmsor3"/>
      </w:pPr>
      <w:bookmarkStart w:id="161" w:name="_Toc227757763"/>
      <w:bookmarkStart w:id="162" w:name="_Toc227911975"/>
      <w:r>
        <w:t>Használt technológiák</w:t>
      </w:r>
      <w:bookmarkEnd w:id="161"/>
      <w:bookmarkEnd w:id="162"/>
    </w:p>
    <w:tbl>
      <w:tblPr>
        <w:tblStyle w:val="Rcsostblzat"/>
        <w:tblW w:w="7644" w:type="dxa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314A86" w14:paraId="168F2BDE" w14:textId="77777777" w:rsidTr="00E53DDD">
        <w:tc>
          <w:tcPr>
            <w:tcW w:w="2548" w:type="dxa"/>
          </w:tcPr>
          <w:p w14:paraId="3C778D60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Technológia</w:t>
            </w:r>
          </w:p>
        </w:tc>
        <w:tc>
          <w:tcPr>
            <w:tcW w:w="2548" w:type="dxa"/>
          </w:tcPr>
          <w:p w14:paraId="51776B39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Verzió</w:t>
            </w:r>
          </w:p>
        </w:tc>
        <w:tc>
          <w:tcPr>
            <w:tcW w:w="2548" w:type="dxa"/>
          </w:tcPr>
          <w:p w14:paraId="6D595141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  <w:b/>
                <w:bCs/>
              </w:rPr>
              <w:t>Felhasználás</w:t>
            </w:r>
          </w:p>
        </w:tc>
      </w:tr>
      <w:tr w:rsidR="00314A86" w14:paraId="602871B2" w14:textId="77777777" w:rsidTr="00E53DDD">
        <w:tc>
          <w:tcPr>
            <w:tcW w:w="2548" w:type="dxa"/>
          </w:tcPr>
          <w:p w14:paraId="0D92A3DE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Vue.js</w:t>
            </w:r>
          </w:p>
        </w:tc>
        <w:tc>
          <w:tcPr>
            <w:tcW w:w="2548" w:type="dxa"/>
          </w:tcPr>
          <w:p w14:paraId="4DA52250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^3.5.22</w:t>
            </w:r>
          </w:p>
        </w:tc>
        <w:tc>
          <w:tcPr>
            <w:tcW w:w="2548" w:type="dxa"/>
          </w:tcPr>
          <w:p w14:paraId="53222669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Fő JavaScript keretrendszer</w:t>
            </w:r>
          </w:p>
        </w:tc>
      </w:tr>
      <w:tr w:rsidR="00314A86" w14:paraId="3C0247F6" w14:textId="77777777" w:rsidTr="00E53DDD">
        <w:tc>
          <w:tcPr>
            <w:tcW w:w="2548" w:type="dxa"/>
          </w:tcPr>
          <w:p w14:paraId="0A9E948E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Vite</w:t>
            </w:r>
            <w:proofErr w:type="spellEnd"/>
          </w:p>
        </w:tc>
        <w:tc>
          <w:tcPr>
            <w:tcW w:w="2548" w:type="dxa"/>
          </w:tcPr>
          <w:p w14:paraId="00B5CBBB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^7.1.11</w:t>
            </w:r>
          </w:p>
        </w:tc>
        <w:tc>
          <w:tcPr>
            <w:tcW w:w="2548" w:type="dxa"/>
          </w:tcPr>
          <w:p w14:paraId="595564A1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Build</w:t>
            </w:r>
            <w:proofErr w:type="spellEnd"/>
            <w:r w:rsidRPr="00D9254C">
              <w:rPr>
                <w:rFonts w:eastAsia="Arial" w:cs="Arial"/>
              </w:rPr>
              <w:t xml:space="preserve"> eszköz és fejlesztői szerver</w:t>
            </w:r>
          </w:p>
        </w:tc>
      </w:tr>
      <w:tr w:rsidR="00314A86" w14:paraId="256E79F0" w14:textId="77777777" w:rsidTr="00E53DDD">
        <w:tc>
          <w:tcPr>
            <w:tcW w:w="2548" w:type="dxa"/>
          </w:tcPr>
          <w:p w14:paraId="3E8F74A5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Router</w:t>
            </w:r>
          </w:p>
        </w:tc>
        <w:tc>
          <w:tcPr>
            <w:tcW w:w="2548" w:type="dxa"/>
          </w:tcPr>
          <w:p w14:paraId="207AB456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^4.6.3</w:t>
            </w:r>
          </w:p>
        </w:tc>
        <w:tc>
          <w:tcPr>
            <w:tcW w:w="2548" w:type="dxa"/>
          </w:tcPr>
          <w:p w14:paraId="1E650B48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 xml:space="preserve">Kliens oldali </w:t>
            </w:r>
            <w:proofErr w:type="spellStart"/>
            <w:r w:rsidRPr="00D9254C">
              <w:rPr>
                <w:rFonts w:eastAsia="Arial" w:cs="Arial"/>
              </w:rPr>
              <w:t>routing</w:t>
            </w:r>
            <w:proofErr w:type="spellEnd"/>
          </w:p>
        </w:tc>
      </w:tr>
      <w:tr w:rsidR="00314A86" w14:paraId="4A4EF3AC" w14:textId="77777777" w:rsidTr="00E53DDD">
        <w:tc>
          <w:tcPr>
            <w:tcW w:w="2548" w:type="dxa"/>
          </w:tcPr>
          <w:p w14:paraId="1A48A92F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Axios</w:t>
            </w:r>
            <w:proofErr w:type="spellEnd"/>
          </w:p>
        </w:tc>
        <w:tc>
          <w:tcPr>
            <w:tcW w:w="2548" w:type="dxa"/>
          </w:tcPr>
          <w:p w14:paraId="708F1E01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^1.13.2</w:t>
            </w:r>
          </w:p>
        </w:tc>
        <w:tc>
          <w:tcPr>
            <w:tcW w:w="2548" w:type="dxa"/>
          </w:tcPr>
          <w:p w14:paraId="3D7EF377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HTTP kérések kezelése</w:t>
            </w:r>
          </w:p>
        </w:tc>
      </w:tr>
      <w:tr w:rsidR="00314A86" w14:paraId="36F18596" w14:textId="77777777" w:rsidTr="00E53DDD">
        <w:tc>
          <w:tcPr>
            <w:tcW w:w="2548" w:type="dxa"/>
          </w:tcPr>
          <w:p w14:paraId="51E6E659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</w:p>
        </w:tc>
        <w:tc>
          <w:tcPr>
            <w:tcW w:w="2548" w:type="dxa"/>
          </w:tcPr>
          <w:p w14:paraId="221FCE82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^5.3.8</w:t>
            </w:r>
          </w:p>
        </w:tc>
        <w:tc>
          <w:tcPr>
            <w:tcW w:w="2548" w:type="dxa"/>
          </w:tcPr>
          <w:p w14:paraId="39421377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UI komponens könyvtár</w:t>
            </w:r>
          </w:p>
        </w:tc>
      </w:tr>
      <w:tr w:rsidR="00314A86" w14:paraId="77F7FC36" w14:textId="77777777" w:rsidTr="00E53DDD">
        <w:tc>
          <w:tcPr>
            <w:tcW w:w="2548" w:type="dxa"/>
          </w:tcPr>
          <w:p w14:paraId="6A9E9EA9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Next</w:t>
            </w:r>
            <w:proofErr w:type="spellEnd"/>
          </w:p>
        </w:tc>
        <w:tc>
          <w:tcPr>
            <w:tcW w:w="2548" w:type="dxa"/>
          </w:tcPr>
          <w:p w14:paraId="6239AB0F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^0.40.8</w:t>
            </w:r>
          </w:p>
        </w:tc>
        <w:tc>
          <w:tcPr>
            <w:tcW w:w="2548" w:type="dxa"/>
          </w:tcPr>
          <w:p w14:paraId="59644D58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integráció</w:t>
            </w:r>
          </w:p>
        </w:tc>
      </w:tr>
      <w:tr w:rsidR="00314A86" w14:paraId="19958DE1" w14:textId="77777777" w:rsidTr="00E53DDD">
        <w:tc>
          <w:tcPr>
            <w:tcW w:w="2548" w:type="dxa"/>
          </w:tcPr>
          <w:p w14:paraId="7F939C40" w14:textId="77777777" w:rsidR="00314A86" w:rsidRPr="00D9254C" w:rsidRDefault="00314A86" w:rsidP="00E53DDD">
            <w:pPr>
              <w:ind w:left="0"/>
            </w:pPr>
            <w:proofErr w:type="spellStart"/>
            <w:r w:rsidRPr="00D9254C">
              <w:rPr>
                <w:rFonts w:eastAsia="Arial" w:cs="Arial"/>
              </w:rPr>
              <w:t>Bootstrap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Icons</w:t>
            </w:r>
            <w:proofErr w:type="spellEnd"/>
          </w:p>
        </w:tc>
        <w:tc>
          <w:tcPr>
            <w:tcW w:w="2548" w:type="dxa"/>
          </w:tcPr>
          <w:p w14:paraId="5CDE2E2C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^1.13.1</w:t>
            </w:r>
          </w:p>
        </w:tc>
        <w:tc>
          <w:tcPr>
            <w:tcW w:w="2548" w:type="dxa"/>
          </w:tcPr>
          <w:p w14:paraId="529E2F9D" w14:textId="77777777" w:rsidR="00314A86" w:rsidRPr="00D9254C" w:rsidRDefault="00314A86" w:rsidP="00E53DDD">
            <w:pPr>
              <w:ind w:left="0"/>
            </w:pPr>
            <w:r w:rsidRPr="00D9254C">
              <w:rPr>
                <w:rFonts w:eastAsia="Arial" w:cs="Arial"/>
              </w:rPr>
              <w:t>Ikon készlet</w:t>
            </w:r>
          </w:p>
        </w:tc>
      </w:tr>
      <w:tr w:rsidR="00314A86" w14:paraId="0CFAF59E" w14:textId="77777777" w:rsidTr="00E53DDD">
        <w:tc>
          <w:tcPr>
            <w:tcW w:w="2548" w:type="dxa"/>
          </w:tcPr>
          <w:p w14:paraId="19709D2C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Heroicons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Vue</w:t>
            </w:r>
            <w:proofErr w:type="spellEnd"/>
          </w:p>
        </w:tc>
        <w:tc>
          <w:tcPr>
            <w:tcW w:w="2548" w:type="dxa"/>
          </w:tcPr>
          <w:p w14:paraId="104A6FD0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^2.2.0</w:t>
            </w:r>
          </w:p>
        </w:tc>
        <w:tc>
          <w:tcPr>
            <w:tcW w:w="2548" w:type="dxa"/>
          </w:tcPr>
          <w:p w14:paraId="12B03557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SVG ikonok</w:t>
            </w:r>
          </w:p>
        </w:tc>
      </w:tr>
      <w:tr w:rsidR="00314A86" w14:paraId="0D992026" w14:textId="77777777" w:rsidTr="00E53DDD">
        <w:tc>
          <w:tcPr>
            <w:tcW w:w="2548" w:type="dxa"/>
          </w:tcPr>
          <w:p w14:paraId="12AD6BEB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Mocha</w:t>
            </w:r>
            <w:proofErr w:type="spellEnd"/>
          </w:p>
        </w:tc>
        <w:tc>
          <w:tcPr>
            <w:tcW w:w="2548" w:type="dxa"/>
          </w:tcPr>
          <w:p w14:paraId="2211CEB8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^11.7.5</w:t>
            </w:r>
          </w:p>
        </w:tc>
        <w:tc>
          <w:tcPr>
            <w:tcW w:w="2548" w:type="dxa"/>
          </w:tcPr>
          <w:p w14:paraId="2034331A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E2E tesztelési keretrendszer</w:t>
            </w:r>
          </w:p>
        </w:tc>
      </w:tr>
      <w:tr w:rsidR="00314A86" w14:paraId="7D91D879" w14:textId="77777777" w:rsidTr="00E53DDD">
        <w:tc>
          <w:tcPr>
            <w:tcW w:w="2548" w:type="dxa"/>
          </w:tcPr>
          <w:p w14:paraId="46731205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proofErr w:type="spellStart"/>
            <w:r w:rsidRPr="00D9254C">
              <w:rPr>
                <w:rFonts w:eastAsia="Arial" w:cs="Arial"/>
              </w:rPr>
              <w:t>Selenium</w:t>
            </w:r>
            <w:proofErr w:type="spellEnd"/>
            <w:r w:rsidRPr="00D9254C">
              <w:rPr>
                <w:rFonts w:eastAsia="Arial" w:cs="Arial"/>
              </w:rPr>
              <w:t xml:space="preserve"> </w:t>
            </w:r>
            <w:proofErr w:type="spellStart"/>
            <w:r w:rsidRPr="00D9254C">
              <w:rPr>
                <w:rFonts w:eastAsia="Arial" w:cs="Arial"/>
              </w:rPr>
              <w:t>WebDriver</w:t>
            </w:r>
            <w:proofErr w:type="spellEnd"/>
          </w:p>
        </w:tc>
        <w:tc>
          <w:tcPr>
            <w:tcW w:w="2548" w:type="dxa"/>
          </w:tcPr>
          <w:p w14:paraId="478716D8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>^4.41.0</w:t>
            </w:r>
          </w:p>
        </w:tc>
        <w:tc>
          <w:tcPr>
            <w:tcW w:w="2548" w:type="dxa"/>
          </w:tcPr>
          <w:p w14:paraId="24842BD2" w14:textId="77777777" w:rsidR="00314A86" w:rsidRPr="00D9254C" w:rsidRDefault="00314A86" w:rsidP="00E53DDD">
            <w:pPr>
              <w:ind w:left="0"/>
              <w:rPr>
                <w:rFonts w:eastAsia="Arial" w:cs="Arial"/>
              </w:rPr>
            </w:pPr>
            <w:r w:rsidRPr="00D9254C">
              <w:rPr>
                <w:rFonts w:eastAsia="Arial" w:cs="Arial"/>
              </w:rPr>
              <w:t xml:space="preserve">Böngésző </w:t>
            </w:r>
            <w:proofErr w:type="spellStart"/>
            <w:r w:rsidRPr="00D9254C">
              <w:rPr>
                <w:rFonts w:eastAsia="Arial" w:cs="Arial"/>
              </w:rPr>
              <w:t>automatizáció</w:t>
            </w:r>
            <w:proofErr w:type="spellEnd"/>
          </w:p>
        </w:tc>
      </w:tr>
    </w:tbl>
    <w:p w14:paraId="72F659B0" w14:textId="77777777" w:rsidR="004D7D72" w:rsidRDefault="004D7D72">
      <w:pPr>
        <w:keepNext w:val="0"/>
        <w:spacing w:after="160"/>
        <w:ind w:left="0"/>
        <w:jc w:val="left"/>
        <w:rPr>
          <w:rFonts w:asciiTheme="majorHAnsi" w:eastAsia="Times New Roman" w:hAnsiTheme="majorHAnsi" w:cs="Times New Roman"/>
          <w:color w:val="00948B" w:themeColor="accent1" w:themeShade="BF"/>
          <w:kern w:val="36"/>
          <w:sz w:val="36"/>
          <w:szCs w:val="27"/>
          <w:lang w:eastAsia="hu-HU"/>
        </w:rPr>
      </w:pPr>
      <w:bookmarkStart w:id="163" w:name="_Toc227757764"/>
      <w:r>
        <w:br w:type="page"/>
      </w:r>
    </w:p>
    <w:p w14:paraId="1351D3AB" w14:textId="48515352" w:rsidR="00314A86" w:rsidRPr="00C1051F" w:rsidRDefault="00314A86" w:rsidP="00314A86">
      <w:pPr>
        <w:pStyle w:val="Cmsor2"/>
      </w:pPr>
      <w:bookmarkStart w:id="164" w:name="_Toc227911976"/>
      <w:r>
        <w:lastRenderedPageBreak/>
        <w:t>Projekt struktúra</w:t>
      </w:r>
      <w:bookmarkEnd w:id="163"/>
      <w:bookmarkEnd w:id="164"/>
    </w:p>
    <w:p w14:paraId="4531F1D5" w14:textId="77777777" w:rsidR="00314A86" w:rsidRDefault="00314A86" w:rsidP="00314A86">
      <w:pPr>
        <w:pStyle w:val="Cmsor3"/>
      </w:pPr>
      <w:bookmarkStart w:id="165" w:name="_Toc227757765"/>
      <w:bookmarkStart w:id="166" w:name="_Toc227911977"/>
      <w:r>
        <w:t>Könyvtárszerkezet</w:t>
      </w:r>
      <w:bookmarkEnd w:id="165"/>
      <w:bookmarkEnd w:id="166"/>
    </w:p>
    <w:p w14:paraId="28174063" w14:textId="77777777" w:rsidR="00314A86" w:rsidRDefault="00314A86" w:rsidP="00314A86">
      <w:pPr>
        <w:pStyle w:val="Listaszerbekezds"/>
        <w:keepNext w:val="0"/>
      </w:pPr>
      <w:proofErr w:type="spellStart"/>
      <w:r>
        <w:t>reka</w:t>
      </w:r>
      <w:proofErr w:type="spellEnd"/>
      <w:r>
        <w:t>-frontend/</w:t>
      </w:r>
    </w:p>
    <w:p w14:paraId="1F0DDECC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proofErr w:type="spellStart"/>
      <w:r>
        <w:t>public</w:t>
      </w:r>
      <w:proofErr w:type="spellEnd"/>
      <w:r>
        <w:t xml:space="preserve">/ - </w:t>
      </w:r>
      <w:r w:rsidRPr="00E54139">
        <w:t xml:space="preserve">Statikus fájlok (betűtípusok, </w:t>
      </w:r>
      <w:proofErr w:type="spellStart"/>
      <w:r w:rsidRPr="00E54139">
        <w:t>favicon</w:t>
      </w:r>
      <w:proofErr w:type="spellEnd"/>
      <w:r w:rsidRPr="00E54139">
        <w:t>)</w:t>
      </w:r>
    </w:p>
    <w:p w14:paraId="722900DD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proofErr w:type="spellStart"/>
      <w:r>
        <w:t>src</w:t>
      </w:r>
      <w:proofErr w:type="spellEnd"/>
      <w:r>
        <w:t>/</w:t>
      </w:r>
    </w:p>
    <w:p w14:paraId="2A130670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proofErr w:type="spellStart"/>
      <w:r>
        <w:t>assets</w:t>
      </w:r>
      <w:proofErr w:type="spellEnd"/>
      <w:r>
        <w:t>/ - CSS stílusfájlok</w:t>
      </w:r>
    </w:p>
    <w:p w14:paraId="36EABCBF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proofErr w:type="spellStart"/>
      <w:r>
        <w:t>components</w:t>
      </w:r>
      <w:proofErr w:type="spellEnd"/>
      <w:r>
        <w:t xml:space="preserve">/ - </w:t>
      </w:r>
      <w:proofErr w:type="spellStart"/>
      <w:r>
        <w:t>Újrafelhasználható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komponensek</w:t>
      </w:r>
    </w:p>
    <w:p w14:paraId="6657BEDB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proofErr w:type="spellStart"/>
      <w:r>
        <w:t>pages</w:t>
      </w:r>
      <w:proofErr w:type="spellEnd"/>
      <w:r>
        <w:t xml:space="preserve">/ - Oldalszintű </w:t>
      </w:r>
      <w:proofErr w:type="spellStart"/>
      <w:r>
        <w:t>Vue</w:t>
      </w:r>
      <w:proofErr w:type="spellEnd"/>
      <w:r>
        <w:t xml:space="preserve"> komponensek</w:t>
      </w:r>
    </w:p>
    <w:p w14:paraId="4F41BEBC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proofErr w:type="spellStart"/>
      <w:r>
        <w:t>stores</w:t>
      </w:r>
      <w:proofErr w:type="spellEnd"/>
      <w:r>
        <w:t xml:space="preserve">/ - </w:t>
      </w:r>
      <w:proofErr w:type="spellStart"/>
      <w:r>
        <w:t>Reactive</w:t>
      </w:r>
      <w:proofErr w:type="spellEnd"/>
      <w:r>
        <w:t xml:space="preserve"> állapotkezelés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cart</w:t>
      </w:r>
      <w:proofErr w:type="spellEnd"/>
      <w:r>
        <w:t>)</w:t>
      </w:r>
    </w:p>
    <w:p w14:paraId="283F10B5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proofErr w:type="spellStart"/>
      <w:r>
        <w:t>App.vue</w:t>
      </w:r>
      <w:proofErr w:type="spellEnd"/>
      <w:r>
        <w:t xml:space="preserve"> – Gyökér komponens</w:t>
      </w:r>
    </w:p>
    <w:p w14:paraId="1670C480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r>
        <w:t>main.js – Belépési pont</w:t>
      </w:r>
    </w:p>
    <w:p w14:paraId="7F2F26AE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r>
        <w:t xml:space="preserve">router.js – </w:t>
      </w:r>
      <w:proofErr w:type="spellStart"/>
      <w:r>
        <w:t>Vue</w:t>
      </w:r>
      <w:proofErr w:type="spellEnd"/>
      <w:r>
        <w:t xml:space="preserve"> Router konfiguráció</w:t>
      </w:r>
    </w:p>
    <w:p w14:paraId="4EEBECA7" w14:textId="77777777" w:rsidR="00314A86" w:rsidRDefault="00314A86" w:rsidP="00314A86">
      <w:pPr>
        <w:pStyle w:val="Listaszerbekezds"/>
        <w:keepNext w:val="0"/>
        <w:numPr>
          <w:ilvl w:val="2"/>
          <w:numId w:val="25"/>
        </w:numPr>
      </w:pPr>
      <w:r w:rsidRPr="00E54139">
        <w:t>axios.js</w:t>
      </w:r>
      <w:r>
        <w:t xml:space="preserve"> – </w:t>
      </w:r>
      <w:proofErr w:type="spellStart"/>
      <w:r w:rsidRPr="00E54139">
        <w:t>Axios</w:t>
      </w:r>
      <w:proofErr w:type="spellEnd"/>
      <w:r w:rsidRPr="00E54139">
        <w:t xml:space="preserve"> példány konfiguráció</w:t>
      </w:r>
    </w:p>
    <w:p w14:paraId="4BE29DDB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proofErr w:type="spellStart"/>
      <w:r>
        <w:t>tests</w:t>
      </w:r>
      <w:proofErr w:type="spellEnd"/>
      <w:r>
        <w:t>/e2e – Tesztesetek</w:t>
      </w:r>
    </w:p>
    <w:p w14:paraId="4FCEB692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r>
        <w:t>index.html – HTML belépési pont</w:t>
      </w:r>
    </w:p>
    <w:p w14:paraId="483EDAFA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r>
        <w:t xml:space="preserve">vite.config.js – </w:t>
      </w:r>
      <w:proofErr w:type="spellStart"/>
      <w:r>
        <w:t>Vite</w:t>
      </w:r>
      <w:proofErr w:type="spellEnd"/>
      <w:r>
        <w:t xml:space="preserve"> konfiguráció</w:t>
      </w:r>
    </w:p>
    <w:p w14:paraId="2E637DCA" w14:textId="77777777" w:rsidR="00314A86" w:rsidRDefault="00314A86" w:rsidP="00314A86">
      <w:pPr>
        <w:pStyle w:val="Listaszerbekezds"/>
        <w:keepNext w:val="0"/>
        <w:numPr>
          <w:ilvl w:val="1"/>
          <w:numId w:val="25"/>
        </w:numPr>
      </w:pPr>
      <w:proofErr w:type="spellStart"/>
      <w:r>
        <w:t>package.json</w:t>
      </w:r>
      <w:proofErr w:type="spellEnd"/>
      <w:r>
        <w:t xml:space="preserve"> – Függőségek és scriptek</w:t>
      </w:r>
    </w:p>
    <w:p w14:paraId="598869A6" w14:textId="77777777" w:rsidR="00314A86" w:rsidRPr="00314A86" w:rsidRDefault="00314A86" w:rsidP="00314A86">
      <w:pPr>
        <w:pStyle w:val="Cmsor2"/>
      </w:pPr>
      <w:bookmarkStart w:id="167" w:name="_Toc227757766"/>
      <w:bookmarkStart w:id="168" w:name="_Toc227911978"/>
      <w:r w:rsidRPr="00314A86">
        <w:t>Konfiguráció és indítás</w:t>
      </w:r>
      <w:bookmarkEnd w:id="167"/>
      <w:bookmarkEnd w:id="168"/>
    </w:p>
    <w:p w14:paraId="6149EF2D" w14:textId="77777777" w:rsidR="00314A86" w:rsidRDefault="00314A86" w:rsidP="00314A86">
      <w:pPr>
        <w:pStyle w:val="Cmsor3"/>
      </w:pPr>
      <w:bookmarkStart w:id="169" w:name="_Toc227757767"/>
      <w:bookmarkStart w:id="170" w:name="_Toc227911979"/>
      <w:r>
        <w:t>Beállításhoz szükséges szoftverek</w:t>
      </w:r>
      <w:bookmarkEnd w:id="169"/>
      <w:bookmarkEnd w:id="170"/>
    </w:p>
    <w:p w14:paraId="6C69846F" w14:textId="77777777" w:rsidR="00314A86" w:rsidRPr="00441A40" w:rsidRDefault="00314A86" w:rsidP="00314A86">
      <w:pPr>
        <w:pStyle w:val="Listaszerbekezds"/>
        <w:keepNext w:val="0"/>
      </w:pPr>
      <w:r w:rsidRPr="00441A40">
        <w:t>Legalább Node.js v22.17.1 verzió</w:t>
      </w:r>
    </w:p>
    <w:p w14:paraId="270A9687" w14:textId="77777777" w:rsidR="00314A86" w:rsidRPr="00441A40" w:rsidRDefault="00314A86" w:rsidP="00314A86">
      <w:pPr>
        <w:pStyle w:val="Listaszerbekezds"/>
        <w:keepNext w:val="0"/>
      </w:pPr>
      <w:proofErr w:type="spellStart"/>
      <w:r w:rsidRPr="00441A40">
        <w:t>npm</w:t>
      </w:r>
      <w:proofErr w:type="spellEnd"/>
      <w:r w:rsidRPr="00441A40">
        <w:t xml:space="preserve"> csomagkezelő</w:t>
      </w:r>
    </w:p>
    <w:p w14:paraId="5C3D8ACA" w14:textId="77777777" w:rsidR="00314A86" w:rsidRDefault="00314A86" w:rsidP="00314A86">
      <w:pPr>
        <w:pStyle w:val="Listaszerbekezds"/>
        <w:keepNext w:val="0"/>
      </w:pPr>
      <w:r w:rsidRPr="00441A40">
        <w:t>Megfelelően beállított és futtatott adatbázis és backend</w:t>
      </w:r>
    </w:p>
    <w:p w14:paraId="400247BE" w14:textId="77777777" w:rsidR="00314A86" w:rsidRPr="00441A40" w:rsidRDefault="00314A86" w:rsidP="00314A86">
      <w:pPr>
        <w:pStyle w:val="Listaszerbekezds"/>
        <w:keepNext w:val="0"/>
      </w:pPr>
      <w:r>
        <w:t xml:space="preserve">Teszteléshez: Firefox böngésző és </w:t>
      </w:r>
      <w:proofErr w:type="spellStart"/>
      <w:r>
        <w:t>geckodriver</w:t>
      </w:r>
      <w:proofErr w:type="spellEnd"/>
    </w:p>
    <w:p w14:paraId="32870E21" w14:textId="77777777" w:rsidR="00314A86" w:rsidRDefault="00314A86" w:rsidP="00314A86">
      <w:pPr>
        <w:pStyle w:val="Cmsor3"/>
      </w:pPr>
      <w:bookmarkStart w:id="171" w:name="_Toc227757768"/>
      <w:bookmarkStart w:id="172" w:name="_Toc227911980"/>
      <w:r>
        <w:t>Frontend elindítása</w:t>
      </w:r>
      <w:bookmarkEnd w:id="171"/>
      <w:bookmarkEnd w:id="172"/>
    </w:p>
    <w:p w14:paraId="0235D41F" w14:textId="77777777" w:rsidR="00314A86" w:rsidRPr="00441A40" w:rsidRDefault="00314A86" w:rsidP="00314A86">
      <w:pPr>
        <w:pStyle w:val="Listaszerbekezds"/>
        <w:keepNext w:val="0"/>
      </w:pPr>
      <w:proofErr w:type="spellStart"/>
      <w:r w:rsidRPr="00441A40">
        <w:t>npm</w:t>
      </w:r>
      <w:proofErr w:type="spellEnd"/>
      <w:r w:rsidRPr="00441A40">
        <w:t xml:space="preserve"> </w:t>
      </w:r>
      <w:proofErr w:type="spellStart"/>
      <w:r w:rsidRPr="00441A40">
        <w:t>install</w:t>
      </w:r>
      <w:proofErr w:type="spellEnd"/>
      <w:r>
        <w:t xml:space="preserve"> – Függőségek telepítése</w:t>
      </w:r>
    </w:p>
    <w:p w14:paraId="66174B5A" w14:textId="77777777" w:rsidR="00314A86" w:rsidRDefault="00314A86" w:rsidP="00314A86">
      <w:pPr>
        <w:pStyle w:val="Listaszerbekezds"/>
        <w:keepNext w:val="0"/>
      </w:pPr>
      <w:proofErr w:type="spellStart"/>
      <w:r w:rsidRPr="00441A40">
        <w:t>npm</w:t>
      </w:r>
      <w:proofErr w:type="spellEnd"/>
      <w:r w:rsidRPr="00441A40">
        <w:t xml:space="preserve"> </w:t>
      </w:r>
      <w:proofErr w:type="spellStart"/>
      <w:r w:rsidRPr="00441A40">
        <w:t>run</w:t>
      </w:r>
      <w:proofErr w:type="spellEnd"/>
      <w:r w:rsidRPr="00441A40">
        <w:t xml:space="preserve"> </w:t>
      </w:r>
      <w:proofErr w:type="spellStart"/>
      <w:r w:rsidRPr="00441A40">
        <w:t>dev</w:t>
      </w:r>
      <w:proofErr w:type="spellEnd"/>
      <w:r>
        <w:t xml:space="preserve"> – Fejlesztői szerver indítása (</w:t>
      </w:r>
      <w:proofErr w:type="spellStart"/>
      <w:r>
        <w:t>Vite</w:t>
      </w:r>
      <w:proofErr w:type="spellEnd"/>
      <w:r>
        <w:t>)</w:t>
      </w:r>
    </w:p>
    <w:p w14:paraId="26B2AE57" w14:textId="77777777" w:rsidR="00314A86" w:rsidRDefault="00314A86" w:rsidP="00314A86">
      <w:pPr>
        <w:pStyle w:val="Listaszerbekezds"/>
        <w:keepNext w:val="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– Produkciós </w:t>
      </w:r>
      <w:proofErr w:type="spellStart"/>
      <w:r>
        <w:t>build</w:t>
      </w:r>
      <w:proofErr w:type="spellEnd"/>
      <w:r>
        <w:t xml:space="preserve"> elkészítése</w:t>
      </w:r>
    </w:p>
    <w:p w14:paraId="2FD706A4" w14:textId="77777777" w:rsidR="00314A86" w:rsidRDefault="00314A86" w:rsidP="00314A86">
      <w:pPr>
        <w:pStyle w:val="Listaszerbekezds"/>
        <w:keepNext w:val="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– Produkciós </w:t>
      </w:r>
      <w:proofErr w:type="spellStart"/>
      <w:r>
        <w:t>build</w:t>
      </w:r>
      <w:proofErr w:type="spellEnd"/>
      <w:r>
        <w:t xml:space="preserve"> előnézete</w:t>
      </w:r>
    </w:p>
    <w:p w14:paraId="67267C8B" w14:textId="77777777" w:rsidR="00314A86" w:rsidRDefault="00314A86" w:rsidP="00314A86">
      <w:pPr>
        <w:pStyle w:val="Cmsor3"/>
      </w:pPr>
      <w:bookmarkStart w:id="173" w:name="_Toc227757769"/>
      <w:bookmarkStart w:id="174" w:name="_Toc227911981"/>
      <w:r>
        <w:t>API konfiguráció</w:t>
      </w:r>
      <w:bookmarkEnd w:id="173"/>
      <w:bookmarkEnd w:id="174"/>
    </w:p>
    <w:p w14:paraId="4A84DED3" w14:textId="77777777" w:rsidR="00314A86" w:rsidRDefault="00314A86" w:rsidP="00314A86">
      <w:r>
        <w:t xml:space="preserve">Az </w:t>
      </w:r>
      <w:proofErr w:type="spellStart"/>
      <w:r>
        <w:t>Axios</w:t>
      </w:r>
      <w:proofErr w:type="spellEnd"/>
      <w:r>
        <w:t xml:space="preserve"> példány (</w:t>
      </w:r>
      <w:proofErr w:type="spellStart"/>
      <w:r>
        <w:t>src</w:t>
      </w:r>
      <w:proofErr w:type="spellEnd"/>
      <w:r>
        <w:t>/axios.js) a backend API alapcíme:</w:t>
      </w:r>
    </w:p>
    <w:p w14:paraId="666527EE" w14:textId="77777777" w:rsidR="00314A86" w:rsidRDefault="00314A86" w:rsidP="00314A86">
      <w:pPr>
        <w:ind w:firstLine="425"/>
      </w:pPr>
      <w:proofErr w:type="spellStart"/>
      <w:r>
        <w:t>baseURL</w:t>
      </w:r>
      <w:proofErr w:type="spellEnd"/>
      <w:r>
        <w:t>: 'http://localhost:3000/</w:t>
      </w:r>
      <w:proofErr w:type="spellStart"/>
      <w:r>
        <w:t>api</w:t>
      </w:r>
      <w:proofErr w:type="spellEnd"/>
      <w:r>
        <w:t>'</w:t>
      </w:r>
    </w:p>
    <w:p w14:paraId="51B9C926" w14:textId="271D7A93" w:rsidR="005F6474" w:rsidRDefault="00314A86" w:rsidP="00314A86">
      <w:r>
        <w:t>Produkciós üzemeltetésnél ezt a környezeti változókon keresztül kell beállítani.</w:t>
      </w:r>
    </w:p>
    <w:p w14:paraId="30F4162C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3A543247" w14:textId="77777777" w:rsidR="00314A86" w:rsidRPr="00314A86" w:rsidRDefault="00314A86" w:rsidP="00314A86">
      <w:pPr>
        <w:pStyle w:val="Cmsor2"/>
      </w:pPr>
      <w:bookmarkStart w:id="175" w:name="_Toc227757770"/>
      <w:bookmarkStart w:id="176" w:name="_Toc227911982"/>
      <w:proofErr w:type="spellStart"/>
      <w:r w:rsidRPr="00314A86">
        <w:lastRenderedPageBreak/>
        <w:t>Routing</w:t>
      </w:r>
      <w:proofErr w:type="spellEnd"/>
      <w:r w:rsidRPr="00314A86">
        <w:t xml:space="preserve"> és navigáció</w:t>
      </w:r>
      <w:bookmarkEnd w:id="175"/>
      <w:bookmarkEnd w:id="176"/>
    </w:p>
    <w:p w14:paraId="4B19932D" w14:textId="77777777" w:rsidR="00314A86" w:rsidRDefault="00314A86" w:rsidP="00314A86">
      <w:pPr>
        <w:pStyle w:val="Cmsor3"/>
      </w:pPr>
      <w:bookmarkStart w:id="177" w:name="_Toc227757771"/>
      <w:bookmarkStart w:id="178" w:name="_Toc227911983"/>
      <w:r>
        <w:t>Oldalak</w:t>
      </w:r>
      <w:bookmarkEnd w:id="177"/>
      <w:bookmarkEnd w:id="178"/>
    </w:p>
    <w:p w14:paraId="2F3006D5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bejelentkezes</w:t>
      </w:r>
      <w:proofErr w:type="spellEnd"/>
    </w:p>
    <w:p w14:paraId="6082D8EB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regisztracio</w:t>
      </w:r>
      <w:proofErr w:type="spellEnd"/>
    </w:p>
    <w:p w14:paraId="16C88A69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kezdolap</w:t>
      </w:r>
      <w:proofErr w:type="spellEnd"/>
    </w:p>
    <w:p w14:paraId="2672AC39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raktar</w:t>
      </w:r>
      <w:proofErr w:type="spellEnd"/>
    </w:p>
    <w:p w14:paraId="1845C487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ceginfo</w:t>
      </w:r>
      <w:proofErr w:type="spellEnd"/>
    </w:p>
    <w:p w14:paraId="47911CE6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ceginfo</w:t>
      </w:r>
      <w:proofErr w:type="spellEnd"/>
      <w:r w:rsidRPr="00441A40">
        <w:t>/</w:t>
      </w:r>
      <w:proofErr w:type="spellStart"/>
      <w:r w:rsidRPr="00441A40">
        <w:t>felhasznalok</w:t>
      </w:r>
      <w:proofErr w:type="spellEnd"/>
    </w:p>
    <w:p w14:paraId="250E83B1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userinfo</w:t>
      </w:r>
      <w:proofErr w:type="spellEnd"/>
    </w:p>
    <w:p w14:paraId="38DED280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partnersegek</w:t>
      </w:r>
      <w:proofErr w:type="spellEnd"/>
    </w:p>
    <w:p w14:paraId="573E50FD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rendelesek</w:t>
      </w:r>
      <w:proofErr w:type="spellEnd"/>
      <w:r w:rsidRPr="00441A40">
        <w:t>/</w:t>
      </w:r>
      <w:proofErr w:type="spellStart"/>
      <w:r w:rsidRPr="00441A40">
        <w:t>beerkezett</w:t>
      </w:r>
      <w:proofErr w:type="spellEnd"/>
    </w:p>
    <w:p w14:paraId="0CB5E79C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rendelesek</w:t>
      </w:r>
      <w:proofErr w:type="spellEnd"/>
      <w:r w:rsidRPr="00441A40">
        <w:t>/leadott</w:t>
      </w:r>
    </w:p>
    <w:p w14:paraId="3982FC27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store</w:t>
      </w:r>
      <w:proofErr w:type="spellEnd"/>
    </w:p>
    <w:p w14:paraId="71102BA6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store</w:t>
      </w:r>
      <w:proofErr w:type="spellEnd"/>
      <w:r w:rsidRPr="00441A40">
        <w:t>/:</w:t>
      </w:r>
      <w:proofErr w:type="spellStart"/>
      <w:r w:rsidRPr="00441A40">
        <w:t>id</w:t>
      </w:r>
      <w:proofErr w:type="spellEnd"/>
      <w:r w:rsidRPr="00441A40">
        <w:t xml:space="preserve"> – dinamikus link</w:t>
      </w:r>
    </w:p>
    <w:p w14:paraId="14676416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kosar</w:t>
      </w:r>
      <w:proofErr w:type="spellEnd"/>
    </w:p>
    <w:p w14:paraId="5D775F4E" w14:textId="77777777" w:rsidR="00314A86" w:rsidRPr="00441A40" w:rsidRDefault="00314A86" w:rsidP="00314A86">
      <w:pPr>
        <w:pStyle w:val="Listaszerbekezds"/>
        <w:keepNext w:val="0"/>
      </w:pPr>
      <w:r w:rsidRPr="00441A40">
        <w:t>/</w:t>
      </w:r>
      <w:proofErr w:type="spellStart"/>
      <w:r w:rsidRPr="00441A40">
        <w:t>aszf</w:t>
      </w:r>
      <w:proofErr w:type="spellEnd"/>
    </w:p>
    <w:p w14:paraId="47901FD5" w14:textId="77777777" w:rsidR="00314A86" w:rsidRPr="00441A40" w:rsidRDefault="00314A86" w:rsidP="00314A86">
      <w:pPr>
        <w:pStyle w:val="Listaszerbekezds"/>
        <w:keepNext w:val="0"/>
      </w:pPr>
      <w:r w:rsidRPr="00441A40">
        <w:t>/:</w:t>
      </w:r>
      <w:proofErr w:type="spellStart"/>
      <w:r w:rsidRPr="00441A40">
        <w:t>pathMatch</w:t>
      </w:r>
      <w:proofErr w:type="spellEnd"/>
      <w:r w:rsidRPr="00441A40">
        <w:t>(.*) – nem található oldal, /</w:t>
      </w:r>
      <w:proofErr w:type="spellStart"/>
      <w:r w:rsidRPr="00441A40">
        <w:t>kezdolap-ra</w:t>
      </w:r>
      <w:proofErr w:type="spellEnd"/>
      <w:r w:rsidRPr="00441A40">
        <w:t xml:space="preserve"> átirányít</w:t>
      </w:r>
    </w:p>
    <w:p w14:paraId="7F2208D0" w14:textId="77777777" w:rsidR="00314A86" w:rsidRDefault="00314A86" w:rsidP="00314A86">
      <w:pPr>
        <w:pStyle w:val="Cmsor3"/>
      </w:pPr>
      <w:bookmarkStart w:id="179" w:name="_Toc227757772"/>
      <w:bookmarkStart w:id="180" w:name="_Toc227911984"/>
      <w:r>
        <w:t>Navigációs őrök (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Guards</w:t>
      </w:r>
      <w:proofErr w:type="spellEnd"/>
      <w:r>
        <w:t>)</w:t>
      </w:r>
      <w:bookmarkEnd w:id="179"/>
      <w:bookmarkEnd w:id="180"/>
    </w:p>
    <w:p w14:paraId="57B91CFB" w14:textId="77777777" w:rsidR="00314A86" w:rsidRDefault="00314A86" w:rsidP="00314A86">
      <w:pPr>
        <w:ind w:left="1775" w:hanging="357"/>
      </w:pPr>
      <w:r>
        <w:t xml:space="preserve">A router </w:t>
      </w:r>
      <w:proofErr w:type="spellStart"/>
      <w:r>
        <w:t>beforeEach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az alábbi szabályok szerint védi az útvonalakat:</w:t>
      </w:r>
    </w:p>
    <w:p w14:paraId="7399A81D" w14:textId="77777777" w:rsidR="00314A86" w:rsidRPr="00441A40" w:rsidRDefault="00314A86" w:rsidP="00314A86">
      <w:pPr>
        <w:pStyle w:val="Listaszerbekezds"/>
        <w:keepNext w:val="0"/>
      </w:pPr>
      <w:proofErr w:type="spellStart"/>
      <w:r w:rsidRPr="00441A40">
        <w:t>requiresAuth</w:t>
      </w:r>
      <w:proofErr w:type="spellEnd"/>
      <w:r w:rsidRPr="00441A40">
        <w:t xml:space="preserve"> – </w:t>
      </w:r>
      <w:r w:rsidRPr="00D9254C">
        <w:t>Bejelentkezés nélkül átirányít a /</w:t>
      </w:r>
      <w:proofErr w:type="spellStart"/>
      <w:r w:rsidRPr="00D9254C">
        <w:t>bejelentkezes</w:t>
      </w:r>
      <w:proofErr w:type="spellEnd"/>
      <w:r w:rsidRPr="00D9254C">
        <w:t xml:space="preserve"> oldalra</w:t>
      </w:r>
    </w:p>
    <w:p w14:paraId="68D3660E" w14:textId="77777777" w:rsidR="00314A86" w:rsidRPr="00441A40" w:rsidRDefault="00314A86" w:rsidP="00314A86">
      <w:pPr>
        <w:pStyle w:val="Listaszerbekezds"/>
        <w:keepNext w:val="0"/>
      </w:pPr>
      <w:proofErr w:type="spellStart"/>
      <w:r w:rsidRPr="00441A40">
        <w:t>requiresGuest</w:t>
      </w:r>
      <w:proofErr w:type="spellEnd"/>
      <w:r w:rsidRPr="00441A40">
        <w:t xml:space="preserve"> – </w:t>
      </w:r>
      <w:r w:rsidRPr="00D9254C">
        <w:t>Bejelentkezett felhasználót átirányítja a /</w:t>
      </w:r>
      <w:proofErr w:type="spellStart"/>
      <w:r w:rsidRPr="00D9254C">
        <w:t>kezdolap</w:t>
      </w:r>
      <w:proofErr w:type="spellEnd"/>
      <w:r w:rsidRPr="00D9254C">
        <w:t xml:space="preserve"> oldalra</w:t>
      </w:r>
    </w:p>
    <w:p w14:paraId="10FF1B4E" w14:textId="77777777" w:rsidR="00314A86" w:rsidRPr="00441A40" w:rsidRDefault="00314A86" w:rsidP="00314A86">
      <w:pPr>
        <w:pStyle w:val="Listaszerbekezds"/>
        <w:keepNext w:val="0"/>
      </w:pPr>
      <w:proofErr w:type="spellStart"/>
      <w:r w:rsidRPr="00441A40">
        <w:t>requiredPermission</w:t>
      </w:r>
      <w:proofErr w:type="spellEnd"/>
      <w:r w:rsidRPr="00441A40">
        <w:t xml:space="preserve"> – </w:t>
      </w:r>
      <w:r w:rsidRPr="00D9254C">
        <w:t>Egy vagy több jogkör szükséges (OR logika tömbök esetén)</w:t>
      </w:r>
    </w:p>
    <w:p w14:paraId="25C72840" w14:textId="77777777" w:rsidR="00314A86" w:rsidRDefault="00314A86" w:rsidP="00314A86">
      <w:pPr>
        <w:pStyle w:val="Listaszerbekezds"/>
        <w:keepNext w:val="0"/>
      </w:pPr>
      <w:proofErr w:type="spellStart"/>
      <w:r w:rsidRPr="00441A40">
        <w:t>requiresAdmin</w:t>
      </w:r>
      <w:proofErr w:type="spellEnd"/>
      <w:r w:rsidRPr="00441A40">
        <w:t xml:space="preserve"> – </w:t>
      </w:r>
      <w:r w:rsidRPr="00D9254C">
        <w:t>Csak adminisztrátor érhet hozzá; máskülönben /</w:t>
      </w:r>
      <w:proofErr w:type="spellStart"/>
      <w:r w:rsidRPr="00D9254C">
        <w:t>kezdolap?error</w:t>
      </w:r>
      <w:proofErr w:type="spellEnd"/>
      <w:r w:rsidRPr="00D9254C">
        <w:t>=</w:t>
      </w:r>
      <w:proofErr w:type="spellStart"/>
      <w:r w:rsidRPr="00D9254C">
        <w:t>admin-only</w:t>
      </w:r>
      <w:proofErr w:type="spellEnd"/>
    </w:p>
    <w:p w14:paraId="645FD978" w14:textId="77777777" w:rsidR="00314A86" w:rsidRPr="00441A40" w:rsidRDefault="00314A86" w:rsidP="00314A86">
      <w:r>
        <w:t xml:space="preserve">A dinamikus oldal cím is itt kerül beállításra: </w:t>
      </w:r>
      <w:proofErr w:type="spellStart"/>
      <w:r>
        <w:t>document.title</w:t>
      </w:r>
      <w:proofErr w:type="spellEnd"/>
      <w:r>
        <w:t xml:space="preserve"> = `${to.name} | RÉKA`</w:t>
      </w:r>
    </w:p>
    <w:p w14:paraId="2CDB726F" w14:textId="77777777" w:rsidR="00314A86" w:rsidRPr="00314A86" w:rsidRDefault="00314A86" w:rsidP="00314A86">
      <w:pPr>
        <w:pStyle w:val="Cmsor2"/>
      </w:pPr>
      <w:bookmarkStart w:id="181" w:name="_Toc227757773"/>
      <w:bookmarkStart w:id="182" w:name="_Toc227911985"/>
      <w:proofErr w:type="spellStart"/>
      <w:r w:rsidRPr="00314A86">
        <w:t>Autentikáció</w:t>
      </w:r>
      <w:proofErr w:type="spellEnd"/>
      <w:r w:rsidRPr="00314A86">
        <w:t xml:space="preserve"> és jogosultságkezelés</w:t>
      </w:r>
      <w:bookmarkEnd w:id="181"/>
      <w:bookmarkEnd w:id="182"/>
    </w:p>
    <w:p w14:paraId="79C1D3A7" w14:textId="77777777" w:rsidR="00314A86" w:rsidRDefault="00314A86" w:rsidP="00314A86">
      <w:pPr>
        <w:pStyle w:val="Cmsor3"/>
      </w:pPr>
      <w:bookmarkStart w:id="183" w:name="_Toc227757774"/>
      <w:bookmarkStart w:id="184" w:name="_Toc227911986"/>
      <w:r>
        <w:t>Összefoglalás</w:t>
      </w:r>
      <w:bookmarkEnd w:id="183"/>
      <w:bookmarkEnd w:id="184"/>
    </w:p>
    <w:p w14:paraId="1BE1AAE0" w14:textId="376B1D23" w:rsidR="005F6474" w:rsidRDefault="00314A86" w:rsidP="00314A86">
      <w:pPr>
        <w:pStyle w:val="Tartalom"/>
      </w:pPr>
      <w:r>
        <w:t xml:space="preserve">Az alkalmazás legtöbb oldalához felhasználói fiókkal történő bejelentkezés szükséges. </w:t>
      </w:r>
      <w:r w:rsidRPr="00CE2768">
        <w:t xml:space="preserve">Az </w:t>
      </w:r>
      <w:proofErr w:type="spellStart"/>
      <w:r w:rsidRPr="00CE2768">
        <w:t>autentikáció</w:t>
      </w:r>
      <w:proofErr w:type="spellEnd"/>
      <w:r w:rsidRPr="00CE2768">
        <w:t xml:space="preserve"> JWT </w:t>
      </w:r>
      <w:proofErr w:type="spellStart"/>
      <w:r w:rsidRPr="00CE2768">
        <w:t>tokeneken</w:t>
      </w:r>
      <w:proofErr w:type="spellEnd"/>
      <w:r w:rsidRPr="00CE2768">
        <w:t xml:space="preserve"> alapul. Az állapot a </w:t>
      </w:r>
      <w:proofErr w:type="spellStart"/>
      <w:r w:rsidRPr="00CE2768">
        <w:t>src</w:t>
      </w:r>
      <w:proofErr w:type="spellEnd"/>
      <w:r w:rsidRPr="00CE2768">
        <w:t>/</w:t>
      </w:r>
      <w:proofErr w:type="spellStart"/>
      <w:r w:rsidRPr="00CE2768">
        <w:t>stores</w:t>
      </w:r>
      <w:proofErr w:type="spellEnd"/>
      <w:r w:rsidRPr="00CE2768">
        <w:t xml:space="preserve">/auth.js fájlban, </w:t>
      </w:r>
      <w:proofErr w:type="spellStart"/>
      <w:r w:rsidRPr="00CE2768">
        <w:t>Vue</w:t>
      </w:r>
      <w:proofErr w:type="spellEnd"/>
      <w:r w:rsidRPr="00CE2768">
        <w:t xml:space="preserve"> </w:t>
      </w:r>
      <w:proofErr w:type="spellStart"/>
      <w:r w:rsidRPr="00CE2768">
        <w:t>reactive</w:t>
      </w:r>
      <w:proofErr w:type="spellEnd"/>
      <w:r w:rsidRPr="00CE2768">
        <w:t xml:space="preserve">() segítségével van kezelve, és localStorage-ban </w:t>
      </w:r>
      <w:proofErr w:type="spellStart"/>
      <w:r w:rsidRPr="00CE2768">
        <w:t>perzisztálva</w:t>
      </w:r>
      <w:proofErr w:type="spellEnd"/>
      <w:r w:rsidRPr="00CE2768">
        <w:t>.</w:t>
      </w:r>
    </w:p>
    <w:p w14:paraId="2349AB26" w14:textId="77777777" w:rsidR="005F6474" w:rsidRDefault="005F6474">
      <w:pPr>
        <w:keepNext w:val="0"/>
        <w:spacing w:after="160"/>
        <w:ind w:left="0"/>
        <w:jc w:val="left"/>
        <w:rPr>
          <w:lang w:eastAsia="hu-HU"/>
        </w:rPr>
      </w:pPr>
      <w:r>
        <w:br w:type="page"/>
      </w:r>
    </w:p>
    <w:p w14:paraId="3B651AEF" w14:textId="77777777" w:rsidR="00314A86" w:rsidRDefault="00314A86" w:rsidP="00314A86">
      <w:pPr>
        <w:pStyle w:val="Cmsor3"/>
      </w:pPr>
      <w:bookmarkStart w:id="185" w:name="_Toc227757775"/>
      <w:bookmarkStart w:id="186" w:name="_Toc227911987"/>
      <w:r>
        <w:lastRenderedPageBreak/>
        <w:t xml:space="preserve">Auth </w:t>
      </w:r>
      <w:proofErr w:type="spellStart"/>
      <w:r>
        <w:t>Store</w:t>
      </w:r>
      <w:proofErr w:type="spellEnd"/>
      <w:r>
        <w:t xml:space="preserve"> állapot</w:t>
      </w:r>
      <w:bookmarkEnd w:id="185"/>
      <w:bookmarkEnd w:id="186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314A86" w14:paraId="6C321390" w14:textId="77777777" w:rsidTr="00E53DDD">
        <w:tc>
          <w:tcPr>
            <w:tcW w:w="2548" w:type="dxa"/>
          </w:tcPr>
          <w:p w14:paraId="30C70836" w14:textId="77777777" w:rsidR="00314A86" w:rsidRPr="00AF40B5" w:rsidRDefault="00314A86" w:rsidP="00E53DDD">
            <w:pPr>
              <w:pStyle w:val="Tartalom"/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Mező</w:t>
            </w:r>
          </w:p>
        </w:tc>
        <w:tc>
          <w:tcPr>
            <w:tcW w:w="2548" w:type="dxa"/>
          </w:tcPr>
          <w:p w14:paraId="5E92BABC" w14:textId="77777777" w:rsidR="00314A86" w:rsidRPr="00AF40B5" w:rsidRDefault="00314A86" w:rsidP="00E53DDD">
            <w:pPr>
              <w:pStyle w:val="Tartalom"/>
              <w:tabs>
                <w:tab w:val="center" w:pos="1166"/>
              </w:tabs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Típus</w:t>
            </w:r>
          </w:p>
        </w:tc>
        <w:tc>
          <w:tcPr>
            <w:tcW w:w="2548" w:type="dxa"/>
          </w:tcPr>
          <w:p w14:paraId="3E12A433" w14:textId="77777777" w:rsidR="00314A86" w:rsidRPr="00AF40B5" w:rsidRDefault="00314A86" w:rsidP="00E53DDD">
            <w:pPr>
              <w:pStyle w:val="Tartalom"/>
              <w:ind w:left="0"/>
              <w:rPr>
                <w:b/>
                <w:bCs/>
              </w:rPr>
            </w:pPr>
            <w:r w:rsidRPr="00AF40B5">
              <w:rPr>
                <w:b/>
                <w:bCs/>
              </w:rPr>
              <w:t>Leírás</w:t>
            </w:r>
          </w:p>
        </w:tc>
      </w:tr>
      <w:tr w:rsidR="00314A86" w14:paraId="2BF36920" w14:textId="77777777" w:rsidTr="00E53DDD">
        <w:tc>
          <w:tcPr>
            <w:tcW w:w="2548" w:type="dxa"/>
          </w:tcPr>
          <w:p w14:paraId="58256FC0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isAuthenticated</w:t>
            </w:r>
            <w:proofErr w:type="spellEnd"/>
          </w:p>
        </w:tc>
        <w:tc>
          <w:tcPr>
            <w:tcW w:w="2548" w:type="dxa"/>
          </w:tcPr>
          <w:p w14:paraId="2F3CFD15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Boolean</w:t>
            </w:r>
          </w:p>
        </w:tc>
        <w:tc>
          <w:tcPr>
            <w:tcW w:w="2548" w:type="dxa"/>
          </w:tcPr>
          <w:p w14:paraId="51C5CA6C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Bejelentkezett-e a felhasználó</w:t>
            </w:r>
          </w:p>
        </w:tc>
      </w:tr>
      <w:tr w:rsidR="00314A86" w14:paraId="79AD7E9D" w14:textId="77777777" w:rsidTr="00E53DDD">
        <w:tc>
          <w:tcPr>
            <w:tcW w:w="2548" w:type="dxa"/>
          </w:tcPr>
          <w:p w14:paraId="3414CCF0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user</w:t>
            </w:r>
            <w:proofErr w:type="spellEnd"/>
          </w:p>
        </w:tc>
        <w:tc>
          <w:tcPr>
            <w:tcW w:w="2548" w:type="dxa"/>
          </w:tcPr>
          <w:p w14:paraId="1D06E4A3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Object</w:t>
            </w:r>
            <w:proofErr w:type="spellEnd"/>
          </w:p>
        </w:tc>
        <w:tc>
          <w:tcPr>
            <w:tcW w:w="2548" w:type="dxa"/>
          </w:tcPr>
          <w:p w14:paraId="2C7E05B3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Felhasználói adatok (jogkörökkel együtt)</w:t>
            </w:r>
          </w:p>
        </w:tc>
      </w:tr>
      <w:tr w:rsidR="00314A86" w14:paraId="01A4CCA3" w14:textId="77777777" w:rsidTr="00E53DDD">
        <w:tc>
          <w:tcPr>
            <w:tcW w:w="2548" w:type="dxa"/>
          </w:tcPr>
          <w:p w14:paraId="0FDF3E08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ceg</w:t>
            </w:r>
            <w:proofErr w:type="spellEnd"/>
          </w:p>
        </w:tc>
        <w:tc>
          <w:tcPr>
            <w:tcW w:w="2548" w:type="dxa"/>
          </w:tcPr>
          <w:p w14:paraId="025B6917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Object</w:t>
            </w:r>
            <w:proofErr w:type="spellEnd"/>
          </w:p>
        </w:tc>
        <w:tc>
          <w:tcPr>
            <w:tcW w:w="2548" w:type="dxa"/>
          </w:tcPr>
          <w:p w14:paraId="07DB42F8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>A bejelentkezett cég adatai</w:t>
            </w:r>
          </w:p>
        </w:tc>
      </w:tr>
      <w:tr w:rsidR="00314A86" w14:paraId="13FD7361" w14:textId="77777777" w:rsidTr="00E53DDD">
        <w:tc>
          <w:tcPr>
            <w:tcW w:w="2548" w:type="dxa"/>
          </w:tcPr>
          <w:p w14:paraId="2A4B3796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</w:p>
        </w:tc>
        <w:tc>
          <w:tcPr>
            <w:tcW w:w="2548" w:type="dxa"/>
          </w:tcPr>
          <w:p w14:paraId="22A050C9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String</w:t>
            </w:r>
            <w:proofErr w:type="spellEnd"/>
          </w:p>
        </w:tc>
        <w:tc>
          <w:tcPr>
            <w:tcW w:w="2548" w:type="dxa"/>
          </w:tcPr>
          <w:p w14:paraId="7B47FE8D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207C9C">
              <w:rPr>
                <w:rFonts w:eastAsia="Arial" w:cs="Arial"/>
                <w:color w:val="000000" w:themeColor="text1"/>
              </w:rPr>
              <w:t xml:space="preserve">JWT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bearer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</w:p>
        </w:tc>
      </w:tr>
      <w:tr w:rsidR="00314A86" w14:paraId="291B4159" w14:textId="77777777" w:rsidTr="00E53DDD">
        <w:tc>
          <w:tcPr>
            <w:tcW w:w="2548" w:type="dxa"/>
          </w:tcPr>
          <w:p w14:paraId="7D400DC0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tokenExpiry</w:t>
            </w:r>
            <w:proofErr w:type="spellEnd"/>
          </w:p>
        </w:tc>
        <w:tc>
          <w:tcPr>
            <w:tcW w:w="2548" w:type="dxa"/>
          </w:tcPr>
          <w:p w14:paraId="1D5C83D3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Number</w:t>
            </w:r>
            <w:proofErr w:type="spellEnd"/>
          </w:p>
        </w:tc>
        <w:tc>
          <w:tcPr>
            <w:tcW w:w="2548" w:type="dxa"/>
          </w:tcPr>
          <w:p w14:paraId="0139FFE9" w14:textId="77777777" w:rsidR="00314A86" w:rsidRPr="00207C9C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207C9C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lejárati idő (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ms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 xml:space="preserve"> </w:t>
            </w:r>
            <w:proofErr w:type="spellStart"/>
            <w:r w:rsidRPr="00207C9C">
              <w:rPr>
                <w:rFonts w:eastAsia="Arial" w:cs="Arial"/>
                <w:color w:val="000000" w:themeColor="text1"/>
              </w:rPr>
              <w:t>timestamp</w:t>
            </w:r>
            <w:proofErr w:type="spellEnd"/>
            <w:r w:rsidRPr="00207C9C">
              <w:rPr>
                <w:rFonts w:eastAsia="Arial" w:cs="Arial"/>
                <w:color w:val="000000" w:themeColor="text1"/>
              </w:rPr>
              <w:t>)</w:t>
            </w:r>
          </w:p>
        </w:tc>
      </w:tr>
    </w:tbl>
    <w:p w14:paraId="15A6B38D" w14:textId="77777777" w:rsidR="00314A86" w:rsidRDefault="00314A86" w:rsidP="00314A86">
      <w:pPr>
        <w:pStyle w:val="Cmsor3"/>
      </w:pPr>
      <w:bookmarkStart w:id="187" w:name="_Toc227757776"/>
      <w:bookmarkStart w:id="188" w:name="_Toc227911988"/>
      <w:r>
        <w:t>auth.js</w:t>
      </w:r>
      <w:bookmarkEnd w:id="187"/>
      <w:bookmarkEnd w:id="188"/>
    </w:p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314A86" w14:paraId="7542F65D" w14:textId="77777777" w:rsidTr="00E53DDD">
        <w:trPr>
          <w:trHeight w:val="273"/>
        </w:trPr>
        <w:tc>
          <w:tcPr>
            <w:tcW w:w="3844" w:type="dxa"/>
          </w:tcPr>
          <w:p w14:paraId="3742DA63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Függvény</w:t>
            </w:r>
          </w:p>
        </w:tc>
        <w:tc>
          <w:tcPr>
            <w:tcW w:w="3844" w:type="dxa"/>
          </w:tcPr>
          <w:p w14:paraId="1AC0E5F7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Leírás</w:t>
            </w:r>
          </w:p>
        </w:tc>
      </w:tr>
      <w:tr w:rsidR="00314A86" w14:paraId="34EE42D4" w14:textId="77777777" w:rsidTr="00E53DDD">
        <w:trPr>
          <w:trHeight w:val="258"/>
        </w:trPr>
        <w:tc>
          <w:tcPr>
            <w:tcW w:w="3844" w:type="dxa"/>
          </w:tcPr>
          <w:p w14:paraId="24F2527C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setAuthState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ceg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7F532CE5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Bejelentkezési adatok mentése + 10 perces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auto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-logout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indítása</w:t>
            </w:r>
          </w:p>
        </w:tc>
      </w:tr>
      <w:tr w:rsidR="00314A86" w14:paraId="1D0F4DC4" w14:textId="77777777" w:rsidTr="00E53DDD">
        <w:trPr>
          <w:trHeight w:val="273"/>
        </w:trPr>
        <w:tc>
          <w:tcPr>
            <w:tcW w:w="3844" w:type="dxa"/>
          </w:tcPr>
          <w:p w14:paraId="33869FC0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clearAuthState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4EAB4F55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>Kijelentkezés: állapot és localStorage törlése</w:t>
            </w:r>
          </w:p>
        </w:tc>
      </w:tr>
      <w:tr w:rsidR="00314A86" w14:paraId="6DD25737" w14:textId="77777777" w:rsidTr="00E53DDD">
        <w:trPr>
          <w:trHeight w:val="273"/>
        </w:trPr>
        <w:tc>
          <w:tcPr>
            <w:tcW w:w="3844" w:type="dxa"/>
          </w:tcPr>
          <w:p w14:paraId="6F272288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updateToken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newToken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4B649C70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frissítése (szerver küldhet új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tokent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</w:tr>
      <w:tr w:rsidR="00314A86" w14:paraId="54815380" w14:textId="77777777" w:rsidTr="00E53DDD">
        <w:trPr>
          <w:trHeight w:val="258"/>
        </w:trPr>
        <w:tc>
          <w:tcPr>
            <w:tcW w:w="3844" w:type="dxa"/>
          </w:tcPr>
          <w:p w14:paraId="3968D3B7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getToken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058EDB57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Aktuális JWT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lekérése</w:t>
            </w:r>
          </w:p>
        </w:tc>
      </w:tr>
      <w:tr w:rsidR="00314A86" w14:paraId="77F62415" w14:textId="77777777" w:rsidTr="00E53DDD">
        <w:trPr>
          <w:trHeight w:val="273"/>
        </w:trPr>
        <w:tc>
          <w:tcPr>
            <w:tcW w:w="3844" w:type="dxa"/>
          </w:tcPr>
          <w:p w14:paraId="006D2680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resetActivityTimer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766ABD89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Inaktivitási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timer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visszaállítása felhasználói tevékenységre</w:t>
            </w:r>
          </w:p>
        </w:tc>
      </w:tr>
      <w:tr w:rsidR="00314A86" w14:paraId="1AD8D283" w14:textId="77777777" w:rsidTr="00E53DDD">
        <w:trPr>
          <w:trHeight w:val="273"/>
        </w:trPr>
        <w:tc>
          <w:tcPr>
            <w:tcW w:w="3844" w:type="dxa"/>
          </w:tcPr>
          <w:p w14:paraId="38D333FD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hasPermission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name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197E3C37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Ellenőrzi, hogy a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rendelkezik-e adott jogkörrel</w:t>
            </w:r>
          </w:p>
        </w:tc>
      </w:tr>
      <w:tr w:rsidR="00314A86" w14:paraId="729F5FDC" w14:textId="77777777" w:rsidTr="00E53DDD">
        <w:trPr>
          <w:trHeight w:val="258"/>
        </w:trPr>
        <w:tc>
          <w:tcPr>
            <w:tcW w:w="3844" w:type="dxa"/>
          </w:tcPr>
          <w:p w14:paraId="0B10BED7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isAdmin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()</w:t>
            </w:r>
          </w:p>
        </w:tc>
        <w:tc>
          <w:tcPr>
            <w:tcW w:w="3844" w:type="dxa"/>
          </w:tcPr>
          <w:p w14:paraId="1C75EA04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True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, ha a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user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 xml:space="preserve"> minden jogkörrel rendelkezik</w:t>
            </w:r>
          </w:p>
        </w:tc>
      </w:tr>
      <w:tr w:rsidR="00314A86" w14:paraId="287C8413" w14:textId="77777777" w:rsidTr="00E53DDD">
        <w:trPr>
          <w:trHeight w:val="273"/>
        </w:trPr>
        <w:tc>
          <w:tcPr>
            <w:tcW w:w="3844" w:type="dxa"/>
          </w:tcPr>
          <w:p w14:paraId="672D74E7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proofErr w:type="spellStart"/>
            <w:r w:rsidRPr="00AF40B5">
              <w:rPr>
                <w:rFonts w:eastAsia="Arial" w:cs="Arial"/>
                <w:color w:val="000000" w:themeColor="text1"/>
              </w:rPr>
              <w:t>onTokenUpdate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(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callback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)</w:t>
            </w:r>
          </w:p>
        </w:tc>
        <w:tc>
          <w:tcPr>
            <w:tcW w:w="3844" w:type="dxa"/>
          </w:tcPr>
          <w:p w14:paraId="55EAB708" w14:textId="77777777" w:rsidR="00314A86" w:rsidRPr="00AF40B5" w:rsidRDefault="00314A86" w:rsidP="00E53DDD">
            <w:pPr>
              <w:pStyle w:val="Tartalom"/>
              <w:ind w:left="0"/>
              <w:rPr>
                <w:rFonts w:eastAsia="Arial" w:cs="Arial"/>
                <w:color w:val="000000" w:themeColor="text1"/>
              </w:rPr>
            </w:pPr>
            <w:r w:rsidRPr="00AF40B5">
              <w:rPr>
                <w:rFonts w:eastAsia="Arial" w:cs="Arial"/>
                <w:color w:val="000000" w:themeColor="text1"/>
              </w:rPr>
              <w:t xml:space="preserve">Feliratkozás </w:t>
            </w:r>
            <w:proofErr w:type="spellStart"/>
            <w:r w:rsidRPr="00AF40B5">
              <w:rPr>
                <w:rFonts w:eastAsia="Arial" w:cs="Arial"/>
                <w:color w:val="000000" w:themeColor="text1"/>
              </w:rPr>
              <w:t>token</w:t>
            </w:r>
            <w:proofErr w:type="spellEnd"/>
            <w:r w:rsidRPr="00AF40B5">
              <w:rPr>
                <w:rFonts w:eastAsia="Arial" w:cs="Arial"/>
                <w:color w:val="000000" w:themeColor="text1"/>
              </w:rPr>
              <w:t>-frissítési eseményre</w:t>
            </w:r>
          </w:p>
        </w:tc>
      </w:tr>
    </w:tbl>
    <w:p w14:paraId="4BE3A265" w14:textId="77777777" w:rsidR="00314A86" w:rsidRDefault="00314A86" w:rsidP="00314A86">
      <w:pPr>
        <w:pStyle w:val="Cmsor3"/>
      </w:pPr>
      <w:bookmarkStart w:id="189" w:name="_Toc227757777"/>
      <w:bookmarkStart w:id="190" w:name="_Toc227911989"/>
      <w:r>
        <w:t>Jogkörök (Jogosultságok)</w:t>
      </w:r>
      <w:bookmarkEnd w:id="189"/>
      <w:bookmarkEnd w:id="190"/>
    </w:p>
    <w:p w14:paraId="76D9E031" w14:textId="77777777" w:rsidR="00314A86" w:rsidRPr="00207C9C" w:rsidRDefault="00314A86" w:rsidP="00314A86">
      <w:r w:rsidRPr="00207C9C">
        <w:t xml:space="preserve">A </w:t>
      </w:r>
      <w:proofErr w:type="spellStart"/>
      <w:r w:rsidRPr="00207C9C">
        <w:t>user.jogkor</w:t>
      </w:r>
      <w:proofErr w:type="spellEnd"/>
      <w:r w:rsidRPr="00207C9C">
        <w:t xml:space="preserve"> objektum az alábbi jogköröket tartalmazhatja (TINYINT 0/1 érték az adatbázisban):</w:t>
      </w:r>
    </w:p>
    <w:p w14:paraId="1F7AC066" w14:textId="77777777" w:rsidR="00314A86" w:rsidRPr="00207C9C" w:rsidRDefault="00314A86" w:rsidP="00314A86">
      <w:pPr>
        <w:pStyle w:val="Listaszerbekezds"/>
        <w:keepNext w:val="0"/>
      </w:pPr>
      <w:proofErr w:type="spellStart"/>
      <w:r w:rsidRPr="00207C9C">
        <w:t>rendeles_osszkesz</w:t>
      </w:r>
      <w:proofErr w:type="spellEnd"/>
      <w:r w:rsidRPr="00207C9C">
        <w:t xml:space="preserve"> – Rendelések összekészítése</w:t>
      </w:r>
    </w:p>
    <w:p w14:paraId="4333C1A0" w14:textId="77777777" w:rsidR="00314A86" w:rsidRPr="00207C9C" w:rsidRDefault="00314A86" w:rsidP="00314A86">
      <w:pPr>
        <w:pStyle w:val="Listaszerbekezds"/>
        <w:keepNext w:val="0"/>
      </w:pPr>
      <w:proofErr w:type="spellStart"/>
      <w:r w:rsidRPr="00207C9C">
        <w:t>rendeles_lead</w:t>
      </w:r>
      <w:proofErr w:type="spellEnd"/>
      <w:r w:rsidRPr="00207C9C">
        <w:t xml:space="preserve"> – Rendelések leadása</w:t>
      </w:r>
    </w:p>
    <w:p w14:paraId="3397F649" w14:textId="77777777" w:rsidR="00314A86" w:rsidRPr="00207C9C" w:rsidRDefault="00314A86" w:rsidP="00314A86">
      <w:pPr>
        <w:pStyle w:val="Listaszerbekezds"/>
        <w:keepNext w:val="0"/>
      </w:pPr>
      <w:proofErr w:type="spellStart"/>
      <w:r w:rsidRPr="00207C9C">
        <w:t>szamla_keszit</w:t>
      </w:r>
      <w:proofErr w:type="spellEnd"/>
      <w:r w:rsidRPr="00207C9C">
        <w:t xml:space="preserve"> – Számla készítése</w:t>
      </w:r>
    </w:p>
    <w:p w14:paraId="67D01C38" w14:textId="77777777" w:rsidR="00314A86" w:rsidRPr="00207C9C" w:rsidRDefault="00314A86" w:rsidP="00314A86">
      <w:pPr>
        <w:pStyle w:val="Listaszerbekezds"/>
        <w:keepNext w:val="0"/>
      </w:pPr>
      <w:proofErr w:type="spellStart"/>
      <w:r w:rsidRPr="00207C9C">
        <w:t>raktar_kezel</w:t>
      </w:r>
      <w:proofErr w:type="spellEnd"/>
      <w:r w:rsidRPr="00207C9C">
        <w:t xml:space="preserve"> – Raktár kezelése</w:t>
      </w:r>
    </w:p>
    <w:p w14:paraId="35D7780C" w14:textId="03066D55" w:rsidR="005F6474" w:rsidRDefault="00314A86" w:rsidP="00314A86">
      <w:r w:rsidRPr="00207C9C">
        <w:t xml:space="preserve">Az </w:t>
      </w:r>
      <w:proofErr w:type="spellStart"/>
      <w:r w:rsidRPr="00207C9C">
        <w:t>isAdmin</w:t>
      </w:r>
      <w:proofErr w:type="spellEnd"/>
      <w:r w:rsidRPr="00207C9C">
        <w:t xml:space="preserve">() akkor tér vissza </w:t>
      </w:r>
      <w:proofErr w:type="spellStart"/>
      <w:r w:rsidRPr="00207C9C">
        <w:t>true</w:t>
      </w:r>
      <w:proofErr w:type="spellEnd"/>
      <w:r w:rsidRPr="00207C9C">
        <w:t xml:space="preserve"> értékkel, ha a felhasználó mind a négy jogkörrel rendelkezik.</w:t>
      </w:r>
    </w:p>
    <w:p w14:paraId="289D04DC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262526D3" w14:textId="77777777" w:rsidR="00314A86" w:rsidRDefault="00314A86" w:rsidP="00314A86">
      <w:pPr>
        <w:pStyle w:val="Cmsor3"/>
      </w:pPr>
      <w:bookmarkStart w:id="191" w:name="_Toc227757778"/>
      <w:bookmarkStart w:id="192" w:name="_Toc227911990"/>
      <w:r>
        <w:lastRenderedPageBreak/>
        <w:t>Jogosultságellenőrzés az oldalaknál</w:t>
      </w:r>
      <w:bookmarkEnd w:id="191"/>
      <w:bookmarkEnd w:id="192"/>
    </w:p>
    <w:p w14:paraId="7A4F248C" w14:textId="77777777" w:rsidR="00314A86" w:rsidRPr="00C1051F" w:rsidRDefault="00314A86" w:rsidP="00314A86">
      <w:r w:rsidRPr="00207C9C">
        <w:t xml:space="preserve">Bejelentkezés után 10 perc (600 000 </w:t>
      </w:r>
      <w:proofErr w:type="spellStart"/>
      <w:r w:rsidRPr="00207C9C">
        <w:t>ms</w:t>
      </w:r>
      <w:proofErr w:type="spellEnd"/>
      <w:r w:rsidRPr="00207C9C">
        <w:t>) inaktivitás esetén az alkalmazás automatikusan kijelentkezteti a felhasználót és átirányítja a /</w:t>
      </w:r>
      <w:proofErr w:type="spellStart"/>
      <w:r w:rsidRPr="00207C9C">
        <w:t>bejelentkezes</w:t>
      </w:r>
      <w:proofErr w:type="spellEnd"/>
      <w:r w:rsidRPr="00207C9C">
        <w:t xml:space="preserve"> oldalra. A </w:t>
      </w:r>
      <w:proofErr w:type="spellStart"/>
      <w:r w:rsidRPr="00207C9C">
        <w:t>timer</w:t>
      </w:r>
      <w:proofErr w:type="spellEnd"/>
      <w:r w:rsidRPr="00207C9C">
        <w:t xml:space="preserve"> visszaállítható </w:t>
      </w:r>
      <w:proofErr w:type="spellStart"/>
      <w:r w:rsidRPr="00207C9C">
        <w:t>resetActivityTimer</w:t>
      </w:r>
      <w:proofErr w:type="spellEnd"/>
      <w:r w:rsidRPr="00207C9C">
        <w:t xml:space="preserve">() hívásával. Minden sikeres API hívás automatikusan visszaállítja a </w:t>
      </w:r>
      <w:proofErr w:type="spellStart"/>
      <w:r w:rsidRPr="00207C9C">
        <w:t>timert</w:t>
      </w:r>
      <w:proofErr w:type="spellEnd"/>
      <w:r w:rsidRPr="00207C9C">
        <w:t xml:space="preserve"> az </w:t>
      </w:r>
      <w:proofErr w:type="spellStart"/>
      <w:r w:rsidRPr="00207C9C">
        <w:t>Axios</w:t>
      </w:r>
      <w:proofErr w:type="spellEnd"/>
      <w:r w:rsidRPr="00207C9C">
        <w:t xml:space="preserve"> válasz </w:t>
      </w:r>
      <w:proofErr w:type="spellStart"/>
      <w:r w:rsidRPr="00207C9C">
        <w:t>interceptorán</w:t>
      </w:r>
      <w:proofErr w:type="spellEnd"/>
      <w:r w:rsidRPr="00207C9C">
        <w:t xml:space="preserve"> keresztül.</w:t>
      </w:r>
    </w:p>
    <w:p w14:paraId="6F8D30F8" w14:textId="77777777" w:rsidR="00314A86" w:rsidRPr="00314A86" w:rsidRDefault="00314A86" w:rsidP="00314A86">
      <w:pPr>
        <w:pStyle w:val="Cmsor2"/>
      </w:pPr>
      <w:bookmarkStart w:id="193" w:name="_Toc227757779"/>
      <w:bookmarkStart w:id="194" w:name="_Toc227911991"/>
      <w:r w:rsidRPr="00314A86">
        <w:t>HTTP kommunikáció (</w:t>
      </w:r>
      <w:proofErr w:type="spellStart"/>
      <w:r w:rsidRPr="00314A86">
        <w:t>Axios</w:t>
      </w:r>
      <w:proofErr w:type="spellEnd"/>
      <w:r w:rsidRPr="00314A86">
        <w:t>)</w:t>
      </w:r>
      <w:bookmarkEnd w:id="193"/>
      <w:bookmarkEnd w:id="194"/>
    </w:p>
    <w:p w14:paraId="169C7D9A" w14:textId="77777777" w:rsidR="00314A86" w:rsidRDefault="00314A86" w:rsidP="00314A86">
      <w:pPr>
        <w:pStyle w:val="Cmsor3"/>
      </w:pPr>
      <w:bookmarkStart w:id="195" w:name="_Toc227757780"/>
      <w:bookmarkStart w:id="196" w:name="_Toc227911992"/>
      <w:r>
        <w:t>Ismertetés</w:t>
      </w:r>
      <w:bookmarkEnd w:id="195"/>
      <w:bookmarkEnd w:id="196"/>
    </w:p>
    <w:p w14:paraId="0C8B38D1" w14:textId="77777777" w:rsidR="00314A86" w:rsidRPr="00392F63" w:rsidRDefault="00314A86" w:rsidP="00314A86">
      <w:r w:rsidRPr="00392F63">
        <w:t xml:space="preserve">Az </w:t>
      </w:r>
      <w:proofErr w:type="spellStart"/>
      <w:r w:rsidRPr="00392F63">
        <w:t>src</w:t>
      </w:r>
      <w:proofErr w:type="spellEnd"/>
      <w:r w:rsidRPr="00392F63">
        <w:t xml:space="preserve">/axios.js fájl egy előre konfigurált </w:t>
      </w:r>
      <w:proofErr w:type="spellStart"/>
      <w:r w:rsidRPr="00392F63">
        <w:t>Axios</w:t>
      </w:r>
      <w:proofErr w:type="spellEnd"/>
      <w:r w:rsidRPr="00392F63">
        <w:t xml:space="preserve"> példányt exportál, amely kezeli a JWT </w:t>
      </w:r>
      <w:proofErr w:type="spellStart"/>
      <w:r w:rsidRPr="00392F63">
        <w:t>tokenes</w:t>
      </w:r>
      <w:proofErr w:type="spellEnd"/>
      <w:r w:rsidRPr="00392F63">
        <w:t xml:space="preserve"> </w:t>
      </w:r>
      <w:proofErr w:type="spellStart"/>
      <w:r w:rsidRPr="00392F63">
        <w:t>authentikációt</w:t>
      </w:r>
      <w:proofErr w:type="spellEnd"/>
      <w:r w:rsidRPr="00392F63">
        <w:t xml:space="preserve"> és a hibakezelést.</w:t>
      </w:r>
    </w:p>
    <w:p w14:paraId="540F626C" w14:textId="77777777" w:rsidR="00314A86" w:rsidRDefault="00314A86" w:rsidP="00314A86">
      <w:pPr>
        <w:pStyle w:val="Cmsor3"/>
      </w:pPr>
      <w:bookmarkStart w:id="197" w:name="_Toc227757781"/>
      <w:bookmarkStart w:id="198" w:name="_Toc227911993"/>
      <w:proofErr w:type="spellStart"/>
      <w:r w:rsidRPr="00392F63">
        <w:t>Request</w:t>
      </w:r>
      <w:proofErr w:type="spellEnd"/>
      <w:r w:rsidRPr="00392F63">
        <w:t xml:space="preserve"> </w:t>
      </w:r>
      <w:proofErr w:type="spellStart"/>
      <w:r w:rsidRPr="00392F63">
        <w:t>interceptor</w:t>
      </w:r>
      <w:bookmarkEnd w:id="197"/>
      <w:bookmarkEnd w:id="198"/>
      <w:proofErr w:type="spellEnd"/>
    </w:p>
    <w:p w14:paraId="6D3FA16C" w14:textId="77777777" w:rsidR="00314A86" w:rsidRDefault="00314A86" w:rsidP="00314A86">
      <w:r w:rsidRPr="00392F63">
        <w:t xml:space="preserve">Minden kimenő kéréshez automatikusan csatolja az </w:t>
      </w:r>
      <w:proofErr w:type="spellStart"/>
      <w:r w:rsidRPr="00392F63">
        <w:t>Authorization</w:t>
      </w:r>
      <w:proofErr w:type="spellEnd"/>
      <w:r w:rsidRPr="00392F63">
        <w:t xml:space="preserve">: </w:t>
      </w:r>
      <w:proofErr w:type="spellStart"/>
      <w:r w:rsidRPr="00392F63">
        <w:t>Bearer</w:t>
      </w:r>
      <w:proofErr w:type="spellEnd"/>
      <w:r w:rsidRPr="00392F63">
        <w:t xml:space="preserve"> &lt;</w:t>
      </w:r>
      <w:proofErr w:type="spellStart"/>
      <w:r w:rsidRPr="00392F63">
        <w:t>token</w:t>
      </w:r>
      <w:proofErr w:type="spellEnd"/>
      <w:r w:rsidRPr="00392F63">
        <w:t xml:space="preserve">&gt; fejlécet, ha van érvényes </w:t>
      </w:r>
      <w:proofErr w:type="spellStart"/>
      <w:r w:rsidRPr="00392F63">
        <w:t>token</w:t>
      </w:r>
      <w:proofErr w:type="spellEnd"/>
      <w:r w:rsidRPr="00392F63">
        <w:t>.</w:t>
      </w:r>
    </w:p>
    <w:p w14:paraId="3D20A46B" w14:textId="77777777" w:rsidR="00314A86" w:rsidRDefault="00314A86" w:rsidP="00314A86">
      <w:pPr>
        <w:pStyle w:val="Cmsor3"/>
      </w:pPr>
      <w:bookmarkStart w:id="199" w:name="_Toc227757782"/>
      <w:bookmarkStart w:id="200" w:name="_Toc227911994"/>
      <w:proofErr w:type="spellStart"/>
      <w:r>
        <w:t>Response</w:t>
      </w:r>
      <w:proofErr w:type="spellEnd"/>
      <w:r>
        <w:t xml:space="preserve"> </w:t>
      </w:r>
      <w:proofErr w:type="spellStart"/>
      <w:r>
        <w:t>interceptor</w:t>
      </w:r>
      <w:bookmarkEnd w:id="199"/>
      <w:bookmarkEnd w:id="200"/>
      <w:proofErr w:type="spellEnd"/>
    </w:p>
    <w:p w14:paraId="28508433" w14:textId="77777777" w:rsidR="00314A86" w:rsidRDefault="00314A86" w:rsidP="00314A86">
      <w:r>
        <w:t xml:space="preserve">Sikeres válaszon: visszaállítja az inaktivitási </w:t>
      </w:r>
      <w:proofErr w:type="spellStart"/>
      <w:r>
        <w:t>timert</w:t>
      </w:r>
      <w:proofErr w:type="spellEnd"/>
      <w:r>
        <w:t>. Ha a szerver X-New-</w:t>
      </w:r>
      <w:proofErr w:type="spellStart"/>
      <w:r>
        <w:t>Token</w:t>
      </w:r>
      <w:proofErr w:type="spellEnd"/>
      <w:r>
        <w:t xml:space="preserve"> fejlécet küld vissza, az </w:t>
      </w:r>
      <w:proofErr w:type="spellStart"/>
      <w:r>
        <w:t>updateToken</w:t>
      </w:r>
      <w:proofErr w:type="spellEnd"/>
      <w:r>
        <w:t xml:space="preserve">() segítségével frissíti a </w:t>
      </w:r>
      <w:proofErr w:type="spellStart"/>
      <w:r>
        <w:t>tokent</w:t>
      </w:r>
      <w:proofErr w:type="spellEnd"/>
      <w:r>
        <w:t>.</w:t>
      </w:r>
    </w:p>
    <w:p w14:paraId="33EC5E83" w14:textId="77777777" w:rsidR="00314A86" w:rsidRPr="00C1051F" w:rsidRDefault="00314A86" w:rsidP="00314A86">
      <w:r>
        <w:t>Hiba esetén: 401 vagy 403 HTTP státuszkód esetén automatikusan kijelentkezteti a felhasználót és átirányítja a bejelentkezési oldalra.</w:t>
      </w:r>
    </w:p>
    <w:p w14:paraId="2293AF6C" w14:textId="77777777" w:rsidR="00314A86" w:rsidRDefault="00314A86" w:rsidP="00314A86">
      <w:pPr>
        <w:pStyle w:val="Cmsor2"/>
      </w:pPr>
      <w:bookmarkStart w:id="201" w:name="_Toc227757783"/>
      <w:bookmarkStart w:id="202" w:name="_Toc227911995"/>
      <w:r>
        <w:t>Állapotkezelés (</w:t>
      </w:r>
      <w:proofErr w:type="spellStart"/>
      <w:r>
        <w:t>Stores</w:t>
      </w:r>
      <w:proofErr w:type="spellEnd"/>
      <w:r>
        <w:t>)</w:t>
      </w:r>
      <w:bookmarkEnd w:id="201"/>
      <w:bookmarkEnd w:id="202"/>
    </w:p>
    <w:p w14:paraId="16BD9927" w14:textId="77777777" w:rsidR="00314A86" w:rsidRDefault="00314A86" w:rsidP="00314A86">
      <w:pPr>
        <w:pStyle w:val="Cmsor3"/>
      </w:pPr>
      <w:bookmarkStart w:id="203" w:name="_Toc227757784"/>
      <w:bookmarkStart w:id="204" w:name="_Toc227911996"/>
      <w:r>
        <w:t xml:space="preserve">Auth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/auth.js)</w:t>
      </w:r>
      <w:bookmarkEnd w:id="203"/>
      <w:bookmarkEnd w:id="204"/>
    </w:p>
    <w:p w14:paraId="02A93B9F" w14:textId="77777777" w:rsidR="00314A86" w:rsidRPr="00441A40" w:rsidRDefault="00314A86" w:rsidP="00314A86">
      <w:pPr>
        <w:ind w:left="1775" w:hanging="357"/>
      </w:pPr>
      <w:r w:rsidRPr="00BA266E">
        <w:t>Leírása a 5. fejezetben található.</w:t>
      </w:r>
    </w:p>
    <w:p w14:paraId="3160FD0F" w14:textId="77777777" w:rsidR="00314A86" w:rsidRDefault="00314A86" w:rsidP="00314A86">
      <w:pPr>
        <w:pStyle w:val="Cmsor3"/>
      </w:pPr>
      <w:bookmarkStart w:id="205" w:name="_Toc227757785"/>
      <w:bookmarkStart w:id="206" w:name="_Toc227911997"/>
      <w:proofErr w:type="spellStart"/>
      <w:r>
        <w:t>Cart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/cart.js)</w:t>
      </w:r>
      <w:bookmarkEnd w:id="205"/>
      <w:bookmarkEnd w:id="206"/>
    </w:p>
    <w:p w14:paraId="70D8E810" w14:textId="77777777" w:rsidR="00314A86" w:rsidRDefault="00314A86" w:rsidP="00314A86">
      <w:r w:rsidRPr="00BA266E">
        <w:t xml:space="preserve">A kosár állapotát kezeli. A kosár </w:t>
      </w:r>
      <w:proofErr w:type="spellStart"/>
      <w:r w:rsidRPr="00BA266E">
        <w:t>felhasználónként</w:t>
      </w:r>
      <w:proofErr w:type="spellEnd"/>
      <w:r w:rsidRPr="00BA266E">
        <w:t xml:space="preserve"> localStorage-ban tárolódik, a kulcs: </w:t>
      </w:r>
      <w:proofErr w:type="spellStart"/>
      <w:r w:rsidRPr="00BA266E">
        <w:t>reka_cart</w:t>
      </w:r>
      <w:proofErr w:type="spellEnd"/>
      <w:r w:rsidRPr="00BA266E">
        <w:t>_{ceg.id}. Fontos megkötés: a kosár egyszerre csak egy partnertől tartalmazhat termékeket.</w:t>
      </w:r>
    </w:p>
    <w:p w14:paraId="4C4BA6D2" w14:textId="19819F0B" w:rsidR="005F6474" w:rsidRDefault="005F6474">
      <w:pPr>
        <w:keepNext w:val="0"/>
        <w:spacing w:after="160"/>
        <w:ind w:left="0"/>
        <w:jc w:val="left"/>
      </w:pPr>
      <w:r>
        <w:br w:type="page"/>
      </w:r>
    </w:p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314A86" w14:paraId="428F181B" w14:textId="77777777" w:rsidTr="00E53DDD">
        <w:trPr>
          <w:trHeight w:val="273"/>
        </w:trPr>
        <w:tc>
          <w:tcPr>
            <w:tcW w:w="3844" w:type="dxa"/>
          </w:tcPr>
          <w:p w14:paraId="0D4BAD9E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lastRenderedPageBreak/>
              <w:t>Függvény</w:t>
            </w:r>
          </w:p>
        </w:tc>
        <w:tc>
          <w:tcPr>
            <w:tcW w:w="3844" w:type="dxa"/>
          </w:tcPr>
          <w:p w14:paraId="2B504C62" w14:textId="77777777" w:rsidR="00314A86" w:rsidRPr="00AF40B5" w:rsidRDefault="00314A86" w:rsidP="00E53DDD">
            <w:pPr>
              <w:pStyle w:val="Tartalom"/>
              <w:ind w:left="0"/>
              <w:rPr>
                <w:color w:val="000000" w:themeColor="text1"/>
              </w:rPr>
            </w:pPr>
            <w:r w:rsidRPr="00AF40B5">
              <w:rPr>
                <w:rFonts w:eastAsia="Arial" w:cs="Arial"/>
                <w:b/>
                <w:bCs/>
                <w:color w:val="000000" w:themeColor="text1"/>
              </w:rPr>
              <w:t>Leírás</w:t>
            </w:r>
          </w:p>
        </w:tc>
      </w:tr>
      <w:tr w:rsidR="00314A86" w14:paraId="554C7AB7" w14:textId="77777777" w:rsidTr="00E53DDD">
        <w:trPr>
          <w:trHeight w:val="273"/>
        </w:trPr>
        <w:tc>
          <w:tcPr>
            <w:tcW w:w="3844" w:type="dxa"/>
          </w:tcPr>
          <w:p w14:paraId="069C88BF" w14:textId="77777777" w:rsidR="00314A86" w:rsidRPr="000141FF" w:rsidRDefault="00314A86" w:rsidP="00E53DDD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addToCart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cegId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cegNev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partId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3E36BF0F" w14:textId="77777777" w:rsidR="00314A86" w:rsidRPr="000141FF" w:rsidRDefault="00314A86" w:rsidP="00E53DDD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Termék hozzáadása. Ha más partnerétől van elem a kosárban, megerősítést kér.</w:t>
            </w:r>
          </w:p>
        </w:tc>
      </w:tr>
      <w:tr w:rsidR="00314A86" w14:paraId="6580E4C9" w14:textId="77777777" w:rsidTr="00E53DDD">
        <w:trPr>
          <w:trHeight w:val="273"/>
        </w:trPr>
        <w:tc>
          <w:tcPr>
            <w:tcW w:w="3844" w:type="dxa"/>
          </w:tcPr>
          <w:p w14:paraId="720C9745" w14:textId="77777777" w:rsidR="00314A86" w:rsidRPr="000141FF" w:rsidRDefault="00314A86" w:rsidP="00E53DDD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addToCartWithClear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>, ...)</w:t>
            </w:r>
          </w:p>
        </w:tc>
        <w:tc>
          <w:tcPr>
            <w:tcW w:w="3844" w:type="dxa"/>
          </w:tcPr>
          <w:p w14:paraId="68141545" w14:textId="77777777" w:rsidR="00314A86" w:rsidRPr="000141FF" w:rsidRDefault="00314A86" w:rsidP="00E53DDD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Kosár törlése után termék hozzáadása (megerősítés után)</w:t>
            </w:r>
          </w:p>
        </w:tc>
      </w:tr>
      <w:tr w:rsidR="00314A86" w14:paraId="1705883B" w14:textId="77777777" w:rsidTr="00E53DDD">
        <w:trPr>
          <w:trHeight w:val="258"/>
        </w:trPr>
        <w:tc>
          <w:tcPr>
            <w:tcW w:w="3844" w:type="dxa"/>
          </w:tcPr>
          <w:p w14:paraId="1CD5E25E" w14:textId="77777777" w:rsidR="00314A86" w:rsidRPr="000141FF" w:rsidRDefault="00314A86" w:rsidP="00E53DDD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removeFromCart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5459E07A" w14:textId="77777777" w:rsidR="00314A86" w:rsidRPr="000141FF" w:rsidRDefault="00314A86" w:rsidP="00E53DDD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Termék eltávolítása</w:t>
            </w:r>
          </w:p>
        </w:tc>
      </w:tr>
      <w:tr w:rsidR="00314A86" w14:paraId="55E92ED3" w14:textId="77777777" w:rsidTr="00E53DDD">
        <w:trPr>
          <w:trHeight w:val="273"/>
        </w:trPr>
        <w:tc>
          <w:tcPr>
            <w:tcW w:w="3844" w:type="dxa"/>
          </w:tcPr>
          <w:p w14:paraId="4A480617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updateQuantity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qty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481E8535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Mennyiség módosítása (</w:t>
            </w:r>
            <w:proofErr w:type="spellStart"/>
            <w:r w:rsidRPr="000141FF">
              <w:rPr>
                <w:rFonts w:eastAsia="Arial" w:cs="Arial"/>
              </w:rPr>
              <w:t>min_vas_menny</w:t>
            </w:r>
            <w:proofErr w:type="spellEnd"/>
            <w:r w:rsidRPr="000141FF">
              <w:rPr>
                <w:rFonts w:eastAsia="Arial" w:cs="Arial"/>
              </w:rPr>
              <w:t xml:space="preserve"> figyelembevételével)</w:t>
            </w:r>
          </w:p>
        </w:tc>
      </w:tr>
      <w:tr w:rsidR="00314A86" w14:paraId="21FBDAD6" w14:textId="77777777" w:rsidTr="00E53DDD">
        <w:trPr>
          <w:trHeight w:val="273"/>
        </w:trPr>
        <w:tc>
          <w:tcPr>
            <w:tcW w:w="3844" w:type="dxa"/>
          </w:tcPr>
          <w:p w14:paraId="6DB6360F" w14:textId="77777777" w:rsidR="00314A86" w:rsidRPr="000141FF" w:rsidRDefault="00314A86" w:rsidP="00E53DDD">
            <w:pPr>
              <w:pStyle w:val="Tartalom"/>
              <w:ind w:left="0"/>
            </w:pPr>
            <w:proofErr w:type="spellStart"/>
            <w:r w:rsidRPr="000141FF">
              <w:rPr>
                <w:rFonts w:eastAsia="Arial" w:cs="Arial"/>
              </w:rPr>
              <w:t>clearCart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0244BC63" w14:textId="77777777" w:rsidR="00314A86" w:rsidRPr="000141FF" w:rsidRDefault="00314A86" w:rsidP="00E53DDD">
            <w:pPr>
              <w:pStyle w:val="Tartalom"/>
              <w:ind w:left="0"/>
            </w:pPr>
            <w:r w:rsidRPr="000141FF">
              <w:rPr>
                <w:rFonts w:eastAsia="Arial" w:cs="Arial"/>
              </w:rPr>
              <w:t>Teljes kosár törlése</w:t>
            </w:r>
          </w:p>
        </w:tc>
      </w:tr>
      <w:tr w:rsidR="00314A86" w14:paraId="67E4B5B4" w14:textId="77777777" w:rsidTr="00E53DDD">
        <w:trPr>
          <w:trHeight w:val="258"/>
        </w:trPr>
        <w:tc>
          <w:tcPr>
            <w:tcW w:w="3844" w:type="dxa"/>
          </w:tcPr>
          <w:p w14:paraId="5607186A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getTotalPrice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69406EBA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Nettó összeg kiszámítása</w:t>
            </w:r>
          </w:p>
        </w:tc>
      </w:tr>
      <w:tr w:rsidR="00314A86" w14:paraId="1B4401B0" w14:textId="77777777" w:rsidTr="00E53DDD">
        <w:trPr>
          <w:trHeight w:val="273"/>
        </w:trPr>
        <w:tc>
          <w:tcPr>
            <w:tcW w:w="3844" w:type="dxa"/>
          </w:tcPr>
          <w:p w14:paraId="4C1B95F4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getTotalPriceWithVAT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59548A21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Bruttó összeg kiszámítása</w:t>
            </w:r>
          </w:p>
        </w:tc>
      </w:tr>
      <w:tr w:rsidR="00314A86" w14:paraId="50098679" w14:textId="77777777" w:rsidTr="00E53DDD">
        <w:trPr>
          <w:trHeight w:val="273"/>
        </w:trPr>
        <w:tc>
          <w:tcPr>
            <w:tcW w:w="3844" w:type="dxa"/>
          </w:tcPr>
          <w:p w14:paraId="1B016D6B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getVATAmountsByRate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20CF695B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ÁFA összegek kulcsonként csoportosítva</w:t>
            </w:r>
          </w:p>
        </w:tc>
      </w:tr>
      <w:tr w:rsidR="00314A86" w14:paraId="6E506AE1" w14:textId="77777777" w:rsidTr="00E53DDD">
        <w:trPr>
          <w:trHeight w:val="273"/>
        </w:trPr>
        <w:tc>
          <w:tcPr>
            <w:tcW w:w="3844" w:type="dxa"/>
          </w:tcPr>
          <w:p w14:paraId="1878B590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updateItemPrice</w:t>
            </w:r>
            <w:proofErr w:type="spellEnd"/>
            <w:r w:rsidRPr="000141FF">
              <w:rPr>
                <w:rFonts w:eastAsia="Arial" w:cs="Arial"/>
              </w:rPr>
              <w:t>(</w:t>
            </w:r>
            <w:proofErr w:type="spellStart"/>
            <w:r w:rsidRPr="000141FF">
              <w:rPr>
                <w:rFonts w:eastAsia="Arial" w:cs="Arial"/>
              </w:rPr>
              <w:t>itemId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price</w:t>
            </w:r>
            <w:proofErr w:type="spellEnd"/>
            <w:r w:rsidRPr="000141FF">
              <w:rPr>
                <w:rFonts w:eastAsia="Arial" w:cs="Arial"/>
              </w:rPr>
              <w:t xml:space="preserve">, </w:t>
            </w:r>
            <w:proofErr w:type="spellStart"/>
            <w:r w:rsidRPr="000141FF">
              <w:rPr>
                <w:rFonts w:eastAsia="Arial" w:cs="Arial"/>
              </w:rPr>
              <w:t>vat</w:t>
            </w:r>
            <w:proofErr w:type="spellEnd"/>
            <w:r w:rsidRPr="000141FF">
              <w:rPr>
                <w:rFonts w:eastAsia="Arial" w:cs="Arial"/>
              </w:rPr>
              <w:t>)</w:t>
            </w:r>
          </w:p>
        </w:tc>
        <w:tc>
          <w:tcPr>
            <w:tcW w:w="3844" w:type="dxa"/>
          </w:tcPr>
          <w:p w14:paraId="69DA147A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Termék árának frissítése</w:t>
            </w:r>
          </w:p>
        </w:tc>
      </w:tr>
      <w:tr w:rsidR="00314A86" w14:paraId="3D24DF0C" w14:textId="77777777" w:rsidTr="00E53DDD">
        <w:trPr>
          <w:trHeight w:val="273"/>
        </w:trPr>
        <w:tc>
          <w:tcPr>
            <w:tcW w:w="3844" w:type="dxa"/>
          </w:tcPr>
          <w:p w14:paraId="1E211C6C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0141FF">
              <w:rPr>
                <w:rFonts w:eastAsia="Arial" w:cs="Arial"/>
              </w:rPr>
              <w:t>getItemCount</w:t>
            </w:r>
            <w:proofErr w:type="spellEnd"/>
            <w:r w:rsidRPr="000141FF">
              <w:rPr>
                <w:rFonts w:eastAsia="Arial" w:cs="Arial"/>
              </w:rPr>
              <w:t>()</w:t>
            </w:r>
          </w:p>
        </w:tc>
        <w:tc>
          <w:tcPr>
            <w:tcW w:w="3844" w:type="dxa"/>
          </w:tcPr>
          <w:p w14:paraId="774C1740" w14:textId="77777777" w:rsidR="00314A86" w:rsidRPr="000141FF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0141FF">
              <w:rPr>
                <w:rFonts w:eastAsia="Arial" w:cs="Arial"/>
              </w:rPr>
              <w:t>Tételek darabszáma (mennyiségek összege)</w:t>
            </w:r>
          </w:p>
        </w:tc>
      </w:tr>
    </w:tbl>
    <w:p w14:paraId="3270A604" w14:textId="77777777" w:rsidR="00314A86" w:rsidRDefault="00314A86" w:rsidP="00314A86">
      <w:pPr>
        <w:pStyle w:val="Cmsor2"/>
      </w:pPr>
      <w:bookmarkStart w:id="207" w:name="_Toc227757786"/>
      <w:bookmarkStart w:id="208" w:name="_Toc227911998"/>
      <w:r>
        <w:t>Oldalak leírása</w:t>
      </w:r>
      <w:bookmarkEnd w:id="207"/>
      <w:bookmarkEnd w:id="208"/>
    </w:p>
    <w:p w14:paraId="269DB84D" w14:textId="77777777" w:rsidR="00314A86" w:rsidRDefault="00314A86" w:rsidP="00314A86">
      <w:pPr>
        <w:pStyle w:val="Cmsor3"/>
      </w:pPr>
      <w:bookmarkStart w:id="209" w:name="_Toc227757787"/>
      <w:bookmarkStart w:id="210" w:name="_Toc227911999"/>
      <w:proofErr w:type="spellStart"/>
      <w:r w:rsidRPr="00952B7C">
        <w:t>Bejelentkezes.vue</w:t>
      </w:r>
      <w:proofErr w:type="spellEnd"/>
      <w:r w:rsidRPr="00952B7C">
        <w:t xml:space="preserve"> – Bejelentkezési oldal</w:t>
      </w:r>
      <w:bookmarkEnd w:id="209"/>
      <w:bookmarkEnd w:id="210"/>
    </w:p>
    <w:p w14:paraId="0BB43B71" w14:textId="77777777" w:rsidR="00314A86" w:rsidRPr="00952B7C" w:rsidRDefault="00314A86" w:rsidP="00314A86">
      <w:r w:rsidRPr="00FD315C">
        <w:t xml:space="preserve">Felhasználónév és jelszó alapú bejelentkezés. </w:t>
      </w:r>
      <w:proofErr w:type="spellStart"/>
      <w:r w:rsidRPr="00FD315C">
        <w:t>Options</w:t>
      </w:r>
      <w:proofErr w:type="spellEnd"/>
      <w:r w:rsidRPr="00FD315C">
        <w:t xml:space="preserve"> API-t alkalmaz. POST /</w:t>
      </w:r>
      <w:proofErr w:type="spellStart"/>
      <w:r w:rsidRPr="00FD315C">
        <w:t>api</w:t>
      </w:r>
      <w:proofErr w:type="spellEnd"/>
      <w:r w:rsidRPr="00FD315C">
        <w:t xml:space="preserve">/Bejelent végpontra küld kérést. Sikeres bejelentkezés esetén elmenti az </w:t>
      </w:r>
      <w:proofErr w:type="spellStart"/>
      <w:r w:rsidRPr="00FD315C">
        <w:t>auth</w:t>
      </w:r>
      <w:proofErr w:type="spellEnd"/>
      <w:r w:rsidRPr="00FD315C">
        <w:t xml:space="preserve"> állapotot és átirányít /</w:t>
      </w:r>
      <w:proofErr w:type="spellStart"/>
      <w:r w:rsidRPr="00FD315C">
        <w:t>kezdolap-ra</w:t>
      </w:r>
      <w:proofErr w:type="spellEnd"/>
      <w:r w:rsidRPr="00FD315C">
        <w:t>. Hibakezelés hibaüzenet megjelenítésével.</w:t>
      </w:r>
    </w:p>
    <w:p w14:paraId="1C590CE2" w14:textId="77777777" w:rsidR="00314A86" w:rsidRDefault="00314A86" w:rsidP="00314A86">
      <w:pPr>
        <w:pStyle w:val="Cmsor3"/>
      </w:pPr>
      <w:bookmarkStart w:id="211" w:name="_Toc227757788"/>
      <w:bookmarkStart w:id="212" w:name="_Toc227912000"/>
      <w:proofErr w:type="spellStart"/>
      <w:r w:rsidRPr="003B3C04">
        <w:t>Regisztracio.vue</w:t>
      </w:r>
      <w:proofErr w:type="spellEnd"/>
      <w:r w:rsidRPr="003B3C04">
        <w:t xml:space="preserve"> – Regisztrációs oldal</w:t>
      </w:r>
      <w:bookmarkEnd w:id="211"/>
      <w:bookmarkEnd w:id="212"/>
    </w:p>
    <w:p w14:paraId="1F5001BC" w14:textId="77777777" w:rsidR="00314A86" w:rsidRPr="00952B7C" w:rsidRDefault="00314A86" w:rsidP="00314A86">
      <w:r w:rsidRPr="00FD315C">
        <w:t>Céges regisztráció az összes szükséges adattal (cégadatok, banki adatok, fő felhasználó). Automatikus formázás: bankszámlaszám (XXXXXXXX-XXXXXXXX-XXXXXXXX) és adószám (XXXXXXXX-X-XX). ÁSZF elfogadása kötelező. POST /</w:t>
      </w:r>
      <w:proofErr w:type="spellStart"/>
      <w:r w:rsidRPr="00FD315C">
        <w:t>api</w:t>
      </w:r>
      <w:proofErr w:type="spellEnd"/>
      <w:r w:rsidRPr="00FD315C">
        <w:t>/</w:t>
      </w:r>
      <w:proofErr w:type="spellStart"/>
      <w:r w:rsidRPr="00FD315C">
        <w:t>Regisztracio</w:t>
      </w:r>
      <w:proofErr w:type="spellEnd"/>
      <w:r w:rsidRPr="00FD315C">
        <w:t xml:space="preserve"> végpontra küld.</w:t>
      </w:r>
    </w:p>
    <w:p w14:paraId="5B5F55A6" w14:textId="77777777" w:rsidR="00314A86" w:rsidRDefault="00314A86" w:rsidP="00314A86">
      <w:pPr>
        <w:pStyle w:val="Cmsor3"/>
      </w:pPr>
      <w:bookmarkStart w:id="213" w:name="_Toc227757789"/>
      <w:bookmarkStart w:id="214" w:name="_Toc227912001"/>
      <w:proofErr w:type="spellStart"/>
      <w:r w:rsidRPr="003B3C04">
        <w:t>Kezdolap.vue</w:t>
      </w:r>
      <w:proofErr w:type="spellEnd"/>
      <w:r w:rsidRPr="003B3C04">
        <w:t xml:space="preserve"> – Főoldal</w:t>
      </w:r>
      <w:bookmarkEnd w:id="213"/>
      <w:bookmarkEnd w:id="214"/>
    </w:p>
    <w:p w14:paraId="73659EAA" w14:textId="77777777" w:rsidR="00314A86" w:rsidRPr="00952B7C" w:rsidRDefault="00314A86" w:rsidP="00314A86">
      <w:r w:rsidRPr="00FD315C">
        <w:t xml:space="preserve">Egyszerű üdvözlő oldal. Megjeleníti a navigációs hibákat </w:t>
      </w:r>
      <w:proofErr w:type="spellStart"/>
      <w:r w:rsidRPr="00FD315C">
        <w:t>query</w:t>
      </w:r>
      <w:proofErr w:type="spellEnd"/>
      <w:r w:rsidRPr="00FD315C">
        <w:t xml:space="preserve"> paraméter alapján (</w:t>
      </w:r>
      <w:proofErr w:type="spellStart"/>
      <w:r w:rsidRPr="00FD315C">
        <w:t>page-not-found</w:t>
      </w:r>
      <w:proofErr w:type="spellEnd"/>
      <w:r w:rsidRPr="00FD315C">
        <w:t xml:space="preserve">, </w:t>
      </w:r>
      <w:proofErr w:type="spellStart"/>
      <w:r w:rsidRPr="00FD315C">
        <w:t>admin-only</w:t>
      </w:r>
      <w:proofErr w:type="spellEnd"/>
      <w:r w:rsidRPr="00FD315C">
        <w:t xml:space="preserve">, </w:t>
      </w:r>
      <w:proofErr w:type="spellStart"/>
      <w:r w:rsidRPr="00FD315C">
        <w:t>insufficient-permissions</w:t>
      </w:r>
      <w:proofErr w:type="spellEnd"/>
      <w:r w:rsidRPr="00FD315C">
        <w:t>). A hibaüzenet 5 másodperc után automatikusan eltűnik.</w:t>
      </w:r>
    </w:p>
    <w:p w14:paraId="1C84C60A" w14:textId="77777777" w:rsidR="00314A86" w:rsidRDefault="00314A86" w:rsidP="00314A86">
      <w:pPr>
        <w:pStyle w:val="Cmsor3"/>
      </w:pPr>
      <w:bookmarkStart w:id="215" w:name="_Toc227757790"/>
      <w:bookmarkStart w:id="216" w:name="_Toc227912002"/>
      <w:proofErr w:type="spellStart"/>
      <w:r w:rsidRPr="008126BA">
        <w:t>Raktar.vue</w:t>
      </w:r>
      <w:proofErr w:type="spellEnd"/>
      <w:r w:rsidRPr="008126BA">
        <w:t xml:space="preserve"> – Raktárkezelés</w:t>
      </w:r>
      <w:bookmarkEnd w:id="215"/>
      <w:bookmarkEnd w:id="216"/>
    </w:p>
    <w:p w14:paraId="2CAE1EDD" w14:textId="77777777" w:rsidR="00314A86" w:rsidRPr="00952B7C" w:rsidRDefault="00314A86" w:rsidP="00314A86">
      <w:r w:rsidRPr="00FD315C">
        <w:t xml:space="preserve">A bejelentkezett cég saját termékállományát jeleníti meg. Szűrés terméknév alapján, </w:t>
      </w:r>
      <w:proofErr w:type="spellStart"/>
      <w:r w:rsidRPr="00FD315C">
        <w:t>kategóriánkénti</w:t>
      </w:r>
      <w:proofErr w:type="spellEnd"/>
      <w:r w:rsidRPr="00FD315C">
        <w:t xml:space="preserve"> szűrés, termék hozzáadása/szerkesztése/törlése. Előfizetés ellenőrzése: az egyes </w:t>
      </w:r>
      <w:r w:rsidRPr="00FD315C">
        <w:lastRenderedPageBreak/>
        <w:t xml:space="preserve">funkciók csak aktív előfizetéssel érhetők el. Jogkör: </w:t>
      </w:r>
      <w:proofErr w:type="spellStart"/>
      <w:r w:rsidRPr="00FD315C">
        <w:t>raktar_kezel</w:t>
      </w:r>
      <w:proofErr w:type="spellEnd"/>
      <w:r w:rsidRPr="00FD315C">
        <w:t xml:space="preserve"> vagy </w:t>
      </w:r>
      <w:proofErr w:type="spellStart"/>
      <w:r w:rsidRPr="00FD315C">
        <w:t>rendeles_osszkesz</w:t>
      </w:r>
      <w:proofErr w:type="spellEnd"/>
      <w:r w:rsidRPr="00FD315C">
        <w:t>.</w:t>
      </w:r>
    </w:p>
    <w:p w14:paraId="2EE2C4BA" w14:textId="77777777" w:rsidR="00314A86" w:rsidRDefault="00314A86" w:rsidP="00314A86">
      <w:pPr>
        <w:pStyle w:val="Cmsor3"/>
      </w:pPr>
      <w:bookmarkStart w:id="217" w:name="_Toc227757791"/>
      <w:bookmarkStart w:id="218" w:name="_Toc227912003"/>
      <w:proofErr w:type="spellStart"/>
      <w:r w:rsidRPr="00FD315C">
        <w:t>CegInfo.vue</w:t>
      </w:r>
      <w:proofErr w:type="spellEnd"/>
      <w:r w:rsidRPr="00FD315C">
        <w:t xml:space="preserve"> – Cégadatok</w:t>
      </w:r>
      <w:bookmarkEnd w:id="217"/>
      <w:bookmarkEnd w:id="218"/>
    </w:p>
    <w:p w14:paraId="4CA1CF23" w14:textId="77777777" w:rsidR="00314A86" w:rsidRPr="00952B7C" w:rsidRDefault="00314A86" w:rsidP="00314A86">
      <w:r w:rsidRPr="00FD315C">
        <w:t>A bejelentkezett cég adatainak megjelenítése és szerkesztése (név, adószám, EU adószám, cím, email, telefon, bankszámlaszám, rendelésminta). Adminisztrátoroknak megjelenik a felhasználólista gomb is.</w:t>
      </w:r>
    </w:p>
    <w:p w14:paraId="76945B10" w14:textId="77777777" w:rsidR="00314A86" w:rsidRDefault="00314A86" w:rsidP="00314A86">
      <w:pPr>
        <w:pStyle w:val="Cmsor3"/>
      </w:pPr>
      <w:bookmarkStart w:id="219" w:name="_Toc227757792"/>
      <w:bookmarkStart w:id="220" w:name="_Toc227912004"/>
      <w:proofErr w:type="spellStart"/>
      <w:r w:rsidRPr="00FD315C">
        <w:t>UserInfo.vue</w:t>
      </w:r>
      <w:proofErr w:type="spellEnd"/>
      <w:r w:rsidRPr="00FD315C">
        <w:t xml:space="preserve"> – Felhasználói adatok</w:t>
      </w:r>
      <w:bookmarkEnd w:id="219"/>
      <w:bookmarkEnd w:id="220"/>
    </w:p>
    <w:p w14:paraId="34765D7D" w14:textId="77777777" w:rsidR="00314A86" w:rsidRPr="00952B7C" w:rsidRDefault="00314A86" w:rsidP="00314A86">
      <w:r w:rsidRPr="00FD315C">
        <w:t>A bejelentkezett felhasználó személyes adatainak megtekintése és szerkesztése.</w:t>
      </w:r>
    </w:p>
    <w:p w14:paraId="3BED54CF" w14:textId="77777777" w:rsidR="00314A86" w:rsidRDefault="00314A86" w:rsidP="00314A86">
      <w:pPr>
        <w:pStyle w:val="Cmsor3"/>
      </w:pPr>
      <w:bookmarkStart w:id="221" w:name="_Toc227757793"/>
      <w:bookmarkStart w:id="222" w:name="_Toc227912005"/>
      <w:proofErr w:type="spellStart"/>
      <w:r w:rsidRPr="00FD315C">
        <w:t>UserList.vue</w:t>
      </w:r>
      <w:proofErr w:type="spellEnd"/>
      <w:r w:rsidRPr="00FD315C">
        <w:t xml:space="preserve"> – Felhasználók listája</w:t>
      </w:r>
      <w:bookmarkEnd w:id="221"/>
      <w:bookmarkEnd w:id="222"/>
    </w:p>
    <w:p w14:paraId="1ADB5F38" w14:textId="77777777" w:rsidR="00314A86" w:rsidRPr="00952B7C" w:rsidRDefault="00314A86" w:rsidP="00314A86">
      <w:proofErr w:type="spellStart"/>
      <w:r w:rsidRPr="00FA7F06">
        <w:t>Admin-only</w:t>
      </w:r>
      <w:proofErr w:type="spellEnd"/>
      <w:r w:rsidRPr="00FA7F06">
        <w:t xml:space="preserve"> oldal: a céghez tartozó összes felhasználó listázása, szűrése és kezelése. Jogkör: </w:t>
      </w:r>
      <w:proofErr w:type="spellStart"/>
      <w:r w:rsidRPr="00FA7F06">
        <w:t>requiresAdmin</w:t>
      </w:r>
      <w:proofErr w:type="spellEnd"/>
      <w:r w:rsidRPr="00FA7F06">
        <w:t>.</w:t>
      </w:r>
    </w:p>
    <w:p w14:paraId="6CE0AEE6" w14:textId="77777777" w:rsidR="00314A86" w:rsidRDefault="00314A86" w:rsidP="00314A86">
      <w:pPr>
        <w:pStyle w:val="Cmsor3"/>
      </w:pPr>
      <w:bookmarkStart w:id="223" w:name="_Toc227757794"/>
      <w:bookmarkStart w:id="224" w:name="_Toc227912006"/>
      <w:proofErr w:type="spellStart"/>
      <w:r w:rsidRPr="00FD315C">
        <w:t>Partnersegek.vue</w:t>
      </w:r>
      <w:proofErr w:type="spellEnd"/>
      <w:r w:rsidRPr="00FD315C">
        <w:t xml:space="preserve"> – Partnerségek</w:t>
      </w:r>
      <w:bookmarkEnd w:id="223"/>
      <w:bookmarkEnd w:id="224"/>
    </w:p>
    <w:p w14:paraId="02A2994E" w14:textId="77777777" w:rsidR="00314A86" w:rsidRPr="00952B7C" w:rsidRDefault="00314A86" w:rsidP="00314A86">
      <w:r w:rsidRPr="00FA7F06">
        <w:t>Kétoldalú partnerségek megjelenítése: eladói (ahol mi vagyunk az eladó) és vevői (ahol mi vagyunk a vevő) kapcsolatok. Adószám alapján új partnerség felvétele. Szűrhető lista mindkét irányban. GET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Partnerek_en_elado</w:t>
      </w:r>
      <w:proofErr w:type="spellEnd"/>
      <w:r w:rsidRPr="00FA7F06">
        <w:t xml:space="preserve"> és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Partnerek_en_vevo</w:t>
      </w:r>
      <w:proofErr w:type="spellEnd"/>
      <w:r w:rsidRPr="00FA7F06">
        <w:t xml:space="preserve"> végpontok.</w:t>
      </w:r>
    </w:p>
    <w:p w14:paraId="32E0009B" w14:textId="77777777" w:rsidR="00314A86" w:rsidRDefault="00314A86" w:rsidP="00314A86">
      <w:pPr>
        <w:pStyle w:val="Cmsor3"/>
      </w:pPr>
      <w:bookmarkStart w:id="225" w:name="_Toc227757795"/>
      <w:bookmarkStart w:id="226" w:name="_Toc227912007"/>
      <w:proofErr w:type="spellStart"/>
      <w:r w:rsidRPr="00FD315C">
        <w:t>RendelesBeerk.vue</w:t>
      </w:r>
      <w:proofErr w:type="spellEnd"/>
      <w:r w:rsidRPr="00FD315C">
        <w:t xml:space="preserve"> – Beérkezett rendelések</w:t>
      </w:r>
      <w:bookmarkEnd w:id="225"/>
      <w:bookmarkEnd w:id="226"/>
    </w:p>
    <w:p w14:paraId="568407C9" w14:textId="77777777" w:rsidR="00314A86" w:rsidRPr="00952B7C" w:rsidRDefault="00314A86" w:rsidP="00314A86">
      <w:r w:rsidRPr="00FA7F06">
        <w:t xml:space="preserve">Eladói nézet: a céghez beérkezett rendelések listázása és kezelése. Rendelések csoportosítása rendelésszám szerint. Rendelés teljesítése: tételek egyesével </w:t>
      </w:r>
      <w:proofErr w:type="spellStart"/>
      <w:r w:rsidRPr="00FA7F06">
        <w:t>bekjelölhetők</w:t>
      </w:r>
      <w:proofErr w:type="spellEnd"/>
      <w:r w:rsidRPr="00FA7F06">
        <w:t xml:space="preserve">, majd </w:t>
      </w:r>
      <w:proofErr w:type="spellStart"/>
      <w:r w:rsidRPr="00FA7F06">
        <w:t>összteljesítés</w:t>
      </w:r>
      <w:proofErr w:type="spellEnd"/>
      <w:r w:rsidRPr="00FA7F06">
        <w:t xml:space="preserve">. Sztornó lehetőség. Jogkör: </w:t>
      </w:r>
      <w:proofErr w:type="spellStart"/>
      <w:r w:rsidRPr="00FA7F06">
        <w:t>rendeles_osszkesz</w:t>
      </w:r>
      <w:proofErr w:type="spellEnd"/>
      <w:r w:rsidRPr="00FA7F06">
        <w:t xml:space="preserve"> vagy </w:t>
      </w:r>
      <w:proofErr w:type="spellStart"/>
      <w:r w:rsidRPr="00FA7F06">
        <w:t>szamla_keszit</w:t>
      </w:r>
      <w:proofErr w:type="spellEnd"/>
      <w:r w:rsidRPr="00FA7F06">
        <w:t>.</w:t>
      </w:r>
    </w:p>
    <w:p w14:paraId="222B93D2" w14:textId="77777777" w:rsidR="00314A86" w:rsidRDefault="00314A86" w:rsidP="00314A86">
      <w:pPr>
        <w:pStyle w:val="Cmsor3"/>
      </w:pPr>
      <w:bookmarkStart w:id="227" w:name="_Toc227757796"/>
      <w:bookmarkStart w:id="228" w:name="_Toc227912008"/>
      <w:proofErr w:type="spellStart"/>
      <w:r w:rsidRPr="00FD315C">
        <w:t>RendelesLead.vue</w:t>
      </w:r>
      <w:proofErr w:type="spellEnd"/>
      <w:r w:rsidRPr="00FD315C">
        <w:t xml:space="preserve"> – Leadott rendelések</w:t>
      </w:r>
      <w:bookmarkEnd w:id="227"/>
      <w:bookmarkEnd w:id="228"/>
    </w:p>
    <w:p w14:paraId="7CD2A50B" w14:textId="77777777" w:rsidR="00314A86" w:rsidRPr="00952B7C" w:rsidRDefault="00314A86" w:rsidP="00314A86">
      <w:r w:rsidRPr="00FA7F06">
        <w:t xml:space="preserve">Vevői nézet: a cég által leadott rendelések listázása. Rendelések csoportosítása rendelésszám szerint, partnerenként. Státusz megjelenítés, sztornó lehetőség, számla állapot. Jogkör: </w:t>
      </w:r>
      <w:proofErr w:type="spellStart"/>
      <w:r w:rsidRPr="00FA7F06">
        <w:t>rendeles_lead</w:t>
      </w:r>
      <w:proofErr w:type="spellEnd"/>
      <w:r w:rsidRPr="00FA7F06">
        <w:t xml:space="preserve"> vagy </w:t>
      </w:r>
      <w:proofErr w:type="spellStart"/>
      <w:r w:rsidRPr="00FA7F06">
        <w:t>szamla_keszit</w:t>
      </w:r>
      <w:proofErr w:type="spellEnd"/>
      <w:r w:rsidRPr="00FA7F06">
        <w:t>.</w:t>
      </w:r>
    </w:p>
    <w:p w14:paraId="38129B52" w14:textId="77777777" w:rsidR="00314A86" w:rsidRDefault="00314A86" w:rsidP="00314A86">
      <w:pPr>
        <w:pStyle w:val="Cmsor3"/>
      </w:pPr>
      <w:bookmarkStart w:id="229" w:name="_Toc227757797"/>
      <w:bookmarkStart w:id="230" w:name="_Toc227912009"/>
      <w:proofErr w:type="spellStart"/>
      <w:r w:rsidRPr="00FD315C">
        <w:t>StoreMain.vue</w:t>
      </w:r>
      <w:proofErr w:type="spellEnd"/>
      <w:r w:rsidRPr="00FD315C">
        <w:t xml:space="preserve"> – Áruház főoldal</w:t>
      </w:r>
      <w:bookmarkEnd w:id="229"/>
      <w:bookmarkEnd w:id="230"/>
    </w:p>
    <w:p w14:paraId="3CDD6A3D" w14:textId="77777777" w:rsidR="00314A86" w:rsidRPr="00952B7C" w:rsidRDefault="00314A86" w:rsidP="00314A86">
      <w:r w:rsidRPr="00FA7F06">
        <w:t xml:space="preserve">A vevői partnerségek listázása (azok a cégek, amelyektől rendelhet). Minden partnernél megjelenik a neve és átnavigálható a partner </w:t>
      </w:r>
      <w:r w:rsidRPr="00FA7F06">
        <w:lastRenderedPageBreak/>
        <w:t>készletéhez. GET /</w:t>
      </w:r>
      <w:proofErr w:type="spellStart"/>
      <w:r w:rsidRPr="00FA7F06">
        <w:t>api</w:t>
      </w:r>
      <w:proofErr w:type="spellEnd"/>
      <w:r w:rsidRPr="00FA7F06">
        <w:t>/</w:t>
      </w:r>
      <w:proofErr w:type="spellStart"/>
      <w:r w:rsidRPr="00FA7F06">
        <w:t>Partnerek_en_vevo</w:t>
      </w:r>
      <w:proofErr w:type="spellEnd"/>
      <w:r w:rsidRPr="00FA7F06">
        <w:t xml:space="preserve"> végpont. Jogkör: </w:t>
      </w:r>
      <w:proofErr w:type="spellStart"/>
      <w:r w:rsidRPr="00FA7F06">
        <w:t>rendeles_lead</w:t>
      </w:r>
      <w:proofErr w:type="spellEnd"/>
      <w:r w:rsidRPr="00FA7F06">
        <w:t>.</w:t>
      </w:r>
    </w:p>
    <w:p w14:paraId="15416AA6" w14:textId="77777777" w:rsidR="00314A86" w:rsidRDefault="00314A86" w:rsidP="00314A86">
      <w:pPr>
        <w:pStyle w:val="Cmsor3"/>
      </w:pPr>
      <w:bookmarkStart w:id="231" w:name="_Toc227757798"/>
      <w:bookmarkStart w:id="232" w:name="_Toc227912010"/>
      <w:proofErr w:type="spellStart"/>
      <w:r w:rsidRPr="00FD315C">
        <w:t>StorePartner.vue</w:t>
      </w:r>
      <w:proofErr w:type="spellEnd"/>
      <w:r w:rsidRPr="00FD315C">
        <w:t xml:space="preserve"> – Partner készlete</w:t>
      </w:r>
      <w:bookmarkEnd w:id="231"/>
      <w:bookmarkEnd w:id="232"/>
    </w:p>
    <w:p w14:paraId="09A51689" w14:textId="77777777" w:rsidR="00314A86" w:rsidRPr="003F788C" w:rsidRDefault="00314A86" w:rsidP="00314A86">
      <w:r w:rsidRPr="003F788C">
        <w:t xml:space="preserve">Egy adott partner termékkatalógusa. Szűrés névvel, </w:t>
      </w:r>
      <w:proofErr w:type="spellStart"/>
      <w:r w:rsidRPr="003F788C">
        <w:t>kategóriánkénti</w:t>
      </w:r>
      <w:proofErr w:type="spellEnd"/>
      <w:r w:rsidRPr="003F788C">
        <w:t xml:space="preserve"> szűrés, mennyiség megadása és termék kosárba helyezése. Különböző partnerektől való vásárlásnál megerősítő </w:t>
      </w:r>
      <w:proofErr w:type="spellStart"/>
      <w:r w:rsidRPr="003F788C">
        <w:t>modal</w:t>
      </w:r>
      <w:proofErr w:type="spellEnd"/>
      <w:r w:rsidRPr="003F788C">
        <w:t xml:space="preserve"> jelenik meg. Dinamikus útvonal: /</w:t>
      </w:r>
      <w:proofErr w:type="spellStart"/>
      <w:r w:rsidRPr="003F788C">
        <w:t>store</w:t>
      </w:r>
      <w:proofErr w:type="spellEnd"/>
      <w:r w:rsidRPr="003F788C">
        <w:t xml:space="preserve">/:id. Jogkör: </w:t>
      </w:r>
      <w:proofErr w:type="spellStart"/>
      <w:r w:rsidRPr="003F788C">
        <w:t>rendeles_lead</w:t>
      </w:r>
      <w:proofErr w:type="spellEnd"/>
      <w:r w:rsidRPr="003F788C">
        <w:t>.</w:t>
      </w:r>
    </w:p>
    <w:p w14:paraId="1D5E2A0A" w14:textId="77777777" w:rsidR="00314A86" w:rsidRDefault="00314A86" w:rsidP="00314A86">
      <w:pPr>
        <w:pStyle w:val="Cmsor3"/>
      </w:pPr>
      <w:bookmarkStart w:id="233" w:name="_Toc227757799"/>
      <w:bookmarkStart w:id="234" w:name="_Toc227912011"/>
      <w:proofErr w:type="spellStart"/>
      <w:r w:rsidRPr="00FD315C">
        <w:t>Kosar.vue</w:t>
      </w:r>
      <w:proofErr w:type="spellEnd"/>
      <w:r w:rsidRPr="00FD315C">
        <w:t xml:space="preserve"> – Kosár</w:t>
      </w:r>
      <w:bookmarkEnd w:id="233"/>
      <w:bookmarkEnd w:id="234"/>
    </w:p>
    <w:p w14:paraId="407F71D0" w14:textId="77777777" w:rsidR="00314A86" w:rsidRDefault="00314A86" w:rsidP="00314A86">
      <w:r w:rsidRPr="003F788C">
        <w:t xml:space="preserve">Kosár tartalmának megjelenítése, tételek szerkesztése/törlése. Nettó és bruttó összeg számítás, ÁFA </w:t>
      </w:r>
      <w:proofErr w:type="spellStart"/>
      <w:r w:rsidRPr="003F788C">
        <w:t>kulcsonkénti</w:t>
      </w:r>
      <w:proofErr w:type="spellEnd"/>
      <w:r w:rsidRPr="003F788C">
        <w:t xml:space="preserve"> bontás. Rendelés leadása POST /</w:t>
      </w:r>
      <w:proofErr w:type="spellStart"/>
      <w:r w:rsidRPr="003F788C">
        <w:t>api</w:t>
      </w:r>
      <w:proofErr w:type="spellEnd"/>
      <w:r w:rsidRPr="003F788C">
        <w:t>/</w:t>
      </w:r>
      <w:proofErr w:type="spellStart"/>
      <w:r w:rsidRPr="003F788C">
        <w:t>RendelésLead</w:t>
      </w:r>
      <w:proofErr w:type="spellEnd"/>
      <w:r w:rsidRPr="003F788C">
        <w:t xml:space="preserve"> végpontra. Reszponzív tábla (&lt;510px szélesség esetén egyszerűsített nézet). Jogkör: </w:t>
      </w:r>
      <w:proofErr w:type="spellStart"/>
      <w:r w:rsidRPr="003F788C">
        <w:t>rendeles_lead</w:t>
      </w:r>
      <w:proofErr w:type="spellEnd"/>
      <w:r w:rsidRPr="003F788C">
        <w:t>.</w:t>
      </w:r>
    </w:p>
    <w:p w14:paraId="743E0A88" w14:textId="77777777" w:rsidR="00314A86" w:rsidRDefault="00314A86" w:rsidP="00314A86">
      <w:pPr>
        <w:pStyle w:val="Cmsor3"/>
      </w:pPr>
      <w:bookmarkStart w:id="235" w:name="_Toc227757800"/>
      <w:bookmarkStart w:id="236" w:name="_Toc227912012"/>
      <w:proofErr w:type="spellStart"/>
      <w:r w:rsidRPr="00FD315C">
        <w:t>Aszf.vue</w:t>
      </w:r>
      <w:proofErr w:type="spellEnd"/>
      <w:r w:rsidRPr="00FD315C">
        <w:t xml:space="preserve"> – ÁSZF</w:t>
      </w:r>
      <w:bookmarkEnd w:id="235"/>
      <w:bookmarkEnd w:id="236"/>
    </w:p>
    <w:p w14:paraId="0B26F8AC" w14:textId="77777777" w:rsidR="00314A86" w:rsidRPr="00C1051F" w:rsidRDefault="00314A86" w:rsidP="00314A86">
      <w:r w:rsidRPr="003F788C">
        <w:t>Általános Szerződési Feltételek és Adatvédelmi Irányelvek statikus megjelenítése. Publikus oldal (</w:t>
      </w:r>
      <w:proofErr w:type="spellStart"/>
      <w:r w:rsidRPr="003F788C">
        <w:t>auth</w:t>
      </w:r>
      <w:proofErr w:type="spellEnd"/>
      <w:r w:rsidRPr="003F788C">
        <w:t xml:space="preserve"> nem szükséges). </w:t>
      </w:r>
      <w:proofErr w:type="spellStart"/>
      <w:r w:rsidRPr="003F788C">
        <w:t>NavBarGuest</w:t>
      </w:r>
      <w:proofErr w:type="spellEnd"/>
      <w:r w:rsidRPr="003F788C">
        <w:t xml:space="preserve"> komponenst használ.</w:t>
      </w:r>
    </w:p>
    <w:p w14:paraId="40560BA5" w14:textId="77777777" w:rsidR="00314A86" w:rsidRDefault="00314A86" w:rsidP="00314A86">
      <w:pPr>
        <w:pStyle w:val="Cmsor2"/>
      </w:pPr>
      <w:bookmarkStart w:id="237" w:name="_Toc227757801"/>
      <w:bookmarkStart w:id="238" w:name="_Toc227912013"/>
      <w:r>
        <w:t>Komponensek</w:t>
      </w:r>
      <w:bookmarkEnd w:id="237"/>
      <w:bookmarkEnd w:id="238"/>
    </w:p>
    <w:p w14:paraId="40099EC5" w14:textId="77777777" w:rsidR="00314A86" w:rsidRDefault="00314A86" w:rsidP="00314A86">
      <w:pPr>
        <w:pStyle w:val="Cmsor3"/>
      </w:pPr>
      <w:bookmarkStart w:id="239" w:name="_Toc227757802"/>
      <w:bookmarkStart w:id="240" w:name="_Toc227912014"/>
      <w:proofErr w:type="spellStart"/>
      <w:r w:rsidRPr="00314A86">
        <w:rPr>
          <w:rStyle w:val="Cmsor3Char"/>
        </w:rPr>
        <w:t>NavBar.vue</w:t>
      </w:r>
      <w:proofErr w:type="spellEnd"/>
      <w:r w:rsidRPr="00314A86">
        <w:rPr>
          <w:rStyle w:val="Cmsor3Char"/>
        </w:rPr>
        <w:t xml:space="preserve"> – Navigációs sáv</w:t>
      </w:r>
      <w:r>
        <w:t xml:space="preserve"> </w:t>
      </w:r>
      <w:r w:rsidRPr="00314A86">
        <w:rPr>
          <w:rStyle w:val="Cmsor3Char"/>
        </w:rPr>
        <w:t>(bejelentkezett</w:t>
      </w:r>
      <w:r>
        <w:t>)</w:t>
      </w:r>
      <w:bookmarkEnd w:id="239"/>
      <w:bookmarkEnd w:id="240"/>
    </w:p>
    <w:p w14:paraId="4C1CBFA3" w14:textId="77777777" w:rsidR="00314A86" w:rsidRPr="00441A40" w:rsidRDefault="00314A86" w:rsidP="00314A86">
      <w:r w:rsidRPr="003F788C">
        <w:t>A bejelentkezett felhasználóknak megjelenő navigációs sáv és oldalsáv. Jogkör-alapú menüpontok: csak azok a menüelemek láthatók, amelyekhez a felhasználónak van jogköre. Tartalmazza a kijelentkezés funkciót és megjeleníti a kosár elemszámát.</w:t>
      </w:r>
    </w:p>
    <w:p w14:paraId="05F0A26A" w14:textId="77777777" w:rsidR="00314A86" w:rsidRDefault="00314A86" w:rsidP="00314A86">
      <w:pPr>
        <w:pStyle w:val="Cmsor3"/>
      </w:pPr>
      <w:bookmarkStart w:id="241" w:name="_Toc227757803"/>
      <w:bookmarkStart w:id="242" w:name="_Toc227912015"/>
      <w:proofErr w:type="spellStart"/>
      <w:r w:rsidRPr="00314A86">
        <w:rPr>
          <w:rStyle w:val="Cmsor3Char"/>
        </w:rPr>
        <w:t>NavBarGuest.vue</w:t>
      </w:r>
      <w:proofErr w:type="spellEnd"/>
      <w:r w:rsidRPr="00314A86">
        <w:rPr>
          <w:rStyle w:val="Cmsor3Char"/>
        </w:rPr>
        <w:t xml:space="preserve"> – Navigációs sáv</w:t>
      </w:r>
      <w:r>
        <w:t xml:space="preserve"> (vendég)</w:t>
      </w:r>
      <w:bookmarkEnd w:id="241"/>
      <w:bookmarkEnd w:id="242"/>
    </w:p>
    <w:p w14:paraId="7B9379F2" w14:textId="77777777" w:rsidR="00314A86" w:rsidRDefault="00314A86" w:rsidP="00314A86">
      <w:r w:rsidRPr="003F788C">
        <w:t>A bejelentkezés és regisztráció oldalakon megjelenő egyszerűsített fejléc.</w:t>
      </w:r>
    </w:p>
    <w:p w14:paraId="63BA3704" w14:textId="77777777" w:rsidR="00314A86" w:rsidRDefault="00314A86" w:rsidP="00314A86">
      <w:pPr>
        <w:pStyle w:val="Cmsor3"/>
      </w:pPr>
      <w:bookmarkStart w:id="243" w:name="_Toc227757804"/>
      <w:bookmarkStart w:id="244" w:name="_Toc227912016"/>
      <w:proofErr w:type="spellStart"/>
      <w:r>
        <w:t>Icons.vue</w:t>
      </w:r>
      <w:proofErr w:type="spellEnd"/>
      <w:r>
        <w:t xml:space="preserve"> - Ikonok</w:t>
      </w:r>
      <w:bookmarkEnd w:id="243"/>
      <w:bookmarkEnd w:id="244"/>
    </w:p>
    <w:p w14:paraId="79DD8943" w14:textId="053DA044" w:rsidR="005F6474" w:rsidRDefault="00314A86" w:rsidP="00314A86">
      <w:r w:rsidRPr="002F1752">
        <w:t>Globálisan regisztrált komponens. Egyedi SVG ikonokat foglal egységes komponensbe. Minden oldalon használható &lt;</w:t>
      </w:r>
      <w:proofErr w:type="spellStart"/>
      <w:r w:rsidRPr="002F1752">
        <w:t>Icons</w:t>
      </w:r>
      <w:proofErr w:type="spellEnd"/>
      <w:r w:rsidRPr="002F1752">
        <w:t xml:space="preserve"> /&gt; tagként.</w:t>
      </w:r>
    </w:p>
    <w:p w14:paraId="2839F8B7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0BDE1203" w14:textId="77777777" w:rsidR="00314A86" w:rsidRDefault="00314A86" w:rsidP="00314A86">
      <w:pPr>
        <w:pStyle w:val="Cmsor2"/>
      </w:pPr>
      <w:bookmarkStart w:id="245" w:name="_Toc227757805"/>
      <w:bookmarkStart w:id="246" w:name="_Toc227912017"/>
      <w:r>
        <w:lastRenderedPageBreak/>
        <w:t>Stílus és megjelenés</w:t>
      </w:r>
      <w:bookmarkEnd w:id="245"/>
      <w:bookmarkEnd w:id="246"/>
    </w:p>
    <w:p w14:paraId="6165AFF7" w14:textId="77777777" w:rsidR="00314A86" w:rsidRDefault="00314A86" w:rsidP="00314A86">
      <w:pPr>
        <w:pStyle w:val="Cmsor3"/>
      </w:pPr>
      <w:bookmarkStart w:id="247" w:name="_Toc227757806"/>
      <w:bookmarkStart w:id="248" w:name="_Toc227912018"/>
      <w:r>
        <w:t>Technológiák</w:t>
      </w:r>
      <w:bookmarkEnd w:id="247"/>
      <w:bookmarkEnd w:id="248"/>
    </w:p>
    <w:p w14:paraId="151C7D63" w14:textId="77777777" w:rsidR="00314A86" w:rsidRDefault="00314A86" w:rsidP="00314A86">
      <w:r>
        <w:t xml:space="preserve">Az alkalmazás két egyedi betűtípust alkalmaz, amelyek a </w:t>
      </w:r>
      <w:proofErr w:type="spellStart"/>
      <w:r>
        <w:t>public</w:t>
      </w:r>
      <w:proofErr w:type="spellEnd"/>
      <w:r>
        <w:t>/ könyvtárból töltődnek be:</w:t>
      </w:r>
    </w:p>
    <w:p w14:paraId="0102EC9A" w14:textId="77777777" w:rsidR="00314A86" w:rsidRDefault="00314A86" w:rsidP="00314A86">
      <w:pPr>
        <w:pStyle w:val="Listaszerbekezds"/>
        <w:keepNext w:val="0"/>
      </w:pPr>
      <w:r>
        <w:t xml:space="preserve">Outfit </w:t>
      </w:r>
      <w:proofErr w:type="spellStart"/>
      <w:r>
        <w:t>Variable</w:t>
      </w:r>
      <w:proofErr w:type="spellEnd"/>
      <w:r>
        <w:t xml:space="preserve"> Font – elsődleges szöveges elemekhez</w:t>
      </w:r>
    </w:p>
    <w:p w14:paraId="683B74CF" w14:textId="77777777" w:rsidR="00314A86" w:rsidRDefault="00314A86" w:rsidP="00314A86">
      <w:pPr>
        <w:pStyle w:val="Listaszerbekezds"/>
        <w:keepNext w:val="0"/>
      </w:pPr>
      <w:proofErr w:type="spellStart"/>
      <w:r>
        <w:t>Century</w:t>
      </w:r>
      <w:proofErr w:type="spellEnd"/>
      <w:r>
        <w:t xml:space="preserve"> </w:t>
      </w:r>
      <w:proofErr w:type="spellStart"/>
      <w:r>
        <w:t>Gothic</w:t>
      </w:r>
      <w:proofErr w:type="spellEnd"/>
      <w:r>
        <w:t xml:space="preserve"> (</w:t>
      </w:r>
      <w:proofErr w:type="spellStart"/>
      <w:r>
        <w:t>Regular</w:t>
      </w:r>
      <w:proofErr w:type="spellEnd"/>
      <w:r>
        <w:t xml:space="preserve"> és </w:t>
      </w:r>
      <w:proofErr w:type="spellStart"/>
      <w:r>
        <w:t>Bold</w:t>
      </w:r>
      <w:proofErr w:type="spellEnd"/>
      <w:r>
        <w:t>) – kiegészítő szöveges elemekhez</w:t>
      </w:r>
    </w:p>
    <w:p w14:paraId="4BFD1120" w14:textId="77777777" w:rsidR="00314A86" w:rsidRPr="00441A40" w:rsidRDefault="00314A86" w:rsidP="00314A86">
      <w:r w:rsidRPr="00321DAB">
        <w:t xml:space="preserve">Az </w:t>
      </w:r>
      <w:proofErr w:type="spellStart"/>
      <w:r w:rsidRPr="00321DAB">
        <w:t>assets</w:t>
      </w:r>
      <w:proofErr w:type="spellEnd"/>
      <w:r w:rsidRPr="00321DAB">
        <w:t xml:space="preserve">/fonts.css import a </w:t>
      </w:r>
      <w:proofErr w:type="spellStart"/>
      <w:r w:rsidRPr="00321DAB">
        <w:t>Bootstrap</w:t>
      </w:r>
      <w:proofErr w:type="spellEnd"/>
      <w:r w:rsidRPr="00321DAB">
        <w:t xml:space="preserve"> után kerül betöltésre, így felülírja az alapértelmezett betűtípusokat.</w:t>
      </w:r>
    </w:p>
    <w:p w14:paraId="4686DB75" w14:textId="77777777" w:rsidR="00314A86" w:rsidRDefault="00314A86" w:rsidP="00314A86">
      <w:pPr>
        <w:pStyle w:val="Cmsor3"/>
      </w:pPr>
      <w:bookmarkStart w:id="249" w:name="_Toc227757807"/>
      <w:bookmarkStart w:id="250" w:name="_Toc227912019"/>
      <w:r>
        <w:t>Global CSS</w:t>
      </w:r>
      <w:bookmarkEnd w:id="249"/>
      <w:bookmarkEnd w:id="250"/>
    </w:p>
    <w:p w14:paraId="3E9DE162" w14:textId="77777777" w:rsidR="00314A86" w:rsidRDefault="00314A86" w:rsidP="00314A86">
      <w:r w:rsidRPr="00321DAB">
        <w:t xml:space="preserve">Az </w:t>
      </w:r>
      <w:proofErr w:type="spellStart"/>
      <w:r w:rsidRPr="00321DAB">
        <w:t>assets</w:t>
      </w:r>
      <w:proofErr w:type="spellEnd"/>
      <w:r w:rsidRPr="00321DAB">
        <w:t>/global.css az egész alkalmazásra érvényes stílusszabályokat tartalmaz (margók, elrendezések, reszponzív töréspontok).</w:t>
      </w:r>
    </w:p>
    <w:p w14:paraId="49DC4A30" w14:textId="77777777" w:rsidR="00314A86" w:rsidRDefault="00314A86" w:rsidP="00314A86">
      <w:pPr>
        <w:pStyle w:val="Cmsor3"/>
      </w:pPr>
      <w:bookmarkStart w:id="251" w:name="_Toc227757808"/>
      <w:bookmarkStart w:id="252" w:name="_Toc227912020"/>
      <w:r>
        <w:t>Egyedi CSS konfigurációk</w:t>
      </w:r>
      <w:bookmarkEnd w:id="251"/>
      <w:bookmarkEnd w:id="252"/>
    </w:p>
    <w:p w14:paraId="2316E842" w14:textId="77777777" w:rsidR="00314A86" w:rsidRPr="00C1051F" w:rsidRDefault="00314A86" w:rsidP="00314A86">
      <w:r w:rsidRPr="00ED4D34">
        <w:t xml:space="preserve">Az oldalak </w:t>
      </w:r>
      <w:proofErr w:type="spellStart"/>
      <w:r w:rsidRPr="00ED4D34">
        <w:t>médialekérdezésekkel</w:t>
      </w:r>
      <w:proofErr w:type="spellEnd"/>
      <w:r w:rsidRPr="00ED4D34">
        <w:t xml:space="preserve"> alkalmazkodnak a különböző </w:t>
      </w:r>
      <w:proofErr w:type="spellStart"/>
      <w:r w:rsidRPr="00ED4D34">
        <w:t>kijelzőméretekhez</w:t>
      </w:r>
      <w:proofErr w:type="spellEnd"/>
      <w:r w:rsidRPr="00ED4D34">
        <w:t>. Fő töréspontok: 992px (</w:t>
      </w:r>
      <w:proofErr w:type="spellStart"/>
      <w:r w:rsidRPr="00ED4D34">
        <w:t>desktop</w:t>
      </w:r>
      <w:proofErr w:type="spellEnd"/>
      <w:r w:rsidRPr="00ED4D34">
        <w:t xml:space="preserve">/mobile határ) és 510px (mobilon belüli kompakt nézet). </w:t>
      </w:r>
      <w:proofErr w:type="spellStart"/>
      <w:r w:rsidRPr="00ED4D34">
        <w:t>Desktop</w:t>
      </w:r>
      <w:proofErr w:type="spellEnd"/>
      <w:r w:rsidRPr="00ED4D34">
        <w:t xml:space="preserve"> nézetben az oldaltartalom bal margója 250px (a fix oldalsáv szélessége).</w:t>
      </w:r>
    </w:p>
    <w:p w14:paraId="119AA8EF" w14:textId="77777777" w:rsidR="00314A86" w:rsidRDefault="00314A86" w:rsidP="00314A86">
      <w:pPr>
        <w:pStyle w:val="Cmsor2"/>
      </w:pPr>
      <w:bookmarkStart w:id="253" w:name="_Toc227757809"/>
      <w:bookmarkStart w:id="254" w:name="_Toc227912021"/>
      <w:r>
        <w:t>Backend API végpontok</w:t>
      </w:r>
      <w:bookmarkEnd w:id="253"/>
      <w:bookmarkEnd w:id="254"/>
    </w:p>
    <w:p w14:paraId="754FA506" w14:textId="77777777" w:rsidR="00314A86" w:rsidRDefault="00314A86" w:rsidP="00314A86">
      <w:pPr>
        <w:pStyle w:val="Cmsor3"/>
      </w:pPr>
      <w:bookmarkStart w:id="255" w:name="_Toc227757810"/>
      <w:bookmarkStart w:id="256" w:name="_Toc227912022"/>
      <w:r>
        <w:t>Ismertetés</w:t>
      </w:r>
      <w:bookmarkEnd w:id="255"/>
      <w:bookmarkEnd w:id="256"/>
    </w:p>
    <w:p w14:paraId="0B7ACCF8" w14:textId="77777777" w:rsidR="00314A86" w:rsidRDefault="00314A86" w:rsidP="00314A86">
      <w:r w:rsidRPr="007D3CA9">
        <w:t>A frontend az alábbi API végpontokat hívja (</w:t>
      </w:r>
      <w:proofErr w:type="spellStart"/>
      <w:r w:rsidRPr="007D3CA9">
        <w:t>baseURL</w:t>
      </w:r>
      <w:proofErr w:type="spellEnd"/>
      <w:r w:rsidRPr="007D3CA9">
        <w:t xml:space="preserve">: </w:t>
      </w:r>
      <w:hyperlink r:id="rId14" w:history="1">
        <w:r w:rsidRPr="005D11F3">
          <w:rPr>
            <w:rStyle w:val="Hiperhivatkozs"/>
          </w:rPr>
          <w:t>http://localhost:3000/api</w:t>
        </w:r>
      </w:hyperlink>
      <w:r w:rsidRPr="007D3CA9">
        <w:t>):</w:t>
      </w:r>
    </w:p>
    <w:tbl>
      <w:tblPr>
        <w:tblStyle w:val="Rcsostblzat"/>
        <w:tblW w:w="7644" w:type="dxa"/>
        <w:tblInd w:w="1418" w:type="dxa"/>
        <w:tblLook w:val="04A0" w:firstRow="1" w:lastRow="0" w:firstColumn="1" w:lastColumn="0" w:noHBand="0" w:noVBand="1"/>
      </w:tblPr>
      <w:tblGrid>
        <w:gridCol w:w="2548"/>
        <w:gridCol w:w="2548"/>
        <w:gridCol w:w="2548"/>
      </w:tblGrid>
      <w:tr w:rsidR="00314A86" w14:paraId="2031AEE2" w14:textId="77777777" w:rsidTr="00E53DDD">
        <w:tc>
          <w:tcPr>
            <w:tcW w:w="2548" w:type="dxa"/>
          </w:tcPr>
          <w:p w14:paraId="01160E41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Végpont</w:t>
            </w:r>
          </w:p>
        </w:tc>
        <w:tc>
          <w:tcPr>
            <w:tcW w:w="2548" w:type="dxa"/>
          </w:tcPr>
          <w:p w14:paraId="462D8404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Metódus</w:t>
            </w:r>
          </w:p>
        </w:tc>
        <w:tc>
          <w:tcPr>
            <w:tcW w:w="2548" w:type="dxa"/>
          </w:tcPr>
          <w:p w14:paraId="5B2E7454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  <w:b/>
                <w:bCs/>
              </w:rPr>
              <w:t>Leírás</w:t>
            </w:r>
          </w:p>
        </w:tc>
      </w:tr>
      <w:tr w:rsidR="00314A86" w14:paraId="46C8DA9D" w14:textId="77777777" w:rsidTr="00E53DDD">
        <w:tc>
          <w:tcPr>
            <w:tcW w:w="2548" w:type="dxa"/>
          </w:tcPr>
          <w:p w14:paraId="2D0ECAF3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/Bejelent</w:t>
            </w:r>
          </w:p>
        </w:tc>
        <w:tc>
          <w:tcPr>
            <w:tcW w:w="2548" w:type="dxa"/>
          </w:tcPr>
          <w:p w14:paraId="2B8CA49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4D942128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Bejelentkezés</w:t>
            </w:r>
          </w:p>
        </w:tc>
      </w:tr>
      <w:tr w:rsidR="00314A86" w14:paraId="4B7E9E16" w14:textId="77777777" w:rsidTr="00E53DDD">
        <w:tc>
          <w:tcPr>
            <w:tcW w:w="2548" w:type="dxa"/>
          </w:tcPr>
          <w:p w14:paraId="2277A622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Regisztracio</w:t>
            </w:r>
            <w:proofErr w:type="spellEnd"/>
          </w:p>
        </w:tc>
        <w:tc>
          <w:tcPr>
            <w:tcW w:w="2548" w:type="dxa"/>
          </w:tcPr>
          <w:p w14:paraId="632D2BC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56F68CA6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Céges regisztráció</w:t>
            </w:r>
          </w:p>
        </w:tc>
      </w:tr>
      <w:tr w:rsidR="00314A86" w14:paraId="3ECEF32B" w14:textId="77777777" w:rsidTr="00E53DDD">
        <w:tc>
          <w:tcPr>
            <w:tcW w:w="2548" w:type="dxa"/>
          </w:tcPr>
          <w:p w14:paraId="53838D67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Raktar</w:t>
            </w:r>
            <w:proofErr w:type="spellEnd"/>
          </w:p>
        </w:tc>
        <w:tc>
          <w:tcPr>
            <w:tcW w:w="2548" w:type="dxa"/>
          </w:tcPr>
          <w:p w14:paraId="78D49955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0F0B47D2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Raktár terméklista lekérése</w:t>
            </w:r>
          </w:p>
        </w:tc>
      </w:tr>
      <w:tr w:rsidR="00314A86" w14:paraId="08EC3F01" w14:textId="77777777" w:rsidTr="00E53DDD">
        <w:tc>
          <w:tcPr>
            <w:tcW w:w="2548" w:type="dxa"/>
          </w:tcPr>
          <w:p w14:paraId="24539516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/Alkalmazottak</w:t>
            </w:r>
          </w:p>
        </w:tc>
        <w:tc>
          <w:tcPr>
            <w:tcW w:w="2548" w:type="dxa"/>
          </w:tcPr>
          <w:p w14:paraId="358B2603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363E23B2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Céges felhasználók listája</w:t>
            </w:r>
          </w:p>
        </w:tc>
      </w:tr>
      <w:tr w:rsidR="00314A86" w14:paraId="03223F66" w14:textId="77777777" w:rsidTr="00E53DDD">
        <w:tc>
          <w:tcPr>
            <w:tcW w:w="2548" w:type="dxa"/>
          </w:tcPr>
          <w:p w14:paraId="6A39CCF2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Partnerek_en_elado</w:t>
            </w:r>
            <w:proofErr w:type="spellEnd"/>
          </w:p>
        </w:tc>
        <w:tc>
          <w:tcPr>
            <w:tcW w:w="2548" w:type="dxa"/>
          </w:tcPr>
          <w:p w14:paraId="467859F9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12207B2E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Eladói partnerségek</w:t>
            </w:r>
          </w:p>
        </w:tc>
      </w:tr>
      <w:tr w:rsidR="00314A86" w14:paraId="4A0FB6CE" w14:textId="77777777" w:rsidTr="00E53DDD">
        <w:tc>
          <w:tcPr>
            <w:tcW w:w="2548" w:type="dxa"/>
          </w:tcPr>
          <w:p w14:paraId="53E6DB8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Partnerek_en_vevo</w:t>
            </w:r>
            <w:proofErr w:type="spellEnd"/>
          </w:p>
        </w:tc>
        <w:tc>
          <w:tcPr>
            <w:tcW w:w="2548" w:type="dxa"/>
          </w:tcPr>
          <w:p w14:paraId="5A81DCE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4305A174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Vevői partnerségek</w:t>
            </w:r>
          </w:p>
        </w:tc>
      </w:tr>
      <w:tr w:rsidR="00314A86" w14:paraId="4F3EEAEA" w14:textId="77777777" w:rsidTr="00E53DDD">
        <w:tc>
          <w:tcPr>
            <w:tcW w:w="2548" w:type="dxa"/>
          </w:tcPr>
          <w:p w14:paraId="57E4EA9B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  <w:r w:rsidRPr="007D3CA9">
              <w:rPr>
                <w:rFonts w:eastAsia="Arial" w:cs="Arial"/>
              </w:rPr>
              <w:t xml:space="preserve"> (</w:t>
            </w:r>
            <w:proofErr w:type="spellStart"/>
            <w:r w:rsidRPr="007D3CA9">
              <w:rPr>
                <w:rFonts w:eastAsia="Arial" w:cs="Arial"/>
              </w:rPr>
              <w:t>Beerk</w:t>
            </w:r>
            <w:proofErr w:type="spellEnd"/>
            <w:r w:rsidRPr="007D3CA9">
              <w:rPr>
                <w:rFonts w:eastAsia="Arial" w:cs="Arial"/>
              </w:rPr>
              <w:t>)</w:t>
            </w:r>
          </w:p>
        </w:tc>
        <w:tc>
          <w:tcPr>
            <w:tcW w:w="2548" w:type="dxa"/>
          </w:tcPr>
          <w:p w14:paraId="04091A1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6C3BDA9F" w14:textId="77777777" w:rsidR="00314A86" w:rsidRPr="007D3CA9" w:rsidRDefault="00314A86" w:rsidP="00E53DDD">
            <w:pPr>
              <w:ind w:left="0"/>
            </w:pPr>
            <w:r w:rsidRPr="007D3CA9">
              <w:rPr>
                <w:rFonts w:eastAsia="Arial" w:cs="Arial"/>
              </w:rPr>
              <w:t>Beérkezett rendelések lekérése</w:t>
            </w:r>
          </w:p>
        </w:tc>
      </w:tr>
      <w:tr w:rsidR="00314A86" w14:paraId="3E577A8C" w14:textId="77777777" w:rsidTr="00E53DDD">
        <w:tc>
          <w:tcPr>
            <w:tcW w:w="2548" w:type="dxa"/>
          </w:tcPr>
          <w:p w14:paraId="3BC6F53D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  <w:r w:rsidRPr="007D3CA9">
              <w:rPr>
                <w:rFonts w:eastAsia="Arial" w:cs="Arial"/>
              </w:rPr>
              <w:t xml:space="preserve"> (Lead)</w:t>
            </w:r>
          </w:p>
        </w:tc>
        <w:tc>
          <w:tcPr>
            <w:tcW w:w="2548" w:type="dxa"/>
          </w:tcPr>
          <w:p w14:paraId="5ABB0405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53960C02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Leadott rendelések lekérése</w:t>
            </w:r>
          </w:p>
        </w:tc>
      </w:tr>
      <w:tr w:rsidR="00314A86" w14:paraId="28B43999" w14:textId="77777777" w:rsidTr="00E53DDD">
        <w:tc>
          <w:tcPr>
            <w:tcW w:w="2548" w:type="dxa"/>
          </w:tcPr>
          <w:p w14:paraId="3D053430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/</w:t>
            </w:r>
            <w:proofErr w:type="spellStart"/>
            <w:r w:rsidRPr="007D3CA9">
              <w:rPr>
                <w:rFonts w:eastAsia="Arial" w:cs="Arial"/>
              </w:rPr>
              <w:t>RendelésLead</w:t>
            </w:r>
            <w:proofErr w:type="spellEnd"/>
          </w:p>
        </w:tc>
        <w:tc>
          <w:tcPr>
            <w:tcW w:w="2548" w:type="dxa"/>
          </w:tcPr>
          <w:p w14:paraId="0BAFDB6D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POST</w:t>
            </w:r>
          </w:p>
        </w:tc>
        <w:tc>
          <w:tcPr>
            <w:tcW w:w="2548" w:type="dxa"/>
          </w:tcPr>
          <w:p w14:paraId="74818ABC" w14:textId="77777777" w:rsidR="00314A86" w:rsidRPr="007D3CA9" w:rsidRDefault="00314A86" w:rsidP="00E53DDD">
            <w:pPr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Rendelés leadása (kosárból)</w:t>
            </w:r>
          </w:p>
        </w:tc>
      </w:tr>
    </w:tbl>
    <w:p w14:paraId="45FF82CC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25125A41" w14:textId="13E1517A" w:rsidR="00314A86" w:rsidRPr="00441A40" w:rsidRDefault="00314A86" w:rsidP="00314A86">
      <w:r w:rsidRPr="007D3CA9">
        <w:lastRenderedPageBreak/>
        <w:t xml:space="preserve">A szerver JWT </w:t>
      </w:r>
      <w:proofErr w:type="spellStart"/>
      <w:r w:rsidRPr="007D3CA9">
        <w:t>tokenes</w:t>
      </w:r>
      <w:proofErr w:type="spellEnd"/>
      <w:r w:rsidRPr="007D3CA9">
        <w:t xml:space="preserve"> </w:t>
      </w:r>
      <w:proofErr w:type="spellStart"/>
      <w:r w:rsidRPr="007D3CA9">
        <w:t>autentikációt</w:t>
      </w:r>
      <w:proofErr w:type="spellEnd"/>
      <w:r w:rsidRPr="007D3CA9">
        <w:t xml:space="preserve"> használ. A </w:t>
      </w:r>
      <w:proofErr w:type="spellStart"/>
      <w:r w:rsidRPr="007D3CA9">
        <w:t>token</w:t>
      </w:r>
      <w:proofErr w:type="spellEnd"/>
      <w:r w:rsidRPr="007D3CA9">
        <w:t xml:space="preserve"> az </w:t>
      </w:r>
      <w:proofErr w:type="spellStart"/>
      <w:r w:rsidRPr="007D3CA9">
        <w:t>Authorization</w:t>
      </w:r>
      <w:proofErr w:type="spellEnd"/>
      <w:r w:rsidRPr="007D3CA9">
        <w:t xml:space="preserve">: </w:t>
      </w:r>
      <w:proofErr w:type="spellStart"/>
      <w:r w:rsidRPr="007D3CA9">
        <w:t>Bearer</w:t>
      </w:r>
      <w:proofErr w:type="spellEnd"/>
      <w:r w:rsidRPr="007D3CA9">
        <w:t xml:space="preserve"> &lt;</w:t>
      </w:r>
      <w:proofErr w:type="spellStart"/>
      <w:r w:rsidRPr="007D3CA9">
        <w:t>token</w:t>
      </w:r>
      <w:proofErr w:type="spellEnd"/>
      <w:r w:rsidRPr="007D3CA9">
        <w:t>&gt; fejlécben kerül küldésre. Sikeres válaszon a szerver opcionálisan küldhet X-New-</w:t>
      </w:r>
      <w:proofErr w:type="spellStart"/>
      <w:r w:rsidRPr="007D3CA9">
        <w:t>Token</w:t>
      </w:r>
      <w:proofErr w:type="spellEnd"/>
      <w:r w:rsidRPr="007D3CA9">
        <w:t xml:space="preserve"> fejlécet az </w:t>
      </w:r>
      <w:proofErr w:type="spellStart"/>
      <w:r w:rsidRPr="007D3CA9">
        <w:t>auto-refresh</w:t>
      </w:r>
      <w:proofErr w:type="spellEnd"/>
      <w:r w:rsidRPr="007D3CA9">
        <w:t xml:space="preserve"> mechanizmushoz.</w:t>
      </w:r>
    </w:p>
    <w:p w14:paraId="3A97D175" w14:textId="77777777" w:rsidR="00314A86" w:rsidRDefault="00314A86" w:rsidP="00314A86">
      <w:pPr>
        <w:pStyle w:val="Cmsor2"/>
      </w:pPr>
      <w:bookmarkStart w:id="257" w:name="_Toc227757811"/>
      <w:bookmarkStart w:id="258" w:name="_Toc227912023"/>
      <w:r>
        <w:t>Fogalomjegyzék</w:t>
      </w:r>
      <w:bookmarkEnd w:id="257"/>
      <w:bookmarkEnd w:id="258"/>
    </w:p>
    <w:tbl>
      <w:tblPr>
        <w:tblStyle w:val="Rcsostblzat"/>
        <w:tblW w:w="7688" w:type="dxa"/>
        <w:tblInd w:w="1418" w:type="dxa"/>
        <w:tblLook w:val="04A0" w:firstRow="1" w:lastRow="0" w:firstColumn="1" w:lastColumn="0" w:noHBand="0" w:noVBand="1"/>
      </w:tblPr>
      <w:tblGrid>
        <w:gridCol w:w="3844"/>
        <w:gridCol w:w="3844"/>
      </w:tblGrid>
      <w:tr w:rsidR="00314A86" w:rsidRPr="00AF40B5" w14:paraId="61E1090B" w14:textId="77777777" w:rsidTr="00E53DDD">
        <w:trPr>
          <w:trHeight w:val="273"/>
        </w:trPr>
        <w:tc>
          <w:tcPr>
            <w:tcW w:w="3844" w:type="dxa"/>
          </w:tcPr>
          <w:p w14:paraId="6D4B3976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  <w:b/>
                <w:bCs/>
              </w:rPr>
              <w:t>Kifejezés</w:t>
            </w:r>
          </w:p>
        </w:tc>
        <w:tc>
          <w:tcPr>
            <w:tcW w:w="3844" w:type="dxa"/>
          </w:tcPr>
          <w:p w14:paraId="79E85A67" w14:textId="77777777" w:rsidR="00314A86" w:rsidRPr="007D3CA9" w:rsidRDefault="00314A86" w:rsidP="00E53DDD">
            <w:pPr>
              <w:pStyle w:val="Tartalom"/>
              <w:ind w:left="0"/>
            </w:pPr>
            <w:r>
              <w:rPr>
                <w:rFonts w:eastAsia="Arial" w:cs="Arial"/>
                <w:b/>
                <w:bCs/>
              </w:rPr>
              <w:t>L</w:t>
            </w:r>
            <w:r w:rsidRPr="007D3CA9">
              <w:rPr>
                <w:rFonts w:eastAsia="Arial" w:cs="Arial"/>
                <w:b/>
                <w:bCs/>
              </w:rPr>
              <w:t>eírás</w:t>
            </w:r>
          </w:p>
        </w:tc>
      </w:tr>
      <w:tr w:rsidR="00314A86" w:rsidRPr="000141FF" w14:paraId="0063C318" w14:textId="77777777" w:rsidTr="00E53DDD">
        <w:trPr>
          <w:trHeight w:val="273"/>
        </w:trPr>
        <w:tc>
          <w:tcPr>
            <w:tcW w:w="3844" w:type="dxa"/>
          </w:tcPr>
          <w:p w14:paraId="1124CCEE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SPA</w:t>
            </w:r>
          </w:p>
        </w:tc>
        <w:tc>
          <w:tcPr>
            <w:tcW w:w="3844" w:type="dxa"/>
          </w:tcPr>
          <w:p w14:paraId="4BD68972" w14:textId="77777777" w:rsidR="00314A86" w:rsidRPr="007D3CA9" w:rsidRDefault="00314A86" w:rsidP="00E53DDD">
            <w:pPr>
              <w:pStyle w:val="Tartalom"/>
              <w:ind w:left="0"/>
            </w:pPr>
            <w:proofErr w:type="spellStart"/>
            <w:r w:rsidRPr="007D3CA9">
              <w:rPr>
                <w:rFonts w:eastAsia="Arial" w:cs="Arial"/>
              </w:rPr>
              <w:t>Single</w:t>
            </w:r>
            <w:proofErr w:type="spellEnd"/>
            <w:r w:rsidRPr="007D3CA9">
              <w:rPr>
                <w:rFonts w:eastAsia="Arial" w:cs="Arial"/>
              </w:rPr>
              <w:t xml:space="preserve"> Page </w:t>
            </w:r>
            <w:proofErr w:type="spellStart"/>
            <w:r w:rsidRPr="007D3CA9">
              <w:rPr>
                <w:rFonts w:eastAsia="Arial" w:cs="Arial"/>
              </w:rPr>
              <w:t>Application</w:t>
            </w:r>
            <w:proofErr w:type="spellEnd"/>
            <w:r w:rsidRPr="007D3CA9">
              <w:rPr>
                <w:rFonts w:eastAsia="Arial" w:cs="Arial"/>
              </w:rPr>
              <w:t xml:space="preserve"> – egylap alkalmazás</w:t>
            </w:r>
          </w:p>
        </w:tc>
      </w:tr>
      <w:tr w:rsidR="00314A86" w:rsidRPr="000141FF" w14:paraId="678B9F62" w14:textId="77777777" w:rsidTr="00E53DDD">
        <w:trPr>
          <w:trHeight w:val="273"/>
        </w:trPr>
        <w:tc>
          <w:tcPr>
            <w:tcW w:w="3844" w:type="dxa"/>
          </w:tcPr>
          <w:p w14:paraId="0E4019AF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JWT</w:t>
            </w:r>
          </w:p>
        </w:tc>
        <w:tc>
          <w:tcPr>
            <w:tcW w:w="3844" w:type="dxa"/>
          </w:tcPr>
          <w:p w14:paraId="4C25F743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JSON Web </w:t>
            </w:r>
            <w:proofErr w:type="spellStart"/>
            <w:r w:rsidRPr="007D3CA9">
              <w:rPr>
                <w:rFonts w:eastAsia="Arial" w:cs="Arial"/>
              </w:rPr>
              <w:t>Token</w:t>
            </w:r>
            <w:proofErr w:type="spellEnd"/>
            <w:r w:rsidRPr="007D3CA9">
              <w:rPr>
                <w:rFonts w:eastAsia="Arial" w:cs="Arial"/>
              </w:rPr>
              <w:t xml:space="preserve"> – </w:t>
            </w:r>
            <w:proofErr w:type="spellStart"/>
            <w:r w:rsidRPr="007D3CA9">
              <w:rPr>
                <w:rFonts w:eastAsia="Arial" w:cs="Arial"/>
              </w:rPr>
              <w:t>autentikációs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token</w:t>
            </w:r>
            <w:proofErr w:type="spellEnd"/>
            <w:r w:rsidRPr="007D3CA9">
              <w:rPr>
                <w:rFonts w:eastAsia="Arial" w:cs="Arial"/>
              </w:rPr>
              <w:t xml:space="preserve"> formátum</w:t>
            </w:r>
          </w:p>
        </w:tc>
      </w:tr>
      <w:tr w:rsidR="00314A86" w:rsidRPr="000141FF" w14:paraId="4FD0BE9A" w14:textId="77777777" w:rsidTr="00E53DDD">
        <w:trPr>
          <w:trHeight w:val="258"/>
        </w:trPr>
        <w:tc>
          <w:tcPr>
            <w:tcW w:w="3844" w:type="dxa"/>
          </w:tcPr>
          <w:p w14:paraId="726E610B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E2E</w:t>
            </w:r>
          </w:p>
        </w:tc>
        <w:tc>
          <w:tcPr>
            <w:tcW w:w="3844" w:type="dxa"/>
          </w:tcPr>
          <w:p w14:paraId="0F8DD929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>End-</w:t>
            </w:r>
            <w:proofErr w:type="spellStart"/>
            <w:r w:rsidRPr="007D3CA9">
              <w:rPr>
                <w:rFonts w:eastAsia="Arial" w:cs="Arial"/>
              </w:rPr>
              <w:t>to</w:t>
            </w:r>
            <w:proofErr w:type="spellEnd"/>
            <w:r w:rsidRPr="007D3CA9">
              <w:rPr>
                <w:rFonts w:eastAsia="Arial" w:cs="Arial"/>
              </w:rPr>
              <w:t>-End – végponttól végpontig tesztelés</w:t>
            </w:r>
          </w:p>
        </w:tc>
      </w:tr>
      <w:tr w:rsidR="00314A86" w:rsidRPr="000141FF" w14:paraId="3C8FE518" w14:textId="77777777" w:rsidTr="00E53DDD">
        <w:trPr>
          <w:trHeight w:val="273"/>
        </w:trPr>
        <w:tc>
          <w:tcPr>
            <w:tcW w:w="3844" w:type="dxa"/>
          </w:tcPr>
          <w:p w14:paraId="162D0971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Reactive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Store</w:t>
            </w:r>
            <w:proofErr w:type="spellEnd"/>
          </w:p>
        </w:tc>
        <w:tc>
          <w:tcPr>
            <w:tcW w:w="3844" w:type="dxa"/>
          </w:tcPr>
          <w:p w14:paraId="58CFF251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Vue</w:t>
            </w:r>
            <w:proofErr w:type="spellEnd"/>
            <w:r w:rsidRPr="007D3CA9">
              <w:rPr>
                <w:rFonts w:eastAsia="Arial" w:cs="Arial"/>
              </w:rPr>
              <w:t xml:space="preserve"> </w:t>
            </w:r>
            <w:proofErr w:type="spellStart"/>
            <w:r w:rsidRPr="007D3CA9">
              <w:rPr>
                <w:rFonts w:eastAsia="Arial" w:cs="Arial"/>
              </w:rPr>
              <w:t>reactive</w:t>
            </w:r>
            <w:proofErr w:type="spellEnd"/>
            <w:r w:rsidRPr="007D3CA9">
              <w:rPr>
                <w:rFonts w:eastAsia="Arial" w:cs="Arial"/>
              </w:rPr>
              <w:t>() alapú, komponens nélküli állapottár</w:t>
            </w:r>
          </w:p>
        </w:tc>
      </w:tr>
      <w:tr w:rsidR="00314A86" w:rsidRPr="000141FF" w14:paraId="5F10CA0C" w14:textId="77777777" w:rsidTr="00E53DDD">
        <w:trPr>
          <w:trHeight w:val="273"/>
        </w:trPr>
        <w:tc>
          <w:tcPr>
            <w:tcW w:w="3844" w:type="dxa"/>
          </w:tcPr>
          <w:p w14:paraId="7754911F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Auth </w:t>
            </w:r>
            <w:proofErr w:type="spellStart"/>
            <w:r w:rsidRPr="007D3CA9">
              <w:rPr>
                <w:rFonts w:eastAsia="Arial" w:cs="Arial"/>
              </w:rPr>
              <w:t>Guard</w:t>
            </w:r>
            <w:proofErr w:type="spellEnd"/>
          </w:p>
        </w:tc>
        <w:tc>
          <w:tcPr>
            <w:tcW w:w="3844" w:type="dxa"/>
          </w:tcPr>
          <w:p w14:paraId="02505670" w14:textId="77777777" w:rsidR="00314A86" w:rsidRPr="007D3CA9" w:rsidRDefault="00314A86" w:rsidP="00E53DDD">
            <w:pPr>
              <w:pStyle w:val="Tartalom"/>
              <w:ind w:left="0"/>
            </w:pPr>
            <w:r w:rsidRPr="007D3CA9">
              <w:rPr>
                <w:rFonts w:eastAsia="Arial" w:cs="Arial"/>
              </w:rPr>
              <w:t xml:space="preserve">Útvonal-védelmi logika a </w:t>
            </w:r>
            <w:proofErr w:type="spellStart"/>
            <w:r w:rsidRPr="007D3CA9">
              <w:rPr>
                <w:rFonts w:eastAsia="Arial" w:cs="Arial"/>
              </w:rPr>
              <w:t>Vue</w:t>
            </w:r>
            <w:proofErr w:type="spellEnd"/>
            <w:r w:rsidRPr="007D3CA9">
              <w:rPr>
                <w:rFonts w:eastAsia="Arial" w:cs="Arial"/>
              </w:rPr>
              <w:t xml:space="preserve"> Router-ben</w:t>
            </w:r>
          </w:p>
        </w:tc>
      </w:tr>
      <w:tr w:rsidR="00314A86" w:rsidRPr="000141FF" w14:paraId="6A3491B4" w14:textId="77777777" w:rsidTr="00E53DDD">
        <w:trPr>
          <w:trHeight w:val="258"/>
        </w:trPr>
        <w:tc>
          <w:tcPr>
            <w:tcW w:w="3844" w:type="dxa"/>
          </w:tcPr>
          <w:p w14:paraId="22241384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Jogkör (jogkor)</w:t>
            </w:r>
          </w:p>
        </w:tc>
        <w:tc>
          <w:tcPr>
            <w:tcW w:w="3844" w:type="dxa"/>
          </w:tcPr>
          <w:p w14:paraId="5D0D81AC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Felhasználói jogosultság adatbázis szinten</w:t>
            </w:r>
          </w:p>
        </w:tc>
      </w:tr>
      <w:tr w:rsidR="00314A86" w:rsidRPr="000141FF" w14:paraId="1B9ABD74" w14:textId="77777777" w:rsidTr="00E53DDD">
        <w:trPr>
          <w:trHeight w:val="273"/>
        </w:trPr>
        <w:tc>
          <w:tcPr>
            <w:tcW w:w="3844" w:type="dxa"/>
          </w:tcPr>
          <w:p w14:paraId="7DC687A5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ceg</w:t>
            </w:r>
            <w:proofErr w:type="spellEnd"/>
          </w:p>
        </w:tc>
        <w:tc>
          <w:tcPr>
            <w:tcW w:w="3844" w:type="dxa"/>
          </w:tcPr>
          <w:p w14:paraId="444EBC4D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A bejelentkezett felhasználó cégének adatobjektuma</w:t>
            </w:r>
          </w:p>
        </w:tc>
      </w:tr>
      <w:tr w:rsidR="00314A86" w:rsidRPr="000141FF" w14:paraId="3A3E2F91" w14:textId="77777777" w:rsidTr="00E53DDD">
        <w:trPr>
          <w:trHeight w:val="273"/>
        </w:trPr>
        <w:tc>
          <w:tcPr>
            <w:tcW w:w="3844" w:type="dxa"/>
          </w:tcPr>
          <w:p w14:paraId="1A62B8B3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elofiz</w:t>
            </w:r>
            <w:proofErr w:type="spellEnd"/>
          </w:p>
        </w:tc>
        <w:tc>
          <w:tcPr>
            <w:tcW w:w="3844" w:type="dxa"/>
          </w:tcPr>
          <w:p w14:paraId="58546F49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Előfizetés státusz (0 = nem aktív, 1 = aktív)</w:t>
            </w:r>
          </w:p>
        </w:tc>
      </w:tr>
      <w:tr w:rsidR="00314A86" w:rsidRPr="000141FF" w14:paraId="2497CFAC" w14:textId="77777777" w:rsidTr="00E53DDD">
        <w:trPr>
          <w:trHeight w:val="273"/>
        </w:trPr>
        <w:tc>
          <w:tcPr>
            <w:tcW w:w="3844" w:type="dxa"/>
          </w:tcPr>
          <w:p w14:paraId="7EB3A4AA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r w:rsidRPr="007D3CA9">
              <w:rPr>
                <w:rFonts w:eastAsia="Arial" w:cs="Arial"/>
              </w:rPr>
              <w:t>DXA</w:t>
            </w:r>
          </w:p>
        </w:tc>
        <w:tc>
          <w:tcPr>
            <w:tcW w:w="3844" w:type="dxa"/>
          </w:tcPr>
          <w:p w14:paraId="4CC1098A" w14:textId="77777777" w:rsidR="00314A86" w:rsidRPr="007D3CA9" w:rsidRDefault="00314A86" w:rsidP="00E53DDD">
            <w:pPr>
              <w:pStyle w:val="Tartalom"/>
              <w:ind w:left="0"/>
              <w:rPr>
                <w:rFonts w:eastAsia="Arial" w:cs="Arial"/>
              </w:rPr>
            </w:pPr>
            <w:proofErr w:type="spellStart"/>
            <w:r w:rsidRPr="007D3CA9">
              <w:rPr>
                <w:rFonts w:eastAsia="Arial" w:cs="Arial"/>
              </w:rPr>
              <w:t>Docx</w:t>
            </w:r>
            <w:proofErr w:type="spellEnd"/>
            <w:r w:rsidRPr="007D3CA9">
              <w:rPr>
                <w:rFonts w:eastAsia="Arial" w:cs="Arial"/>
              </w:rPr>
              <w:t xml:space="preserve"> mértékegység: 1440 DXA = 1 inch</w:t>
            </w:r>
          </w:p>
        </w:tc>
      </w:tr>
    </w:tbl>
    <w:p w14:paraId="6F06B978" w14:textId="77777777" w:rsidR="00314A86" w:rsidRPr="000147E9" w:rsidRDefault="00314A86" w:rsidP="00314A86"/>
    <w:p w14:paraId="472A0C43" w14:textId="77777777" w:rsidR="00867ED5" w:rsidRDefault="00BD7DAD" w:rsidP="00314A86">
      <w:pPr>
        <w:pStyle w:val="Cmsor1"/>
      </w:pPr>
      <w:bookmarkStart w:id="259" w:name="_Toc227912024"/>
      <w:r w:rsidRPr="00314A86">
        <w:lastRenderedPageBreak/>
        <w:t>Frontend</w:t>
      </w:r>
      <w:r>
        <w:t xml:space="preserve"> tesztelési dokumentáció</w:t>
      </w:r>
      <w:bookmarkEnd w:id="259"/>
    </w:p>
    <w:p w14:paraId="3F9C5445" w14:textId="77777777" w:rsidR="005B48A5" w:rsidRDefault="005B48A5" w:rsidP="005B48A5">
      <w:pPr>
        <w:pStyle w:val="Cmsor2"/>
      </w:pPr>
      <w:bookmarkStart w:id="260" w:name="_Toc227912025"/>
      <w:r>
        <w:t>Frontend tesztelés - információk</w:t>
      </w:r>
      <w:bookmarkEnd w:id="260"/>
    </w:p>
    <w:p w14:paraId="6B59AA57" w14:textId="77777777" w:rsidR="005B48A5" w:rsidRDefault="005B48A5" w:rsidP="005B48A5">
      <w:pPr>
        <w:pStyle w:val="Cmsor3"/>
      </w:pPr>
      <w:bookmarkStart w:id="261" w:name="_Toc227912026"/>
      <w:r>
        <w:t>Tesztelés során használt eszközök</w:t>
      </w:r>
      <w:bookmarkEnd w:id="261"/>
    </w:p>
    <w:p w14:paraId="69E8AC30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: automatizált teszteléshez</w:t>
      </w:r>
    </w:p>
    <w:p w14:paraId="1E228C86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proofErr w:type="spellStart"/>
      <w:r>
        <w:t>Mocha</w:t>
      </w:r>
      <w:proofErr w:type="spellEnd"/>
      <w:r>
        <w:t>: tesztkeretrendszer</w:t>
      </w:r>
    </w:p>
    <w:p w14:paraId="2E75B76A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Mozilla Firefox: böngésző</w:t>
      </w:r>
    </w:p>
    <w:p w14:paraId="750A22F7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proofErr w:type="spellStart"/>
      <w:r>
        <w:t>GeckoDriver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és a Firefox közötti kapcsolathoz</w:t>
      </w:r>
    </w:p>
    <w:p w14:paraId="20EC462F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JavaScript: tesztek megírásához használt programnyelv</w:t>
      </w:r>
    </w:p>
    <w:p w14:paraId="234D34A5" w14:textId="77777777" w:rsidR="005B48A5" w:rsidRDefault="005B48A5" w:rsidP="005B48A5">
      <w:pPr>
        <w:pStyle w:val="Cmsor3"/>
      </w:pPr>
      <w:bookmarkStart w:id="262" w:name="_Toc227912027"/>
      <w:r>
        <w:t>Tesztelés előfeltételei</w:t>
      </w:r>
      <w:bookmarkEnd w:id="262"/>
    </w:p>
    <w:p w14:paraId="63E960ED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Telepített Mozilla Firefox böngésző Windows 11 rendszeren</w:t>
      </w:r>
    </w:p>
    <w:p w14:paraId="0B384CC7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, </w:t>
      </w:r>
      <w:proofErr w:type="spellStart"/>
      <w:r>
        <w:t>Mocha</w:t>
      </w:r>
      <w:proofErr w:type="spellEnd"/>
      <w:r>
        <w:t xml:space="preserve"> és a </w:t>
      </w:r>
      <w:proofErr w:type="spellStart"/>
      <w:r>
        <w:t>GeckoDriver</w:t>
      </w:r>
      <w:proofErr w:type="spellEnd"/>
      <w:r>
        <w:t xml:space="preserve"> függőségek telepítése a frontend projekthez ’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’ parancs segítségével</w:t>
      </w:r>
    </w:p>
    <w:p w14:paraId="09E61842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A projekthez tartozó backend és frontend futtatása, és az ezekhez szükséges függőségek telepítése ’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’ parancs segítségével</w:t>
      </w:r>
    </w:p>
    <w:p w14:paraId="5B3D44A9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A projekthez tartozó adatbázis futtatása</w:t>
      </w:r>
    </w:p>
    <w:p w14:paraId="587FF96F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A tesztekhez szükséges felhasználói fiókok és adatok megléte az adatbázisban</w:t>
      </w:r>
    </w:p>
    <w:p w14:paraId="409102B2" w14:textId="77777777" w:rsidR="005B48A5" w:rsidRDefault="005B48A5" w:rsidP="005B48A5">
      <w:pPr>
        <w:pStyle w:val="Cmsor3"/>
      </w:pPr>
      <w:bookmarkStart w:id="263" w:name="_Toc227912028"/>
      <w:r>
        <w:t>Bejelentkezés a projektbe</w:t>
      </w:r>
      <w:bookmarkEnd w:id="263"/>
    </w:p>
    <w:p w14:paraId="16214BAC" w14:textId="77777777" w:rsidR="005B48A5" w:rsidRPr="00C81729" w:rsidRDefault="005B48A5" w:rsidP="005B48A5">
      <w:pPr>
        <w:rPr>
          <w:lang w:eastAsia="hu-HU"/>
        </w:rPr>
      </w:pPr>
      <w:r>
        <w:rPr>
          <w:lang w:eastAsia="hu-HU"/>
        </w:rPr>
        <w:t xml:space="preserve">A tesztek többsége megköveteli a rendszerbe való bejelentkezést (érvényes JWT </w:t>
      </w:r>
      <w:proofErr w:type="spellStart"/>
      <w:r>
        <w:rPr>
          <w:lang w:eastAsia="hu-HU"/>
        </w:rPr>
        <w:t>token</w:t>
      </w:r>
      <w:proofErr w:type="spellEnd"/>
      <w:r>
        <w:rPr>
          <w:lang w:eastAsia="hu-HU"/>
        </w:rPr>
        <w:t>), ezért a tesztek során a rendszerbe történő bejelentkezés is megtörténik.</w:t>
      </w:r>
    </w:p>
    <w:p w14:paraId="1660B345" w14:textId="77777777" w:rsidR="005B48A5" w:rsidRDefault="005B48A5" w:rsidP="005B48A5">
      <w:pPr>
        <w:pStyle w:val="Cmsor3"/>
      </w:pPr>
      <w:bookmarkStart w:id="264" w:name="_Toc227912029"/>
      <w:r>
        <w:t>Frontend URL-je</w:t>
      </w:r>
      <w:bookmarkEnd w:id="264"/>
    </w:p>
    <w:p w14:paraId="16CA10DF" w14:textId="77777777" w:rsidR="005B48A5" w:rsidRPr="00E27278" w:rsidRDefault="005B48A5" w:rsidP="005B48A5">
      <w:pPr>
        <w:rPr>
          <w:lang w:eastAsia="hu-HU"/>
        </w:rPr>
      </w:pPr>
      <w:r>
        <w:rPr>
          <w:lang w:eastAsia="hu-HU"/>
        </w:rPr>
        <w:t>A tesztelési folyamatnál használt URL a config.js fájlban található és itt módosítható.</w:t>
      </w:r>
    </w:p>
    <w:p w14:paraId="60F5F455" w14:textId="77777777" w:rsidR="005B48A5" w:rsidRDefault="005B48A5" w:rsidP="005B48A5">
      <w:pPr>
        <w:pStyle w:val="Cmsor3"/>
      </w:pPr>
      <w:bookmarkStart w:id="265" w:name="_Toc227912030"/>
      <w:r>
        <w:t>Böngésző</w:t>
      </w:r>
      <w:bookmarkEnd w:id="265"/>
    </w:p>
    <w:p w14:paraId="56AB38FE" w14:textId="77777777" w:rsidR="005B48A5" w:rsidRDefault="005B48A5" w:rsidP="005B48A5">
      <w:r>
        <w:t xml:space="preserve">A setup.js fájl letölti és beállítja a teszteléshez szükséges </w:t>
      </w:r>
      <w:proofErr w:type="spellStart"/>
      <w:r>
        <w:t>GeckoDriver</w:t>
      </w:r>
      <w:proofErr w:type="spellEnd"/>
      <w:r>
        <w:t xml:space="preserve">-t, ami a Firefox </w:t>
      </w:r>
      <w:r w:rsidRPr="00647CBC">
        <w:t xml:space="preserve">böngésző vezérléséhez szükséges a </w:t>
      </w:r>
      <w:proofErr w:type="spellStart"/>
      <w:r w:rsidRPr="00647CBC">
        <w:t>Selenium</w:t>
      </w:r>
      <w:proofErr w:type="spellEnd"/>
      <w:r w:rsidRPr="00647CBC">
        <w:t xml:space="preserve"> számára.</w:t>
      </w:r>
    </w:p>
    <w:p w14:paraId="01B6597F" w14:textId="77777777" w:rsidR="005B48A5" w:rsidRDefault="005B48A5" w:rsidP="005B48A5">
      <w:r>
        <w:t xml:space="preserve">Az automatizált tesztek futtatása során használt böngésző a Mozilla Firefox, aminek a megkeresése és elindítása a tesztek futtatása előtt </w:t>
      </w:r>
      <w:r>
        <w:lastRenderedPageBreak/>
        <w:t>automatikusan megtörténik. Ezért a tesztek futtatásához szükséges a Firefox böngésző megléte a számítógépen.</w:t>
      </w:r>
    </w:p>
    <w:p w14:paraId="4B93FBDB" w14:textId="77777777" w:rsidR="005B48A5" w:rsidRDefault="005B48A5" w:rsidP="005B48A5">
      <w:pPr>
        <w:pStyle w:val="Cmsor3"/>
      </w:pPr>
      <w:bookmarkStart w:id="266" w:name="_Toc227912031"/>
      <w:r>
        <w:t>Tesztek indítása</w:t>
      </w:r>
      <w:bookmarkEnd w:id="266"/>
    </w:p>
    <w:p w14:paraId="0731EC89" w14:textId="77777777" w:rsidR="005B48A5" w:rsidRDefault="005B48A5" w:rsidP="005B48A5">
      <w:pPr>
        <w:pStyle w:val="Listaszerbekezds"/>
        <w:keepNext w:val="0"/>
        <w:rPr>
          <w:lang w:eastAsia="hu-HU"/>
        </w:rPr>
      </w:pPr>
      <w:proofErr w:type="spellStart"/>
      <w:r>
        <w:rPr>
          <w:lang w:eastAsia="hu-HU"/>
        </w:rPr>
        <w:t>npm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run</w:t>
      </w:r>
      <w:proofErr w:type="spellEnd"/>
      <w:r>
        <w:rPr>
          <w:lang w:eastAsia="hu-HU"/>
        </w:rPr>
        <w:t xml:space="preserve"> test – Összes teszteset elindítása</w:t>
      </w:r>
    </w:p>
    <w:p w14:paraId="214C046F" w14:textId="77777777" w:rsidR="005B48A5" w:rsidRDefault="005B48A5" w:rsidP="005B48A5">
      <w:pPr>
        <w:pStyle w:val="Listaszerbekezds"/>
        <w:keepNext w:val="0"/>
        <w:rPr>
          <w:lang w:eastAsia="hu-HU"/>
        </w:rPr>
      </w:pPr>
      <w:proofErr w:type="spellStart"/>
      <w:r>
        <w:rPr>
          <w:lang w:eastAsia="hu-HU"/>
        </w:rPr>
        <w:t>npm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run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test:login</w:t>
      </w:r>
      <w:proofErr w:type="spellEnd"/>
      <w:r>
        <w:rPr>
          <w:lang w:eastAsia="hu-HU"/>
        </w:rPr>
        <w:t xml:space="preserve"> – Bejelentkezési tesztek indítása</w:t>
      </w:r>
    </w:p>
    <w:p w14:paraId="7C52E6CB" w14:textId="77777777" w:rsidR="005B48A5" w:rsidRDefault="005B48A5" w:rsidP="005B48A5">
      <w:pPr>
        <w:pStyle w:val="Listaszerbekezds"/>
        <w:keepNext w:val="0"/>
        <w:rPr>
          <w:lang w:eastAsia="hu-HU"/>
        </w:rPr>
      </w:pPr>
      <w:proofErr w:type="spellStart"/>
      <w:r>
        <w:rPr>
          <w:lang w:eastAsia="hu-HU"/>
        </w:rPr>
        <w:t>npm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run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test:register</w:t>
      </w:r>
      <w:proofErr w:type="spellEnd"/>
      <w:r>
        <w:rPr>
          <w:lang w:eastAsia="hu-HU"/>
        </w:rPr>
        <w:t xml:space="preserve"> – Regisztrációs tesztek indítása</w:t>
      </w:r>
    </w:p>
    <w:p w14:paraId="136CFD19" w14:textId="77777777" w:rsidR="005B48A5" w:rsidRDefault="005B48A5" w:rsidP="005B48A5">
      <w:pPr>
        <w:pStyle w:val="Listaszerbekezds"/>
        <w:keepNext w:val="0"/>
        <w:rPr>
          <w:lang w:eastAsia="hu-HU"/>
        </w:rPr>
      </w:pPr>
      <w:proofErr w:type="spellStart"/>
      <w:r>
        <w:rPr>
          <w:lang w:eastAsia="hu-HU"/>
        </w:rPr>
        <w:t>npm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run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test:sbmenus</w:t>
      </w:r>
      <w:proofErr w:type="spellEnd"/>
      <w:r>
        <w:rPr>
          <w:lang w:eastAsia="hu-HU"/>
        </w:rPr>
        <w:t xml:space="preserve"> – Oldalsáv menü tesztek indítása</w:t>
      </w:r>
    </w:p>
    <w:p w14:paraId="57366B97" w14:textId="77777777" w:rsidR="005B48A5" w:rsidRPr="00E27278" w:rsidRDefault="005B48A5" w:rsidP="005B48A5">
      <w:pPr>
        <w:pStyle w:val="Listaszerbekezds"/>
        <w:keepNext w:val="0"/>
        <w:rPr>
          <w:lang w:eastAsia="hu-HU"/>
        </w:rPr>
      </w:pPr>
      <w:proofErr w:type="spellStart"/>
      <w:r>
        <w:rPr>
          <w:lang w:eastAsia="hu-HU"/>
        </w:rPr>
        <w:t>npm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run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test:warehouse</w:t>
      </w:r>
      <w:proofErr w:type="spellEnd"/>
      <w:r>
        <w:rPr>
          <w:lang w:eastAsia="hu-HU"/>
        </w:rPr>
        <w:t xml:space="preserve"> – Raktár oldal tesztek indítása</w:t>
      </w:r>
    </w:p>
    <w:p w14:paraId="49B2D841" w14:textId="77777777" w:rsidR="005B48A5" w:rsidRDefault="005B48A5" w:rsidP="005B48A5">
      <w:pPr>
        <w:pStyle w:val="Cmsor2"/>
      </w:pPr>
      <w:bookmarkStart w:id="267" w:name="_Toc227912032"/>
      <w:r>
        <w:t>Bejelentkezés</w:t>
      </w:r>
      <w:bookmarkEnd w:id="267"/>
    </w:p>
    <w:p w14:paraId="6D1F1E10" w14:textId="77777777" w:rsidR="005B48A5" w:rsidRDefault="005B48A5" w:rsidP="005B48A5">
      <w:pPr>
        <w:pStyle w:val="Cmsor3"/>
      </w:pPr>
      <w:bookmarkStart w:id="268" w:name="_Toc227912033"/>
      <w:r>
        <w:t>Tesztesetek</w:t>
      </w:r>
      <w:bookmarkEnd w:id="268"/>
    </w:p>
    <w:p w14:paraId="5DD12D98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LOGIN-1: Bejelentkezés helyes adatokkal</w:t>
      </w:r>
    </w:p>
    <w:p w14:paraId="3CCEFBB5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LOGIN-2: Bejelentkezés helytelen adatokkal</w:t>
      </w:r>
    </w:p>
    <w:p w14:paraId="6B9B2046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 xml:space="preserve">LOGIN-3: Bejelentkezés helyes adatokkal, majd a bejelentkezés oldalának ismételt megnyitása </w:t>
      </w:r>
    </w:p>
    <w:p w14:paraId="39320F3F" w14:textId="77777777" w:rsidR="005B48A5" w:rsidRDefault="005B48A5" w:rsidP="005B48A5">
      <w:pPr>
        <w:pStyle w:val="Cmsor3"/>
      </w:pPr>
      <w:bookmarkStart w:id="269" w:name="_Toc227912034"/>
      <w:r>
        <w:t>Tesztek célja</w:t>
      </w:r>
      <w:bookmarkEnd w:id="269"/>
    </w:p>
    <w:p w14:paraId="507FBA6E" w14:textId="77777777" w:rsidR="005B48A5" w:rsidRDefault="005B48A5" w:rsidP="005B48A5">
      <w:r>
        <w:t>Bejelentkezési felület megfelelő működésének tesztelése</w:t>
      </w:r>
    </w:p>
    <w:p w14:paraId="4F1FDFEF" w14:textId="77777777" w:rsidR="005B48A5" w:rsidRDefault="005B48A5" w:rsidP="005B48A5">
      <w:pPr>
        <w:pStyle w:val="Cmsor3"/>
      </w:pPr>
      <w:bookmarkStart w:id="270" w:name="_Toc227912035"/>
      <w:r>
        <w:t>Előfeltételek</w:t>
      </w:r>
      <w:bookmarkEnd w:id="270"/>
    </w:p>
    <w:p w14:paraId="14DEA2BA" w14:textId="77777777" w:rsidR="005B48A5" w:rsidRDefault="005B48A5" w:rsidP="005B48A5">
      <w:pPr>
        <w:pStyle w:val="Listaszerbekezds"/>
        <w:keepNext w:val="0"/>
      </w:pPr>
      <w:r>
        <w:t>1.2. pontban található feltételek teljesülése</w:t>
      </w:r>
    </w:p>
    <w:p w14:paraId="3C157750" w14:textId="77777777" w:rsidR="005B48A5" w:rsidRDefault="005B48A5" w:rsidP="005B48A5">
      <w:pPr>
        <w:pStyle w:val="Listaszerbekezds"/>
        <w:keepNext w:val="0"/>
      </w:pPr>
      <w:r>
        <w:t>A LOGIN-1 és LOGIN-3 tesztek során használt felhasználói profil megléte az adatbázisban</w:t>
      </w:r>
    </w:p>
    <w:p w14:paraId="1E8F0551" w14:textId="77777777" w:rsidR="005B48A5" w:rsidRDefault="005B48A5" w:rsidP="005B48A5">
      <w:pPr>
        <w:pStyle w:val="Cmsor3"/>
      </w:pPr>
      <w:bookmarkStart w:id="271" w:name="_Toc227912036"/>
      <w:r>
        <w:t>Bevitt adatok</w:t>
      </w:r>
      <w:bookmarkEnd w:id="271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7484A89C" w14:textId="77777777" w:rsidTr="00E53DDD">
        <w:tc>
          <w:tcPr>
            <w:tcW w:w="7644" w:type="dxa"/>
            <w:gridSpan w:val="2"/>
          </w:tcPr>
          <w:p w14:paraId="6FCBB250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LOGIN-1</w:t>
            </w:r>
          </w:p>
        </w:tc>
      </w:tr>
      <w:tr w:rsidR="005B48A5" w14:paraId="76248D56" w14:textId="77777777" w:rsidTr="00E53DDD">
        <w:tc>
          <w:tcPr>
            <w:tcW w:w="3779" w:type="dxa"/>
          </w:tcPr>
          <w:p w14:paraId="20456B20" w14:textId="77777777" w:rsidR="005B48A5" w:rsidRDefault="005B48A5" w:rsidP="00E53DDD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222B673E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5B48A5" w14:paraId="61821AE3" w14:textId="77777777" w:rsidTr="00E53DDD">
        <w:tc>
          <w:tcPr>
            <w:tcW w:w="3779" w:type="dxa"/>
          </w:tcPr>
          <w:p w14:paraId="734F17F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3C569AE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574E576C" w14:textId="77777777" w:rsidR="005B48A5" w:rsidRDefault="005B48A5" w:rsidP="005B48A5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0FEE7BBB" w14:textId="77777777" w:rsidTr="00E53DDD">
        <w:tc>
          <w:tcPr>
            <w:tcW w:w="7644" w:type="dxa"/>
            <w:gridSpan w:val="2"/>
          </w:tcPr>
          <w:p w14:paraId="737CA5B8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LOGIN-2</w:t>
            </w:r>
          </w:p>
        </w:tc>
      </w:tr>
      <w:tr w:rsidR="005B48A5" w14:paraId="74CC6953" w14:textId="77777777" w:rsidTr="00E53DDD">
        <w:tc>
          <w:tcPr>
            <w:tcW w:w="3779" w:type="dxa"/>
          </w:tcPr>
          <w:p w14:paraId="4B0D8063" w14:textId="77777777" w:rsidR="005B48A5" w:rsidRDefault="005B48A5" w:rsidP="00E53DDD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60032C6E" w14:textId="77777777" w:rsidR="005B48A5" w:rsidRDefault="005B48A5" w:rsidP="00E53DDD">
            <w:pPr>
              <w:ind w:left="0"/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invaliduser</w:t>
            </w:r>
            <w:proofErr w:type="spellEnd"/>
          </w:p>
        </w:tc>
      </w:tr>
      <w:tr w:rsidR="005B48A5" w14:paraId="51A45C46" w14:textId="77777777" w:rsidTr="00E53DDD">
        <w:tc>
          <w:tcPr>
            <w:tcW w:w="3779" w:type="dxa"/>
          </w:tcPr>
          <w:p w14:paraId="60F18E8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2DF60180" w14:textId="77777777" w:rsidR="005B48A5" w:rsidRDefault="005B48A5" w:rsidP="00E53DDD">
            <w:pPr>
              <w:ind w:left="0"/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wrongpassword</w:t>
            </w:r>
            <w:proofErr w:type="spellEnd"/>
          </w:p>
        </w:tc>
      </w:tr>
    </w:tbl>
    <w:p w14:paraId="2974BBED" w14:textId="77777777" w:rsidR="005B48A5" w:rsidRDefault="005B48A5" w:rsidP="005B48A5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693245C3" w14:textId="77777777" w:rsidTr="00E53DDD">
        <w:tc>
          <w:tcPr>
            <w:tcW w:w="7644" w:type="dxa"/>
            <w:gridSpan w:val="2"/>
          </w:tcPr>
          <w:p w14:paraId="7E5A4C6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LOGIN-3</w:t>
            </w:r>
          </w:p>
        </w:tc>
      </w:tr>
      <w:tr w:rsidR="005B48A5" w14:paraId="72E234F1" w14:textId="77777777" w:rsidTr="00E53DDD">
        <w:tc>
          <w:tcPr>
            <w:tcW w:w="3779" w:type="dxa"/>
          </w:tcPr>
          <w:p w14:paraId="48AB4027" w14:textId="77777777" w:rsidR="005B48A5" w:rsidRDefault="005B48A5" w:rsidP="00E53DDD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6CC8EABD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5B48A5" w14:paraId="26585F60" w14:textId="77777777" w:rsidTr="00E53DDD">
        <w:tc>
          <w:tcPr>
            <w:tcW w:w="3779" w:type="dxa"/>
          </w:tcPr>
          <w:p w14:paraId="6B15EB1F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42EA01EB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2486DE4A" w14:textId="77777777" w:rsidR="005F6474" w:rsidRDefault="005F6474">
      <w:pPr>
        <w:keepNext w:val="0"/>
        <w:spacing w:after="160"/>
        <w:ind w:left="0"/>
        <w:jc w:val="left"/>
        <w:rPr>
          <w:rFonts w:eastAsia="Times New Roman" w:cs="Times New Roman"/>
          <w:bCs/>
          <w:color w:val="00C6BB" w:themeColor="accent1"/>
          <w:kern w:val="36"/>
          <w:sz w:val="27"/>
          <w:szCs w:val="27"/>
          <w:lang w:eastAsia="hu-HU"/>
        </w:rPr>
      </w:pPr>
      <w:r>
        <w:br w:type="page"/>
      </w:r>
    </w:p>
    <w:p w14:paraId="38750CEC" w14:textId="269E5DF2" w:rsidR="005B48A5" w:rsidRDefault="005B48A5" w:rsidP="005F6474">
      <w:pPr>
        <w:pStyle w:val="Cmsor3"/>
      </w:pPr>
      <w:bookmarkStart w:id="272" w:name="_Toc227912037"/>
      <w:r>
        <w:lastRenderedPageBreak/>
        <w:t>Várt eredmény</w:t>
      </w:r>
      <w:bookmarkEnd w:id="272"/>
    </w:p>
    <w:p w14:paraId="7D7D8A81" w14:textId="77777777" w:rsidR="005B48A5" w:rsidRDefault="005B48A5" w:rsidP="005B48A5">
      <w:pPr>
        <w:pStyle w:val="Listaszerbekezds"/>
        <w:keepNext w:val="0"/>
      </w:pPr>
      <w:r>
        <w:t>LOGIN-1:</w:t>
      </w:r>
      <w:r>
        <w:br/>
        <w:t>Sikeres bejelentkezés az adatokkal, majd átirányítás a kezdőlapra</w:t>
      </w:r>
    </w:p>
    <w:p w14:paraId="54376FB9" w14:textId="77777777" w:rsidR="005B48A5" w:rsidRDefault="005B48A5" w:rsidP="005B48A5">
      <w:pPr>
        <w:pStyle w:val="Listaszerbekezds"/>
        <w:keepNext w:val="0"/>
      </w:pPr>
      <w:r>
        <w:t>LOGIN-2:</w:t>
      </w:r>
      <w:r>
        <w:br/>
        <w:t>Sikertelen bejelentkezés az adatokkal, hibaüzenet megjelenése</w:t>
      </w:r>
    </w:p>
    <w:p w14:paraId="1F8B0321" w14:textId="77777777" w:rsidR="005B48A5" w:rsidRDefault="005B48A5" w:rsidP="007D296C">
      <w:pPr>
        <w:pStyle w:val="Listaszerbekezds"/>
        <w:keepNext w:val="0"/>
      </w:pPr>
      <w:r>
        <w:t>LOGIN-3:</w:t>
      </w:r>
      <w:r>
        <w:br/>
        <w:t>A már bejelentkezett felhasználó átirányítása a kezdőlapra, amikor megnyitja a bejelentkezés oldalát</w:t>
      </w:r>
    </w:p>
    <w:p w14:paraId="5C05ECCE" w14:textId="0FB14AB0" w:rsidR="005B48A5" w:rsidRDefault="005B48A5" w:rsidP="005B48A5">
      <w:pPr>
        <w:pStyle w:val="Cmsor3"/>
      </w:pPr>
      <w:bookmarkStart w:id="273" w:name="_Toc227912038"/>
      <w:r>
        <w:t>Tesztlépések</w:t>
      </w:r>
      <w:bookmarkEnd w:id="273"/>
    </w:p>
    <w:p w14:paraId="6A5A8CF3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LOGIN-1:</w:t>
      </w:r>
    </w:p>
    <w:p w14:paraId="2EDE389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/</w:t>
      </w:r>
      <w:proofErr w:type="spellStart"/>
      <w:r>
        <w:rPr>
          <w:lang w:eastAsia="hu-HU"/>
        </w:rPr>
        <w:t>bejelentkezes</w:t>
      </w:r>
      <w:proofErr w:type="spellEnd"/>
      <w:r>
        <w:rPr>
          <w:lang w:eastAsia="hu-HU"/>
        </w:rPr>
        <w:t xml:space="preserve"> oldal megnyitása</w:t>
      </w:r>
    </w:p>
    <w:p w14:paraId="1E2EE648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Felhasználónév és jelszó megadása</w:t>
      </w:r>
    </w:p>
    <w:p w14:paraId="08452CAE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Bejelentkezési kérelem futtatása</w:t>
      </w:r>
    </w:p>
    <w:p w14:paraId="60CFBE7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4. Sikeres bejelentkezés után átirányítás a /</w:t>
      </w:r>
      <w:proofErr w:type="spellStart"/>
      <w:r>
        <w:rPr>
          <w:lang w:eastAsia="hu-HU"/>
        </w:rPr>
        <w:t>kezdolap</w:t>
      </w:r>
      <w:proofErr w:type="spellEnd"/>
      <w:r>
        <w:rPr>
          <w:lang w:eastAsia="hu-HU"/>
        </w:rPr>
        <w:t xml:space="preserve"> oldalra</w:t>
      </w:r>
    </w:p>
    <w:p w14:paraId="1CCBB2DB" w14:textId="77777777" w:rsidR="005B48A5" w:rsidRDefault="005B48A5" w:rsidP="005B48A5">
      <w:pPr>
        <w:rPr>
          <w:lang w:eastAsia="hu-HU"/>
        </w:rPr>
      </w:pPr>
    </w:p>
    <w:p w14:paraId="4D992F2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LOGIN-2:</w:t>
      </w:r>
    </w:p>
    <w:p w14:paraId="08B3FDB0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/</w:t>
      </w:r>
      <w:proofErr w:type="spellStart"/>
      <w:r>
        <w:rPr>
          <w:lang w:eastAsia="hu-HU"/>
        </w:rPr>
        <w:t>bejelentkezes</w:t>
      </w:r>
      <w:proofErr w:type="spellEnd"/>
      <w:r>
        <w:rPr>
          <w:lang w:eastAsia="hu-HU"/>
        </w:rPr>
        <w:t xml:space="preserve"> oldal megnyitása</w:t>
      </w:r>
    </w:p>
    <w:p w14:paraId="7C17F3B8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Felhasználónév és jelszó megadása</w:t>
      </w:r>
    </w:p>
    <w:p w14:paraId="3DEDCF2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Bejelentkezési kérelem futtatása</w:t>
      </w:r>
    </w:p>
    <w:p w14:paraId="673202EE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4. Megjelenő hibaüzenet bezárása</w:t>
      </w:r>
    </w:p>
    <w:p w14:paraId="04A761E5" w14:textId="77777777" w:rsidR="005B48A5" w:rsidRDefault="005B48A5" w:rsidP="005B48A5">
      <w:pPr>
        <w:rPr>
          <w:lang w:eastAsia="hu-HU"/>
        </w:rPr>
      </w:pPr>
    </w:p>
    <w:p w14:paraId="24634437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LOGIN-3:</w:t>
      </w:r>
    </w:p>
    <w:p w14:paraId="0F3CCA66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 xml:space="preserve">1. Bejelentkezés a rendszerbe a LOGIN-1 tesztesethez hasonlóan </w:t>
      </w:r>
    </w:p>
    <w:p w14:paraId="2A2D6B6B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bejelentkezes</w:t>
      </w:r>
      <w:proofErr w:type="spellEnd"/>
      <w:r>
        <w:rPr>
          <w:lang w:eastAsia="hu-HU"/>
        </w:rPr>
        <w:t xml:space="preserve"> oldal ismételt megnyitása</w:t>
      </w:r>
    </w:p>
    <w:p w14:paraId="2B7EC2D6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Bejelentkezett felhasználó automatikus átirányítása a /</w:t>
      </w:r>
      <w:proofErr w:type="spellStart"/>
      <w:r>
        <w:rPr>
          <w:lang w:eastAsia="hu-HU"/>
        </w:rPr>
        <w:t>kezdolap</w:t>
      </w:r>
      <w:proofErr w:type="spellEnd"/>
      <w:r>
        <w:rPr>
          <w:lang w:eastAsia="hu-HU"/>
        </w:rPr>
        <w:t xml:space="preserve"> oldalra</w:t>
      </w:r>
    </w:p>
    <w:p w14:paraId="390552DA" w14:textId="77777777" w:rsidR="005B48A5" w:rsidRDefault="005B48A5" w:rsidP="005B48A5">
      <w:pPr>
        <w:pStyle w:val="Cmsor3"/>
      </w:pPr>
      <w:bookmarkStart w:id="274" w:name="_Toc227912039"/>
      <w:r>
        <w:t>Teszteket tartalmazó fájl útvonala</w:t>
      </w:r>
      <w:bookmarkEnd w:id="274"/>
    </w:p>
    <w:p w14:paraId="1C483722" w14:textId="77777777" w:rsidR="005B48A5" w:rsidRDefault="005B48A5" w:rsidP="005B48A5">
      <w:pPr>
        <w:rPr>
          <w:lang w:eastAsia="hu-HU"/>
        </w:rPr>
      </w:pPr>
      <w:proofErr w:type="spellStart"/>
      <w:r w:rsidRPr="00A9585B">
        <w:t>tests</w:t>
      </w:r>
      <w:proofErr w:type="spellEnd"/>
      <w:r w:rsidRPr="00A9585B">
        <w:t>/e2e/</w:t>
      </w:r>
      <w:r>
        <w:t>login</w:t>
      </w:r>
      <w:r w:rsidRPr="00A9585B">
        <w:t>.test.js</w:t>
      </w:r>
    </w:p>
    <w:p w14:paraId="5F3E25C6" w14:textId="77777777" w:rsidR="005B48A5" w:rsidRDefault="005B48A5" w:rsidP="005B48A5">
      <w:pPr>
        <w:pStyle w:val="Cmsor2"/>
      </w:pPr>
      <w:bookmarkStart w:id="275" w:name="_Toc227912040"/>
      <w:r>
        <w:t>Regisztráció</w:t>
      </w:r>
      <w:bookmarkEnd w:id="275"/>
    </w:p>
    <w:p w14:paraId="6E3BFD0F" w14:textId="77777777" w:rsidR="005B48A5" w:rsidRDefault="005B48A5" w:rsidP="005B48A5">
      <w:pPr>
        <w:pStyle w:val="Cmsor3"/>
      </w:pPr>
      <w:bookmarkStart w:id="276" w:name="_Toc227912041"/>
      <w:r>
        <w:t>Tesztesetek</w:t>
      </w:r>
      <w:bookmarkEnd w:id="276"/>
    </w:p>
    <w:p w14:paraId="0E682A61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REG-1: Regisztráció helyes adatokkal, majd bejelentkezés az új profilba és a céginformációs oldal megnyitása</w:t>
      </w:r>
    </w:p>
    <w:p w14:paraId="4D2E7D84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REG-2: Regisztráció már létező adószámmal</w:t>
      </w:r>
    </w:p>
    <w:p w14:paraId="0B92063A" w14:textId="77777777" w:rsidR="005B48A5" w:rsidRDefault="005B48A5" w:rsidP="005B48A5">
      <w:pPr>
        <w:pStyle w:val="Cmsor3"/>
      </w:pPr>
      <w:bookmarkStart w:id="277" w:name="_Toc227912042"/>
      <w:r>
        <w:t>Tesztek célja</w:t>
      </w:r>
      <w:bookmarkEnd w:id="277"/>
    </w:p>
    <w:p w14:paraId="7C05874E" w14:textId="5A4385AD" w:rsidR="005F6474" w:rsidRDefault="005B48A5" w:rsidP="005B48A5">
      <w:r>
        <w:t>Regisztrációs felület megfelelő működésének tesztelése</w:t>
      </w:r>
    </w:p>
    <w:p w14:paraId="6B6C21F3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7B24A9ED" w14:textId="77777777" w:rsidR="005B48A5" w:rsidRDefault="005B48A5" w:rsidP="005B48A5">
      <w:pPr>
        <w:pStyle w:val="Cmsor3"/>
      </w:pPr>
      <w:bookmarkStart w:id="278" w:name="_Toc227912043"/>
      <w:r>
        <w:lastRenderedPageBreak/>
        <w:t>Előfeltételek</w:t>
      </w:r>
      <w:bookmarkEnd w:id="278"/>
    </w:p>
    <w:p w14:paraId="4897ED32" w14:textId="77777777" w:rsidR="005B48A5" w:rsidRDefault="005B48A5" w:rsidP="005B48A5">
      <w:pPr>
        <w:pStyle w:val="Listaszerbekezds"/>
        <w:keepNext w:val="0"/>
      </w:pPr>
      <w:r>
        <w:t>1.2. pontban található feltételek teljesülése</w:t>
      </w:r>
    </w:p>
    <w:p w14:paraId="07737A00" w14:textId="77777777" w:rsidR="005B48A5" w:rsidRDefault="005B48A5" w:rsidP="005B48A5">
      <w:pPr>
        <w:pStyle w:val="Listaszerbekezds"/>
        <w:keepNext w:val="0"/>
      </w:pPr>
      <w:r>
        <w:t>REG-2 tesztesetnél már léteznie kell egy cégnek a megadott adószámmal az adatbázisban</w:t>
      </w:r>
    </w:p>
    <w:p w14:paraId="741BF583" w14:textId="77777777" w:rsidR="005B48A5" w:rsidRDefault="005B48A5" w:rsidP="005B48A5">
      <w:pPr>
        <w:pStyle w:val="Cmsor3"/>
      </w:pPr>
      <w:bookmarkStart w:id="279" w:name="_Toc227912044"/>
      <w:r>
        <w:t>Bevitt adatok</w:t>
      </w:r>
      <w:bookmarkEnd w:id="279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674FD106" w14:textId="77777777" w:rsidTr="00E53DDD">
        <w:tc>
          <w:tcPr>
            <w:tcW w:w="7644" w:type="dxa"/>
            <w:gridSpan w:val="2"/>
          </w:tcPr>
          <w:p w14:paraId="6FA6A68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REG-1</w:t>
            </w:r>
          </w:p>
        </w:tc>
      </w:tr>
      <w:tr w:rsidR="005B48A5" w14:paraId="56BBADF8" w14:textId="77777777" w:rsidTr="00E53DDD">
        <w:tc>
          <w:tcPr>
            <w:tcW w:w="3779" w:type="dxa"/>
          </w:tcPr>
          <w:p w14:paraId="7C12CBB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Cégnév</w:t>
            </w:r>
          </w:p>
        </w:tc>
        <w:tc>
          <w:tcPr>
            <w:tcW w:w="3865" w:type="dxa"/>
          </w:tcPr>
          <w:p w14:paraId="781EF576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Kft.</w:t>
            </w:r>
          </w:p>
        </w:tc>
      </w:tr>
      <w:tr w:rsidR="005B48A5" w14:paraId="32296051" w14:textId="77777777" w:rsidTr="00E53DDD">
        <w:tc>
          <w:tcPr>
            <w:tcW w:w="3779" w:type="dxa"/>
          </w:tcPr>
          <w:p w14:paraId="790DF7E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Cím</w:t>
            </w:r>
          </w:p>
        </w:tc>
        <w:tc>
          <w:tcPr>
            <w:tcW w:w="3865" w:type="dxa"/>
          </w:tcPr>
          <w:p w14:paraId="27EC5FF1" w14:textId="77777777" w:rsidR="005B48A5" w:rsidRDefault="005B48A5" w:rsidP="00E53DDD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2.</w:t>
            </w:r>
          </w:p>
        </w:tc>
      </w:tr>
      <w:tr w:rsidR="005B48A5" w14:paraId="4D49B911" w14:textId="77777777" w:rsidTr="00E53DDD">
        <w:tc>
          <w:tcPr>
            <w:tcW w:w="3779" w:type="dxa"/>
          </w:tcPr>
          <w:p w14:paraId="7860CD0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(HU)</w:t>
            </w:r>
          </w:p>
        </w:tc>
        <w:tc>
          <w:tcPr>
            <w:tcW w:w="3865" w:type="dxa"/>
          </w:tcPr>
          <w:p w14:paraId="34A58771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55667788999</w:t>
            </w:r>
          </w:p>
        </w:tc>
      </w:tr>
      <w:tr w:rsidR="005B48A5" w14:paraId="3E5C5677" w14:textId="77777777" w:rsidTr="00E53DDD">
        <w:tc>
          <w:tcPr>
            <w:tcW w:w="3779" w:type="dxa"/>
          </w:tcPr>
          <w:p w14:paraId="204D91CD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(EU)</w:t>
            </w:r>
          </w:p>
        </w:tc>
        <w:tc>
          <w:tcPr>
            <w:tcW w:w="3865" w:type="dxa"/>
          </w:tcPr>
          <w:p w14:paraId="5ADF2A08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HU55667788999</w:t>
            </w:r>
          </w:p>
        </w:tc>
      </w:tr>
      <w:tr w:rsidR="005B48A5" w14:paraId="5AA14237" w14:textId="77777777" w:rsidTr="00E53DDD">
        <w:tc>
          <w:tcPr>
            <w:tcW w:w="3779" w:type="dxa"/>
          </w:tcPr>
          <w:p w14:paraId="776DD9B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 (cég)</w:t>
            </w:r>
          </w:p>
        </w:tc>
        <w:tc>
          <w:tcPr>
            <w:tcW w:w="3865" w:type="dxa"/>
          </w:tcPr>
          <w:p w14:paraId="4C46FE94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+361474279</w:t>
            </w:r>
          </w:p>
        </w:tc>
      </w:tr>
      <w:tr w:rsidR="005B48A5" w14:paraId="656638E1" w14:textId="77777777" w:rsidTr="00E53DDD">
        <w:tc>
          <w:tcPr>
            <w:tcW w:w="3779" w:type="dxa"/>
          </w:tcPr>
          <w:p w14:paraId="777618A3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E-mail</w:t>
            </w:r>
          </w:p>
        </w:tc>
        <w:tc>
          <w:tcPr>
            <w:tcW w:w="3865" w:type="dxa"/>
          </w:tcPr>
          <w:p w14:paraId="089C0B32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teszt@teszt.hu</w:t>
            </w:r>
          </w:p>
        </w:tc>
      </w:tr>
      <w:tr w:rsidR="005B48A5" w14:paraId="5922C51B" w14:textId="77777777" w:rsidTr="00E53DDD">
        <w:tc>
          <w:tcPr>
            <w:tcW w:w="3779" w:type="dxa"/>
          </w:tcPr>
          <w:p w14:paraId="1DA1070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Bankszámlaszám</w:t>
            </w:r>
          </w:p>
        </w:tc>
        <w:tc>
          <w:tcPr>
            <w:tcW w:w="3865" w:type="dxa"/>
          </w:tcPr>
          <w:p w14:paraId="4597519D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11700002-76327127-14236732</w:t>
            </w:r>
          </w:p>
        </w:tc>
      </w:tr>
      <w:tr w:rsidR="005B48A5" w14:paraId="72719940" w14:textId="77777777" w:rsidTr="00E53DDD">
        <w:tc>
          <w:tcPr>
            <w:tcW w:w="3779" w:type="dxa"/>
          </w:tcPr>
          <w:p w14:paraId="25F08B2E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18182C8B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János</w:t>
            </w:r>
          </w:p>
        </w:tc>
      </w:tr>
      <w:tr w:rsidR="005B48A5" w14:paraId="5C6910CA" w14:textId="77777777" w:rsidTr="00E53DDD">
        <w:tc>
          <w:tcPr>
            <w:tcW w:w="3779" w:type="dxa"/>
          </w:tcPr>
          <w:p w14:paraId="0B11146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2948797A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5B48A5" w14:paraId="28C7162B" w14:textId="77777777" w:rsidTr="00E53DDD">
        <w:tc>
          <w:tcPr>
            <w:tcW w:w="3779" w:type="dxa"/>
          </w:tcPr>
          <w:p w14:paraId="45B5FC8F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Telephely címe</w:t>
            </w:r>
          </w:p>
        </w:tc>
        <w:tc>
          <w:tcPr>
            <w:tcW w:w="3865" w:type="dxa"/>
          </w:tcPr>
          <w:p w14:paraId="71A6D85B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21.</w:t>
            </w:r>
          </w:p>
        </w:tc>
      </w:tr>
      <w:tr w:rsidR="005B48A5" w14:paraId="59973829" w14:textId="77777777" w:rsidTr="00E53DDD">
        <w:tc>
          <w:tcPr>
            <w:tcW w:w="3779" w:type="dxa"/>
          </w:tcPr>
          <w:p w14:paraId="78AA33E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</w:t>
            </w:r>
          </w:p>
        </w:tc>
        <w:tc>
          <w:tcPr>
            <w:tcW w:w="3865" w:type="dxa"/>
          </w:tcPr>
          <w:p w14:paraId="34952AC9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+36308372698</w:t>
            </w:r>
          </w:p>
        </w:tc>
      </w:tr>
    </w:tbl>
    <w:p w14:paraId="19526041" w14:textId="77777777" w:rsidR="005B48A5" w:rsidRDefault="005B48A5" w:rsidP="005B48A5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18B5FA9A" w14:textId="77777777" w:rsidTr="00E53DDD">
        <w:tc>
          <w:tcPr>
            <w:tcW w:w="7644" w:type="dxa"/>
            <w:gridSpan w:val="2"/>
          </w:tcPr>
          <w:p w14:paraId="08434B8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REG-2</w:t>
            </w:r>
          </w:p>
        </w:tc>
      </w:tr>
      <w:tr w:rsidR="005B48A5" w14:paraId="60CB822B" w14:textId="77777777" w:rsidTr="00E53DDD">
        <w:tc>
          <w:tcPr>
            <w:tcW w:w="3779" w:type="dxa"/>
          </w:tcPr>
          <w:p w14:paraId="185B970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Cégnév</w:t>
            </w:r>
          </w:p>
        </w:tc>
        <w:tc>
          <w:tcPr>
            <w:tcW w:w="3865" w:type="dxa"/>
          </w:tcPr>
          <w:p w14:paraId="0CBD9A0C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Kft.</w:t>
            </w:r>
          </w:p>
        </w:tc>
      </w:tr>
      <w:tr w:rsidR="005B48A5" w14:paraId="5573F10F" w14:textId="77777777" w:rsidTr="00E53DDD">
        <w:tc>
          <w:tcPr>
            <w:tcW w:w="3779" w:type="dxa"/>
          </w:tcPr>
          <w:p w14:paraId="7A4D9438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Cím</w:t>
            </w:r>
          </w:p>
        </w:tc>
        <w:tc>
          <w:tcPr>
            <w:tcW w:w="3865" w:type="dxa"/>
          </w:tcPr>
          <w:p w14:paraId="0D3C1811" w14:textId="77777777" w:rsidR="005B48A5" w:rsidRDefault="005B48A5" w:rsidP="00E53DDD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2.</w:t>
            </w:r>
          </w:p>
        </w:tc>
      </w:tr>
      <w:tr w:rsidR="005B48A5" w14:paraId="6B54F804" w14:textId="77777777" w:rsidTr="00E53DDD">
        <w:tc>
          <w:tcPr>
            <w:tcW w:w="3779" w:type="dxa"/>
          </w:tcPr>
          <w:p w14:paraId="5BF39EB8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(HU)</w:t>
            </w:r>
          </w:p>
        </w:tc>
        <w:tc>
          <w:tcPr>
            <w:tcW w:w="3865" w:type="dxa"/>
          </w:tcPr>
          <w:p w14:paraId="2C1CE39E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876342">
              <w:rPr>
                <w:lang w:eastAsia="hu-HU"/>
              </w:rPr>
              <w:t>12121212-12</w:t>
            </w:r>
          </w:p>
        </w:tc>
      </w:tr>
      <w:tr w:rsidR="005B48A5" w14:paraId="2C01B9D6" w14:textId="77777777" w:rsidTr="00E53DDD">
        <w:tc>
          <w:tcPr>
            <w:tcW w:w="3779" w:type="dxa"/>
          </w:tcPr>
          <w:p w14:paraId="35BBA69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(EU)</w:t>
            </w:r>
          </w:p>
        </w:tc>
        <w:tc>
          <w:tcPr>
            <w:tcW w:w="3865" w:type="dxa"/>
          </w:tcPr>
          <w:p w14:paraId="7AF1DEEA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876342">
              <w:rPr>
                <w:lang w:eastAsia="hu-HU"/>
              </w:rPr>
              <w:t>HU12121212-12</w:t>
            </w:r>
          </w:p>
        </w:tc>
      </w:tr>
      <w:tr w:rsidR="005B48A5" w14:paraId="62D5CA88" w14:textId="77777777" w:rsidTr="00E53DDD">
        <w:tc>
          <w:tcPr>
            <w:tcW w:w="3779" w:type="dxa"/>
          </w:tcPr>
          <w:p w14:paraId="5942FFE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 (cég)</w:t>
            </w:r>
          </w:p>
        </w:tc>
        <w:tc>
          <w:tcPr>
            <w:tcW w:w="3865" w:type="dxa"/>
          </w:tcPr>
          <w:p w14:paraId="7A607E2F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+361474279</w:t>
            </w:r>
          </w:p>
        </w:tc>
      </w:tr>
      <w:tr w:rsidR="005B48A5" w14:paraId="66D101A0" w14:textId="77777777" w:rsidTr="00E53DDD">
        <w:tc>
          <w:tcPr>
            <w:tcW w:w="3779" w:type="dxa"/>
          </w:tcPr>
          <w:p w14:paraId="3EC7AE2E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E-mail</w:t>
            </w:r>
          </w:p>
        </w:tc>
        <w:tc>
          <w:tcPr>
            <w:tcW w:w="3865" w:type="dxa"/>
          </w:tcPr>
          <w:p w14:paraId="0D71EE56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teszt@teszt.hu</w:t>
            </w:r>
          </w:p>
        </w:tc>
      </w:tr>
      <w:tr w:rsidR="005B48A5" w14:paraId="5DBBDD42" w14:textId="77777777" w:rsidTr="00E53DDD">
        <w:tc>
          <w:tcPr>
            <w:tcW w:w="3779" w:type="dxa"/>
          </w:tcPr>
          <w:p w14:paraId="7B3853A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Bankszámlaszám</w:t>
            </w:r>
          </w:p>
        </w:tc>
        <w:tc>
          <w:tcPr>
            <w:tcW w:w="3865" w:type="dxa"/>
          </w:tcPr>
          <w:p w14:paraId="3AEE2986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11700002-76327127-14236732</w:t>
            </w:r>
          </w:p>
        </w:tc>
      </w:tr>
      <w:tr w:rsidR="005B48A5" w14:paraId="2777FF8F" w14:textId="77777777" w:rsidTr="00E53DDD">
        <w:tc>
          <w:tcPr>
            <w:tcW w:w="3779" w:type="dxa"/>
          </w:tcPr>
          <w:p w14:paraId="0B24162E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02739717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János</w:t>
            </w:r>
          </w:p>
        </w:tc>
      </w:tr>
      <w:tr w:rsidR="005B48A5" w14:paraId="531BCC9C" w14:textId="77777777" w:rsidTr="00E53DDD">
        <w:tc>
          <w:tcPr>
            <w:tcW w:w="3779" w:type="dxa"/>
          </w:tcPr>
          <w:p w14:paraId="4193DF40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60E883F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5B48A5" w14:paraId="7862B0B3" w14:textId="77777777" w:rsidTr="00E53DDD">
        <w:tc>
          <w:tcPr>
            <w:tcW w:w="3779" w:type="dxa"/>
          </w:tcPr>
          <w:p w14:paraId="6C855EC0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Telephely címe</w:t>
            </w:r>
          </w:p>
        </w:tc>
        <w:tc>
          <w:tcPr>
            <w:tcW w:w="3865" w:type="dxa"/>
          </w:tcPr>
          <w:p w14:paraId="5390E309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21.</w:t>
            </w:r>
          </w:p>
        </w:tc>
      </w:tr>
      <w:tr w:rsidR="005B48A5" w14:paraId="6C55BFCE" w14:textId="77777777" w:rsidTr="00E53DDD">
        <w:tc>
          <w:tcPr>
            <w:tcW w:w="3779" w:type="dxa"/>
          </w:tcPr>
          <w:p w14:paraId="7D21BA76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</w:t>
            </w:r>
          </w:p>
        </w:tc>
        <w:tc>
          <w:tcPr>
            <w:tcW w:w="3865" w:type="dxa"/>
          </w:tcPr>
          <w:p w14:paraId="11FB2F64" w14:textId="77777777" w:rsidR="005B48A5" w:rsidRDefault="005B48A5" w:rsidP="00E53DDD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+36308372698</w:t>
            </w:r>
          </w:p>
        </w:tc>
      </w:tr>
    </w:tbl>
    <w:p w14:paraId="58AE0B23" w14:textId="77777777" w:rsidR="005B48A5" w:rsidRDefault="005B48A5" w:rsidP="005B48A5">
      <w:pPr>
        <w:pStyle w:val="Cmsor3"/>
      </w:pPr>
      <w:bookmarkStart w:id="280" w:name="_Toc227912045"/>
      <w:r>
        <w:t>Várt eredmény</w:t>
      </w:r>
      <w:bookmarkEnd w:id="280"/>
    </w:p>
    <w:p w14:paraId="27EE3142" w14:textId="77777777" w:rsidR="005B48A5" w:rsidRDefault="005B48A5" w:rsidP="005B48A5">
      <w:pPr>
        <w:pStyle w:val="Listaszerbekezds"/>
        <w:keepNext w:val="0"/>
      </w:pPr>
      <w:r>
        <w:t>REG-1:</w:t>
      </w:r>
      <w:r>
        <w:br/>
        <w:t>Sikeres regisztráció a megadott adatokkal, bejelentkezés az újonnan létrejött fiókkal és az új cég adatainak megnyitása a /</w:t>
      </w:r>
      <w:proofErr w:type="spellStart"/>
      <w:r>
        <w:t>ceginfo</w:t>
      </w:r>
      <w:proofErr w:type="spellEnd"/>
      <w:r>
        <w:t xml:space="preserve"> oldalon</w:t>
      </w:r>
    </w:p>
    <w:p w14:paraId="77E467E5" w14:textId="77777777" w:rsidR="005B48A5" w:rsidRDefault="005B48A5" w:rsidP="005B48A5">
      <w:pPr>
        <w:pStyle w:val="Listaszerbekezds"/>
        <w:keepNext w:val="0"/>
      </w:pPr>
      <w:r>
        <w:t>REG-2:</w:t>
      </w:r>
      <w:r>
        <w:br/>
        <w:t>Sikertelen regisztráció a megadott adatokkal, mert a megadott adószám már létezik a rendszerben</w:t>
      </w:r>
    </w:p>
    <w:p w14:paraId="1072C1DE" w14:textId="77777777" w:rsidR="005B48A5" w:rsidRDefault="005B48A5" w:rsidP="005B48A5">
      <w:pPr>
        <w:pStyle w:val="Cmsor3"/>
      </w:pPr>
      <w:bookmarkStart w:id="281" w:name="_Toc227912046"/>
      <w:r>
        <w:lastRenderedPageBreak/>
        <w:t>Tesztlépések</w:t>
      </w:r>
      <w:bookmarkEnd w:id="281"/>
    </w:p>
    <w:p w14:paraId="1D8416E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REG-1:</w:t>
      </w:r>
    </w:p>
    <w:p w14:paraId="6F703B31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/</w:t>
      </w:r>
      <w:proofErr w:type="spellStart"/>
      <w:r>
        <w:rPr>
          <w:lang w:eastAsia="hu-HU"/>
        </w:rPr>
        <w:t>bejelentkezes</w:t>
      </w:r>
      <w:proofErr w:type="spellEnd"/>
      <w:r>
        <w:rPr>
          <w:lang w:eastAsia="hu-HU"/>
        </w:rPr>
        <w:t xml:space="preserve"> oldal megnyitása</w:t>
      </w:r>
    </w:p>
    <w:p w14:paraId="3F9BB060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regisztracio</w:t>
      </w:r>
      <w:proofErr w:type="spellEnd"/>
      <w:r>
        <w:rPr>
          <w:lang w:eastAsia="hu-HU"/>
        </w:rPr>
        <w:t xml:space="preserve"> oldal megnyitása a </w:t>
      </w:r>
      <w:r w:rsidRPr="00B42FC5">
        <w:rPr>
          <w:lang w:eastAsia="hu-HU"/>
        </w:rPr>
        <w:t xml:space="preserve">"Hozzáférés kérése a RÉKA-rendszerhez" </w:t>
      </w:r>
      <w:r>
        <w:rPr>
          <w:lang w:eastAsia="hu-HU"/>
        </w:rPr>
        <w:t>linken keresztül</w:t>
      </w:r>
    </w:p>
    <w:p w14:paraId="52CA2A2A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Cég és felhasználó adatainak megadása az űrlapon</w:t>
      </w:r>
    </w:p>
    <w:p w14:paraId="30C07E8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4. Regisztrálási kérelem futtatása</w:t>
      </w:r>
    </w:p>
    <w:p w14:paraId="63C3B346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5. Sikeres regisztráció esetén visszairányítás a bejelentkezési felületre, majd az új profillal bejelentkezés</w:t>
      </w:r>
    </w:p>
    <w:p w14:paraId="65C16C47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6. /</w:t>
      </w:r>
      <w:proofErr w:type="spellStart"/>
      <w:r>
        <w:rPr>
          <w:lang w:eastAsia="hu-HU"/>
        </w:rPr>
        <w:t>ceginfo</w:t>
      </w:r>
      <w:proofErr w:type="spellEnd"/>
      <w:r>
        <w:rPr>
          <w:lang w:eastAsia="hu-HU"/>
        </w:rPr>
        <w:t xml:space="preserve"> megnyitása az oldalsávról a ’Cégem’ nevű menüponttal (mobil felület esetén előtte a hamburger menü kinyitása)</w:t>
      </w:r>
    </w:p>
    <w:p w14:paraId="4863D68E" w14:textId="77777777" w:rsidR="005B48A5" w:rsidRDefault="005B48A5" w:rsidP="005B48A5">
      <w:pPr>
        <w:rPr>
          <w:lang w:eastAsia="hu-HU"/>
        </w:rPr>
      </w:pPr>
    </w:p>
    <w:p w14:paraId="392ADB9B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REG-2:</w:t>
      </w:r>
    </w:p>
    <w:p w14:paraId="3C3790DE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/</w:t>
      </w:r>
      <w:proofErr w:type="spellStart"/>
      <w:r>
        <w:rPr>
          <w:lang w:eastAsia="hu-HU"/>
        </w:rPr>
        <w:t>bejelentkezes</w:t>
      </w:r>
      <w:proofErr w:type="spellEnd"/>
      <w:r>
        <w:rPr>
          <w:lang w:eastAsia="hu-HU"/>
        </w:rPr>
        <w:t xml:space="preserve"> oldal megnyitása</w:t>
      </w:r>
    </w:p>
    <w:p w14:paraId="3ABD5A08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regisztracio</w:t>
      </w:r>
      <w:proofErr w:type="spellEnd"/>
      <w:r>
        <w:rPr>
          <w:lang w:eastAsia="hu-HU"/>
        </w:rPr>
        <w:t xml:space="preserve"> oldal megnyitása a </w:t>
      </w:r>
      <w:r w:rsidRPr="00B42FC5">
        <w:rPr>
          <w:lang w:eastAsia="hu-HU"/>
        </w:rPr>
        <w:t xml:space="preserve">"Hozzáférés kérése a RÉKA-rendszerhez" </w:t>
      </w:r>
      <w:r>
        <w:rPr>
          <w:lang w:eastAsia="hu-HU"/>
        </w:rPr>
        <w:t>linken keresztül</w:t>
      </w:r>
    </w:p>
    <w:p w14:paraId="0D33C664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Cég és felhasználó adatainak megadása az űrlapon</w:t>
      </w:r>
    </w:p>
    <w:p w14:paraId="164EA9D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4. Regisztrálási kérelem futtatása</w:t>
      </w:r>
    </w:p>
    <w:p w14:paraId="62D784A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5. Hibaüzenet közli a sikertelen regisztrációt az okkal együtt</w:t>
      </w:r>
    </w:p>
    <w:p w14:paraId="010A2204" w14:textId="77777777" w:rsidR="005B48A5" w:rsidRDefault="005B48A5" w:rsidP="005B48A5">
      <w:pPr>
        <w:pStyle w:val="Cmsor3"/>
      </w:pPr>
      <w:bookmarkStart w:id="282" w:name="_Toc227912047"/>
      <w:r>
        <w:t>Teszteket tartalmazó fájl útvonala</w:t>
      </w:r>
      <w:bookmarkEnd w:id="282"/>
    </w:p>
    <w:p w14:paraId="7CC7B144" w14:textId="77777777" w:rsidR="005B48A5" w:rsidRDefault="005B48A5" w:rsidP="005B48A5">
      <w:pPr>
        <w:rPr>
          <w:lang w:eastAsia="hu-HU"/>
        </w:rPr>
      </w:pPr>
      <w:proofErr w:type="spellStart"/>
      <w:r w:rsidRPr="00A9585B">
        <w:t>tests</w:t>
      </w:r>
      <w:proofErr w:type="spellEnd"/>
      <w:r w:rsidRPr="00A9585B">
        <w:t>/e2e/register.test.js</w:t>
      </w:r>
    </w:p>
    <w:p w14:paraId="36D1F227" w14:textId="77777777" w:rsidR="005B48A5" w:rsidRDefault="005B48A5" w:rsidP="005B48A5">
      <w:pPr>
        <w:pStyle w:val="Cmsor2"/>
      </w:pPr>
      <w:bookmarkStart w:id="283" w:name="_Toc227912048"/>
      <w:r>
        <w:t>Oldalsáv és profilmenü</w:t>
      </w:r>
      <w:bookmarkEnd w:id="283"/>
    </w:p>
    <w:p w14:paraId="2F43A06E" w14:textId="77777777" w:rsidR="005B48A5" w:rsidRDefault="005B48A5" w:rsidP="005B48A5">
      <w:pPr>
        <w:pStyle w:val="Cmsor3"/>
      </w:pPr>
      <w:bookmarkStart w:id="284" w:name="_Toc227912049"/>
      <w:r>
        <w:t>Tesztesetek</w:t>
      </w:r>
      <w:bookmarkEnd w:id="284"/>
    </w:p>
    <w:p w14:paraId="506E62C4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SIDEBAR-1: Oldalsáv és menüpontok tesztelése</w:t>
      </w:r>
    </w:p>
    <w:p w14:paraId="35CFEBFF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SIDEBAR-2: Oldalsáv tesztelése mobilos felbontáson</w:t>
      </w:r>
    </w:p>
    <w:p w14:paraId="049D539B" w14:textId="77777777" w:rsidR="005B48A5" w:rsidRDefault="005B48A5" w:rsidP="005B48A5">
      <w:pPr>
        <w:pStyle w:val="Cmsor3"/>
      </w:pPr>
      <w:bookmarkStart w:id="285" w:name="_Toc227912050"/>
      <w:r>
        <w:t>Tesztek célja</w:t>
      </w:r>
      <w:bookmarkEnd w:id="285"/>
    </w:p>
    <w:p w14:paraId="229D1D1A" w14:textId="77777777" w:rsidR="005B48A5" w:rsidRDefault="005B48A5" w:rsidP="005B48A5">
      <w:r>
        <w:t>Az oldalon található menüpontok tesztelése</w:t>
      </w:r>
    </w:p>
    <w:p w14:paraId="00724657" w14:textId="77777777" w:rsidR="005B48A5" w:rsidRDefault="005B48A5" w:rsidP="005B48A5">
      <w:pPr>
        <w:pStyle w:val="Cmsor3"/>
      </w:pPr>
      <w:bookmarkStart w:id="286" w:name="_Toc227912051"/>
      <w:r>
        <w:t>Előfeltételek</w:t>
      </w:r>
      <w:bookmarkEnd w:id="286"/>
    </w:p>
    <w:p w14:paraId="3B012D8E" w14:textId="77777777" w:rsidR="005B48A5" w:rsidRDefault="005B48A5" w:rsidP="005B48A5">
      <w:pPr>
        <w:pStyle w:val="Listaszerbekezds"/>
        <w:keepNext w:val="0"/>
      </w:pPr>
      <w:r>
        <w:t>1.2. pontban található feltételek teljesülése</w:t>
      </w:r>
    </w:p>
    <w:p w14:paraId="373D7209" w14:textId="77777777" w:rsidR="005B48A5" w:rsidRDefault="005B48A5" w:rsidP="005B48A5">
      <w:pPr>
        <w:pStyle w:val="Listaszerbekezds"/>
        <w:keepNext w:val="0"/>
      </w:pPr>
      <w:r>
        <w:t>A tesztesetek során használt felhasználói profil megléte az adatbázisban</w:t>
      </w:r>
    </w:p>
    <w:p w14:paraId="4B4C9338" w14:textId="77777777" w:rsidR="005B48A5" w:rsidRDefault="005B48A5" w:rsidP="005B48A5">
      <w:pPr>
        <w:pStyle w:val="Cmsor3"/>
      </w:pPr>
      <w:bookmarkStart w:id="287" w:name="_Toc227912052"/>
      <w:r>
        <w:lastRenderedPageBreak/>
        <w:t>Bevitt adatok</w:t>
      </w:r>
      <w:bookmarkEnd w:id="287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6C8EFA4A" w14:textId="77777777" w:rsidTr="00E53DDD">
        <w:tc>
          <w:tcPr>
            <w:tcW w:w="7644" w:type="dxa"/>
            <w:gridSpan w:val="2"/>
          </w:tcPr>
          <w:p w14:paraId="53B89DEA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SIDEBAR-1</w:t>
            </w:r>
          </w:p>
        </w:tc>
      </w:tr>
      <w:tr w:rsidR="005B48A5" w14:paraId="66F77846" w14:textId="77777777" w:rsidTr="00E53DDD">
        <w:tc>
          <w:tcPr>
            <w:tcW w:w="3779" w:type="dxa"/>
          </w:tcPr>
          <w:p w14:paraId="4424D26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53A7C9D9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5B48A5" w14:paraId="609EB5B8" w14:textId="77777777" w:rsidTr="00E53DDD">
        <w:tc>
          <w:tcPr>
            <w:tcW w:w="3779" w:type="dxa"/>
          </w:tcPr>
          <w:p w14:paraId="3ECE0B98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019F8ADB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43AE3C98" w14:textId="77777777" w:rsidR="005B48A5" w:rsidRDefault="005B48A5" w:rsidP="005B48A5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4C55BABB" w14:textId="77777777" w:rsidTr="00E53DDD">
        <w:tc>
          <w:tcPr>
            <w:tcW w:w="7644" w:type="dxa"/>
            <w:gridSpan w:val="2"/>
          </w:tcPr>
          <w:p w14:paraId="0E5775FA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SIDEBAR-2</w:t>
            </w:r>
          </w:p>
        </w:tc>
      </w:tr>
      <w:tr w:rsidR="005B48A5" w14:paraId="28B97DDB" w14:textId="77777777" w:rsidTr="00E53DDD">
        <w:tc>
          <w:tcPr>
            <w:tcW w:w="3779" w:type="dxa"/>
          </w:tcPr>
          <w:p w14:paraId="0FE979A5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0AEC5D0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5B48A5" w14:paraId="548D227C" w14:textId="77777777" w:rsidTr="00E53DDD">
        <w:tc>
          <w:tcPr>
            <w:tcW w:w="3779" w:type="dxa"/>
          </w:tcPr>
          <w:p w14:paraId="6F1E09C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6E69311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4570D4E0" w14:textId="77777777" w:rsidR="005B48A5" w:rsidRDefault="005B48A5" w:rsidP="005B48A5">
      <w:pPr>
        <w:pStyle w:val="Cmsor3"/>
      </w:pPr>
      <w:bookmarkStart w:id="288" w:name="_Toc227912053"/>
      <w:r>
        <w:t>Várt eredmény</w:t>
      </w:r>
      <w:bookmarkEnd w:id="288"/>
    </w:p>
    <w:p w14:paraId="14A36973" w14:textId="77777777" w:rsidR="005B48A5" w:rsidRDefault="005B48A5" w:rsidP="005B48A5">
      <w:pPr>
        <w:pStyle w:val="Listaszerbekezds"/>
        <w:keepNext w:val="0"/>
      </w:pPr>
      <w:r>
        <w:t>SIDEBAR-1:</w:t>
      </w:r>
      <w:r>
        <w:br/>
        <w:t>A teszt során az oldalon található menüpontok megfelelően megnyílnak.</w:t>
      </w:r>
    </w:p>
    <w:p w14:paraId="5C110C9C" w14:textId="77777777" w:rsidR="005B48A5" w:rsidRDefault="005B48A5" w:rsidP="005B48A5">
      <w:pPr>
        <w:pStyle w:val="Listaszerbekezds"/>
        <w:keepNext w:val="0"/>
      </w:pPr>
      <w:r>
        <w:t>SIDEBAR-2:</w:t>
      </w:r>
      <w:r>
        <w:br/>
        <w:t>Az oldalsáv mobilos felbontásban is megfelelően működik.</w:t>
      </w:r>
    </w:p>
    <w:p w14:paraId="151DA07B" w14:textId="77777777" w:rsidR="005B48A5" w:rsidRDefault="005B48A5" w:rsidP="005B48A5">
      <w:pPr>
        <w:pStyle w:val="Cmsor3"/>
      </w:pPr>
      <w:bookmarkStart w:id="289" w:name="_Toc227912054"/>
      <w:r>
        <w:t>Tesztlépések</w:t>
      </w:r>
      <w:bookmarkEnd w:id="289"/>
    </w:p>
    <w:p w14:paraId="2CA24010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SIDEBAR-1:</w:t>
      </w:r>
    </w:p>
    <w:p w14:paraId="6780742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45F62F20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Az oldalsávon található és elérhető menüpontok megnyitása egyesével egymás után, mobilos felület esetén előtte a hamburger menü külön megnyitásával.</w:t>
      </w:r>
    </w:p>
    <w:p w14:paraId="107AC8BA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Navigációs sávon a profilképre kattintva megjelenő ’Profiladatok’ menüpont megnyitása.</w:t>
      </w:r>
    </w:p>
    <w:p w14:paraId="517342D6" w14:textId="77777777" w:rsidR="005B48A5" w:rsidRDefault="005B48A5" w:rsidP="005B48A5">
      <w:pPr>
        <w:rPr>
          <w:lang w:eastAsia="hu-HU"/>
        </w:rPr>
      </w:pPr>
    </w:p>
    <w:p w14:paraId="4DD7FF95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SIDEBAR-2:</w:t>
      </w:r>
    </w:p>
    <w:p w14:paraId="7274C9EC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057357E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Böngésző kisebb méretre vétele és az oldalsáv megnyitása a hamburger menü segítségével, majd annak bezárása.</w:t>
      </w:r>
    </w:p>
    <w:p w14:paraId="3500D5DF" w14:textId="77777777" w:rsidR="005B48A5" w:rsidRDefault="005B48A5" w:rsidP="005B48A5">
      <w:pPr>
        <w:pStyle w:val="Cmsor3"/>
      </w:pPr>
      <w:bookmarkStart w:id="290" w:name="_Toc227912055"/>
      <w:r>
        <w:t>Teszteket tartalmazó fájl útvonala</w:t>
      </w:r>
      <w:bookmarkEnd w:id="290"/>
    </w:p>
    <w:p w14:paraId="7C199D61" w14:textId="77777777" w:rsidR="005B48A5" w:rsidRDefault="005B48A5" w:rsidP="005B48A5">
      <w:pPr>
        <w:rPr>
          <w:lang w:eastAsia="hu-HU"/>
        </w:rPr>
      </w:pPr>
      <w:proofErr w:type="spellStart"/>
      <w:r w:rsidRPr="00A9585B">
        <w:t>tests</w:t>
      </w:r>
      <w:proofErr w:type="spellEnd"/>
      <w:r w:rsidRPr="00A9585B">
        <w:t>/e2e/</w:t>
      </w:r>
      <w:r>
        <w:t>sbmenus</w:t>
      </w:r>
      <w:r w:rsidRPr="00A9585B">
        <w:t>.test.js</w:t>
      </w:r>
    </w:p>
    <w:p w14:paraId="5EEE7D64" w14:textId="77777777" w:rsidR="005B48A5" w:rsidRDefault="005B48A5" w:rsidP="005B48A5">
      <w:pPr>
        <w:pStyle w:val="Cmsor2"/>
      </w:pPr>
      <w:bookmarkStart w:id="291" w:name="_Toc227912056"/>
      <w:r>
        <w:t>Új termék felvétele</w:t>
      </w:r>
      <w:bookmarkEnd w:id="291"/>
    </w:p>
    <w:p w14:paraId="7E4D4B01" w14:textId="77777777" w:rsidR="005B48A5" w:rsidRDefault="005B48A5" w:rsidP="005B48A5">
      <w:pPr>
        <w:pStyle w:val="Cmsor3"/>
      </w:pPr>
      <w:bookmarkStart w:id="292" w:name="_Toc227912057"/>
      <w:r>
        <w:t>Tesztesetek</w:t>
      </w:r>
      <w:bookmarkEnd w:id="292"/>
    </w:p>
    <w:p w14:paraId="764351DB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WAREHOUSE-1: Új termék sikeres felvétele a raktárba</w:t>
      </w:r>
    </w:p>
    <w:p w14:paraId="0FA83F5D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WAREHOUSE-2: Új termék felvételének meghiúsulása előfizetés hiánya miatt.</w:t>
      </w:r>
    </w:p>
    <w:p w14:paraId="44938F8D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t>WAREHOUSE-3: Új termék felvételének meghiúsulása megfelelő jogosultság hiánya miatt.</w:t>
      </w:r>
    </w:p>
    <w:p w14:paraId="6BF6F9F9" w14:textId="77777777" w:rsidR="005B48A5" w:rsidRDefault="005B48A5" w:rsidP="005B48A5">
      <w:pPr>
        <w:pStyle w:val="Listaszerbekezds"/>
        <w:keepNext w:val="0"/>
        <w:numPr>
          <w:ilvl w:val="0"/>
          <w:numId w:val="42"/>
        </w:numPr>
      </w:pPr>
      <w:r>
        <w:lastRenderedPageBreak/>
        <w:t xml:space="preserve">WAREHOUSE-4: Új termék felvételének meghiúsulása megfelelő jogosultság hiánya miatt. </w:t>
      </w:r>
    </w:p>
    <w:p w14:paraId="7CE0B8EB" w14:textId="77777777" w:rsidR="005B48A5" w:rsidRDefault="005B48A5" w:rsidP="005B48A5">
      <w:r>
        <w:t>Regisztrációs felület megfelelő működésének tesztelése</w:t>
      </w:r>
    </w:p>
    <w:p w14:paraId="54230C20" w14:textId="77777777" w:rsidR="005B48A5" w:rsidRDefault="005B48A5" w:rsidP="005B48A5">
      <w:pPr>
        <w:pStyle w:val="Cmsor3"/>
      </w:pPr>
      <w:bookmarkStart w:id="293" w:name="_Toc227912058"/>
      <w:r>
        <w:t>Tesztek célja</w:t>
      </w:r>
      <w:bookmarkEnd w:id="293"/>
    </w:p>
    <w:p w14:paraId="5F951219" w14:textId="77777777" w:rsidR="005B48A5" w:rsidRDefault="005B48A5" w:rsidP="005B48A5">
      <w:r>
        <w:t>Új termék felvételének tesztelése a raktár oldalán</w:t>
      </w:r>
    </w:p>
    <w:p w14:paraId="74E42730" w14:textId="77777777" w:rsidR="005B48A5" w:rsidRDefault="005B48A5" w:rsidP="005B48A5">
      <w:pPr>
        <w:pStyle w:val="Cmsor3"/>
      </w:pPr>
      <w:bookmarkStart w:id="294" w:name="_Toc227912059"/>
      <w:r>
        <w:t>Előfeltételek</w:t>
      </w:r>
      <w:bookmarkEnd w:id="294"/>
    </w:p>
    <w:p w14:paraId="6FC06208" w14:textId="77777777" w:rsidR="005B48A5" w:rsidRDefault="005B48A5" w:rsidP="005B48A5">
      <w:pPr>
        <w:pStyle w:val="Listaszerbekezds"/>
        <w:keepNext w:val="0"/>
      </w:pPr>
      <w:r>
        <w:t>1.2. pontban található feltételek teljesülése</w:t>
      </w:r>
    </w:p>
    <w:p w14:paraId="427DC803" w14:textId="77777777" w:rsidR="005B48A5" w:rsidRDefault="005B48A5" w:rsidP="005B48A5">
      <w:pPr>
        <w:pStyle w:val="Listaszerbekezds"/>
        <w:keepNext w:val="0"/>
      </w:pPr>
      <w:r>
        <w:t>A tesztesetek során használt felhasználói profilok megléte az adatbázisban a megfelelő jogosultságokkal</w:t>
      </w:r>
    </w:p>
    <w:p w14:paraId="6E6F05B6" w14:textId="77777777" w:rsidR="005B48A5" w:rsidRDefault="005B48A5" w:rsidP="005B48A5">
      <w:pPr>
        <w:pStyle w:val="Listaszerbekezds"/>
        <w:keepNext w:val="0"/>
      </w:pPr>
      <w:r>
        <w:t>WAREHOUSE-1 tesztesetnél a fióknak rendelkeznie kell a megfelelő jogosultságokkal, a cégének pedig előfizetéssel. Emellett léteznie kell Irodaszer nevű termékkategóriának is.</w:t>
      </w:r>
    </w:p>
    <w:p w14:paraId="343B032A" w14:textId="77777777" w:rsidR="005B48A5" w:rsidRDefault="005B48A5" w:rsidP="005B48A5">
      <w:pPr>
        <w:pStyle w:val="Listaszerbekezds"/>
        <w:keepNext w:val="0"/>
      </w:pPr>
      <w:r>
        <w:t xml:space="preserve">WAREHOUSE-2 tesztesetnél a fióknak rendelkeznie kell a megfelelő jogosultságokkal, de a </w:t>
      </w:r>
      <w:proofErr w:type="spellStart"/>
      <w:r>
        <w:t>cége</w:t>
      </w:r>
      <w:proofErr w:type="spellEnd"/>
      <w:r>
        <w:t xml:space="preserve"> nem rendelkezhet előfizetéssel.</w:t>
      </w:r>
    </w:p>
    <w:p w14:paraId="56F53966" w14:textId="77777777" w:rsidR="005B48A5" w:rsidRDefault="005B48A5" w:rsidP="005B48A5">
      <w:pPr>
        <w:pStyle w:val="Listaszerbekezds"/>
        <w:keepNext w:val="0"/>
      </w:pPr>
      <w:r>
        <w:t>WAREHOUSE-3 tesztesetnél a fióknak rendelkeznie kell rendelés összekészítői jogosultsággal, de nem rendelkezhet raktárkezelői jogokkal.</w:t>
      </w:r>
    </w:p>
    <w:p w14:paraId="18A7E16A" w14:textId="77777777" w:rsidR="005B48A5" w:rsidRDefault="005B48A5" w:rsidP="005B48A5">
      <w:pPr>
        <w:pStyle w:val="Listaszerbekezds"/>
        <w:keepNext w:val="0"/>
      </w:pPr>
      <w:r>
        <w:t>WAREHOUSE-4 tesztesetnél a fiók nem rendelkezhet se raktárkezelői, se rendelés összekészítői jogokkal.</w:t>
      </w:r>
    </w:p>
    <w:p w14:paraId="7B7F4D70" w14:textId="77777777" w:rsidR="005B48A5" w:rsidRDefault="005B48A5" w:rsidP="005B48A5">
      <w:pPr>
        <w:pStyle w:val="Cmsor3"/>
      </w:pPr>
      <w:bookmarkStart w:id="295" w:name="_Toc227912060"/>
      <w:r>
        <w:t>Bevitt adatok</w:t>
      </w:r>
      <w:bookmarkEnd w:id="295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42BA24D3" w14:textId="77777777" w:rsidTr="00E53DDD">
        <w:tc>
          <w:tcPr>
            <w:tcW w:w="7644" w:type="dxa"/>
            <w:gridSpan w:val="2"/>
          </w:tcPr>
          <w:p w14:paraId="5DCAA8CA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WAREHOUSE-1</w:t>
            </w:r>
          </w:p>
        </w:tc>
      </w:tr>
      <w:tr w:rsidR="005B48A5" w14:paraId="28E5814D" w14:textId="77777777" w:rsidTr="00E53DDD">
        <w:tc>
          <w:tcPr>
            <w:tcW w:w="3779" w:type="dxa"/>
          </w:tcPr>
          <w:p w14:paraId="7A238B84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40AC3120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</w:t>
            </w:r>
            <w:r w:rsidRPr="00722A50">
              <w:rPr>
                <w:lang w:eastAsia="hu-HU"/>
              </w:rPr>
              <w:t xml:space="preserve"> </w:t>
            </w:r>
            <w:r>
              <w:rPr>
                <w:lang w:eastAsia="hu-HU"/>
              </w:rPr>
              <w:t>Péter</w:t>
            </w:r>
          </w:p>
        </w:tc>
      </w:tr>
      <w:tr w:rsidR="005B48A5" w14:paraId="5D307812" w14:textId="77777777" w:rsidTr="00E53DDD">
        <w:tc>
          <w:tcPr>
            <w:tcW w:w="3779" w:type="dxa"/>
          </w:tcPr>
          <w:p w14:paraId="079E374D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5BBC2DA8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5B48A5" w14:paraId="151B8474" w14:textId="77777777" w:rsidTr="00E53DDD">
        <w:tc>
          <w:tcPr>
            <w:tcW w:w="3779" w:type="dxa"/>
          </w:tcPr>
          <w:p w14:paraId="277B35EA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Terméknév</w:t>
            </w:r>
          </w:p>
        </w:tc>
        <w:tc>
          <w:tcPr>
            <w:tcW w:w="3865" w:type="dxa"/>
          </w:tcPr>
          <w:p w14:paraId="3CD010A6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Tesztrúd</w:t>
            </w:r>
          </w:p>
        </w:tc>
      </w:tr>
      <w:tr w:rsidR="005B48A5" w14:paraId="617B06E9" w14:textId="77777777" w:rsidTr="00E53DDD">
        <w:tc>
          <w:tcPr>
            <w:tcW w:w="3779" w:type="dxa"/>
          </w:tcPr>
          <w:p w14:paraId="5BB508F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Készlet</w:t>
            </w:r>
          </w:p>
        </w:tc>
        <w:tc>
          <w:tcPr>
            <w:tcW w:w="3865" w:type="dxa"/>
          </w:tcPr>
          <w:p w14:paraId="4B24E53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60</w:t>
            </w:r>
          </w:p>
        </w:tc>
      </w:tr>
      <w:tr w:rsidR="005B48A5" w14:paraId="52D18A1F" w14:textId="77777777" w:rsidTr="00E53DDD">
        <w:tc>
          <w:tcPr>
            <w:tcW w:w="3779" w:type="dxa"/>
          </w:tcPr>
          <w:p w14:paraId="47C509D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Cikkszám</w:t>
            </w:r>
          </w:p>
        </w:tc>
        <w:tc>
          <w:tcPr>
            <w:tcW w:w="3865" w:type="dxa"/>
          </w:tcPr>
          <w:p w14:paraId="6D18285E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RUD-001</w:t>
            </w:r>
          </w:p>
        </w:tc>
      </w:tr>
      <w:tr w:rsidR="005B48A5" w14:paraId="67F37680" w14:textId="77777777" w:rsidTr="00E53DDD">
        <w:tc>
          <w:tcPr>
            <w:tcW w:w="3779" w:type="dxa"/>
          </w:tcPr>
          <w:p w14:paraId="4BAC975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Kiszerelés</w:t>
            </w:r>
          </w:p>
        </w:tc>
        <w:tc>
          <w:tcPr>
            <w:tcW w:w="3865" w:type="dxa"/>
          </w:tcPr>
          <w:p w14:paraId="373784EE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db</w:t>
            </w:r>
          </w:p>
        </w:tc>
      </w:tr>
      <w:tr w:rsidR="005B48A5" w14:paraId="083A383E" w14:textId="77777777" w:rsidTr="00E53DDD">
        <w:tc>
          <w:tcPr>
            <w:tcW w:w="3779" w:type="dxa"/>
          </w:tcPr>
          <w:p w14:paraId="0215F6C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Minimum vásárlási mennyiség</w:t>
            </w:r>
          </w:p>
        </w:tc>
        <w:tc>
          <w:tcPr>
            <w:tcW w:w="3865" w:type="dxa"/>
          </w:tcPr>
          <w:p w14:paraId="1FA7ECF5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  <w:tr w:rsidR="005B48A5" w14:paraId="34D8507E" w14:textId="77777777" w:rsidTr="00E53DDD">
        <w:tc>
          <w:tcPr>
            <w:tcW w:w="3779" w:type="dxa"/>
          </w:tcPr>
          <w:p w14:paraId="3C8C66B5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Leírás</w:t>
            </w:r>
          </w:p>
        </w:tc>
        <w:tc>
          <w:tcPr>
            <w:tcW w:w="3865" w:type="dxa"/>
          </w:tcPr>
          <w:p w14:paraId="714D12D4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Ez egy tesztrúd</w:t>
            </w:r>
          </w:p>
        </w:tc>
      </w:tr>
      <w:tr w:rsidR="005B48A5" w14:paraId="7F83DB23" w14:textId="77777777" w:rsidTr="00E53DDD">
        <w:tc>
          <w:tcPr>
            <w:tcW w:w="3779" w:type="dxa"/>
          </w:tcPr>
          <w:p w14:paraId="6994C6D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Ár</w:t>
            </w:r>
          </w:p>
        </w:tc>
        <w:tc>
          <w:tcPr>
            <w:tcW w:w="3865" w:type="dxa"/>
          </w:tcPr>
          <w:p w14:paraId="0B9C1FFD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4000</w:t>
            </w:r>
          </w:p>
        </w:tc>
      </w:tr>
      <w:tr w:rsidR="005B48A5" w14:paraId="09C90758" w14:textId="77777777" w:rsidTr="00E53DDD">
        <w:tc>
          <w:tcPr>
            <w:tcW w:w="3779" w:type="dxa"/>
          </w:tcPr>
          <w:p w14:paraId="007AD0B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Kategória</w:t>
            </w:r>
          </w:p>
        </w:tc>
        <w:tc>
          <w:tcPr>
            <w:tcW w:w="3865" w:type="dxa"/>
          </w:tcPr>
          <w:p w14:paraId="02A4DD43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Irodaszer</w:t>
            </w:r>
          </w:p>
        </w:tc>
      </w:tr>
      <w:tr w:rsidR="005B48A5" w14:paraId="318D3902" w14:textId="77777777" w:rsidTr="00E53DDD">
        <w:tc>
          <w:tcPr>
            <w:tcW w:w="3779" w:type="dxa"/>
          </w:tcPr>
          <w:p w14:paraId="002B7C3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ÁFA-kulcs</w:t>
            </w:r>
          </w:p>
        </w:tc>
        <w:tc>
          <w:tcPr>
            <w:tcW w:w="3865" w:type="dxa"/>
          </w:tcPr>
          <w:p w14:paraId="1F483E5D" w14:textId="77777777" w:rsidR="005B48A5" w:rsidRPr="00722A50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27</w:t>
            </w:r>
          </w:p>
        </w:tc>
      </w:tr>
    </w:tbl>
    <w:p w14:paraId="11D0D038" w14:textId="77777777" w:rsidR="005B48A5" w:rsidRDefault="005B48A5" w:rsidP="005B48A5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686E5449" w14:textId="77777777" w:rsidTr="00E53DDD">
        <w:tc>
          <w:tcPr>
            <w:tcW w:w="7644" w:type="dxa"/>
            <w:gridSpan w:val="2"/>
          </w:tcPr>
          <w:p w14:paraId="12D09EF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WAREHOUSE-2</w:t>
            </w:r>
          </w:p>
        </w:tc>
      </w:tr>
      <w:tr w:rsidR="005B48A5" w14:paraId="72008DDA" w14:textId="77777777" w:rsidTr="00E53DDD">
        <w:tc>
          <w:tcPr>
            <w:tcW w:w="3779" w:type="dxa"/>
          </w:tcPr>
          <w:p w14:paraId="6BA456B6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1A9F72B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Molnár Zoltán</w:t>
            </w:r>
          </w:p>
        </w:tc>
      </w:tr>
      <w:tr w:rsidR="005B48A5" w14:paraId="586C5FAB" w14:textId="77777777" w:rsidTr="00E53DDD">
        <w:tc>
          <w:tcPr>
            <w:tcW w:w="3779" w:type="dxa"/>
          </w:tcPr>
          <w:p w14:paraId="1A4EC6F4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5B3341B3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197520D5" w14:textId="77777777" w:rsidR="005F6474" w:rsidRDefault="005F6474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33B947F1" w14:textId="77777777" w:rsidTr="00E53DDD">
        <w:tc>
          <w:tcPr>
            <w:tcW w:w="7644" w:type="dxa"/>
            <w:gridSpan w:val="2"/>
          </w:tcPr>
          <w:p w14:paraId="020FD05E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WAREHOUSE-3</w:t>
            </w:r>
          </w:p>
        </w:tc>
      </w:tr>
      <w:tr w:rsidR="005B48A5" w14:paraId="7EC9842A" w14:textId="77777777" w:rsidTr="00E53DDD">
        <w:tc>
          <w:tcPr>
            <w:tcW w:w="3779" w:type="dxa"/>
          </w:tcPr>
          <w:p w14:paraId="6609BF51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1EFD844F" w14:textId="77777777" w:rsidR="005B48A5" w:rsidRDefault="005B48A5" w:rsidP="00E53DDD">
            <w:pPr>
              <w:ind w:left="0"/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osszeallit</w:t>
            </w:r>
            <w:proofErr w:type="spellEnd"/>
          </w:p>
        </w:tc>
      </w:tr>
      <w:tr w:rsidR="005B48A5" w14:paraId="5DA5AA71" w14:textId="77777777" w:rsidTr="00E53DDD">
        <w:tc>
          <w:tcPr>
            <w:tcW w:w="3779" w:type="dxa"/>
          </w:tcPr>
          <w:p w14:paraId="13E04BAD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1EC3EE9C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37888DBD" w14:textId="77777777" w:rsidR="005B48A5" w:rsidRDefault="005B48A5" w:rsidP="005B48A5">
      <w:pPr>
        <w:ind w:left="0"/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48A5" w14:paraId="3123A5BC" w14:textId="77777777" w:rsidTr="00E53DDD">
        <w:tc>
          <w:tcPr>
            <w:tcW w:w="7644" w:type="dxa"/>
            <w:gridSpan w:val="2"/>
          </w:tcPr>
          <w:p w14:paraId="0CB25997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WAREHOUSE-4</w:t>
            </w:r>
          </w:p>
        </w:tc>
      </w:tr>
      <w:tr w:rsidR="005B48A5" w14:paraId="16E9E888" w14:textId="77777777" w:rsidTr="00E53DDD">
        <w:tc>
          <w:tcPr>
            <w:tcW w:w="3779" w:type="dxa"/>
          </w:tcPr>
          <w:p w14:paraId="3F99F9C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110F66DD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lead</w:t>
            </w:r>
          </w:p>
        </w:tc>
      </w:tr>
      <w:tr w:rsidR="005B48A5" w14:paraId="13289A23" w14:textId="77777777" w:rsidTr="00E53DDD">
        <w:tc>
          <w:tcPr>
            <w:tcW w:w="3779" w:type="dxa"/>
          </w:tcPr>
          <w:p w14:paraId="268A5E62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25539930" w14:textId="77777777" w:rsidR="005B48A5" w:rsidRDefault="005B48A5" w:rsidP="00E53DDD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17ADE013" w14:textId="77777777" w:rsidR="005B48A5" w:rsidRPr="00C81729" w:rsidRDefault="005B48A5" w:rsidP="005B48A5">
      <w:pPr>
        <w:ind w:left="0"/>
        <w:rPr>
          <w:lang w:eastAsia="hu-HU"/>
        </w:rPr>
      </w:pPr>
    </w:p>
    <w:p w14:paraId="0479E497" w14:textId="77777777" w:rsidR="005B48A5" w:rsidRDefault="005B48A5" w:rsidP="005B48A5">
      <w:pPr>
        <w:pStyle w:val="Cmsor3"/>
      </w:pPr>
      <w:bookmarkStart w:id="296" w:name="_Toc227912061"/>
      <w:r>
        <w:t>Várt eredmény</w:t>
      </w:r>
      <w:bookmarkEnd w:id="296"/>
    </w:p>
    <w:p w14:paraId="5343245C" w14:textId="77777777" w:rsidR="005B48A5" w:rsidRDefault="005B48A5" w:rsidP="005B48A5">
      <w:pPr>
        <w:pStyle w:val="Listaszerbekezds"/>
        <w:keepNext w:val="0"/>
      </w:pPr>
      <w:r w:rsidRPr="00FF1085">
        <w:t>WAREHOUSE</w:t>
      </w:r>
      <w:r>
        <w:t>-1:</w:t>
      </w:r>
      <w:r>
        <w:br/>
        <w:t>Sikeres termékfelvétel a megadott adatokkal, ami a raktártáblázatban meg is jelenik</w:t>
      </w:r>
    </w:p>
    <w:p w14:paraId="51D6BD67" w14:textId="77777777" w:rsidR="005B48A5" w:rsidRDefault="005B48A5" w:rsidP="005B48A5">
      <w:pPr>
        <w:pStyle w:val="Listaszerbekezds"/>
        <w:keepNext w:val="0"/>
      </w:pPr>
      <w:r w:rsidRPr="00FF1085">
        <w:t>WAREHOUSE</w:t>
      </w:r>
      <w:r>
        <w:t>-2:</w:t>
      </w:r>
      <w:r>
        <w:br/>
        <w:t>A termékfelvétel meghiúsul, mert a cégnek nincsen előfizetése</w:t>
      </w:r>
    </w:p>
    <w:p w14:paraId="362D0C68" w14:textId="77777777" w:rsidR="005B48A5" w:rsidRDefault="005B48A5" w:rsidP="005B48A5">
      <w:pPr>
        <w:pStyle w:val="Listaszerbekezds"/>
        <w:keepNext w:val="0"/>
      </w:pPr>
      <w:r w:rsidRPr="00FF1085">
        <w:t>WAREHOUSE</w:t>
      </w:r>
      <w:r>
        <w:t>-3:</w:t>
      </w:r>
      <w:r>
        <w:br/>
        <w:t>A termékfelvétel meghiúsul, mert a felhasználónak nincsen megfelelő jogosultsága</w:t>
      </w:r>
    </w:p>
    <w:p w14:paraId="7941D283" w14:textId="77777777" w:rsidR="005B48A5" w:rsidRDefault="005B48A5" w:rsidP="005B48A5">
      <w:pPr>
        <w:pStyle w:val="Listaszerbekezds"/>
        <w:keepNext w:val="0"/>
      </w:pPr>
      <w:r w:rsidRPr="00FF1085">
        <w:t>WAREHOUSE</w:t>
      </w:r>
      <w:r>
        <w:t>-4:</w:t>
      </w:r>
      <w:r>
        <w:br/>
        <w:t>A termékfelvétel meghiúsul, mert a felhasználónak nincsen megfelelő jogosultsága, és a raktár oldalát sem tudja megnyitni</w:t>
      </w:r>
    </w:p>
    <w:p w14:paraId="6D35D888" w14:textId="77777777" w:rsidR="005B48A5" w:rsidRDefault="005B48A5" w:rsidP="005B48A5">
      <w:pPr>
        <w:pStyle w:val="Cmsor3"/>
      </w:pPr>
      <w:bookmarkStart w:id="297" w:name="_Toc227912062"/>
      <w:r>
        <w:t>Tesztlépések</w:t>
      </w:r>
      <w:bookmarkEnd w:id="297"/>
    </w:p>
    <w:p w14:paraId="45C0DDCE" w14:textId="77777777" w:rsidR="005B48A5" w:rsidRDefault="005B48A5" w:rsidP="005B48A5">
      <w:pPr>
        <w:rPr>
          <w:lang w:eastAsia="hu-HU"/>
        </w:rPr>
      </w:pPr>
      <w:r w:rsidRPr="00527686">
        <w:rPr>
          <w:lang w:eastAsia="hu-HU"/>
        </w:rPr>
        <w:t>WAREHOUSE</w:t>
      </w:r>
      <w:r>
        <w:rPr>
          <w:lang w:eastAsia="hu-HU"/>
        </w:rPr>
        <w:t>-1:</w:t>
      </w:r>
    </w:p>
    <w:p w14:paraId="130A002E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01B59E1C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raktar</w:t>
      </w:r>
      <w:proofErr w:type="spellEnd"/>
      <w:r>
        <w:rPr>
          <w:lang w:eastAsia="hu-HU"/>
        </w:rPr>
        <w:t xml:space="preserve"> oldal megnyitása az oldalsávon található menüponttal (mobil felbontás esetén előtte az oldalsáv megnyitása a hamburger menüvel)</w:t>
      </w:r>
    </w:p>
    <w:p w14:paraId="2F7F50E5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’Új termék felvétele’ gombra kattintva megjelenő termékfelvételi űrlap kitöltése megfelelő adatokkal</w:t>
      </w:r>
    </w:p>
    <w:p w14:paraId="424F27E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4. Termékfelvételi kérelem futtatása</w:t>
      </w:r>
    </w:p>
    <w:p w14:paraId="71BB8B8E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 xml:space="preserve">5. Sikeres termékfelvétel esetén az oldal </w:t>
      </w:r>
      <w:proofErr w:type="spellStart"/>
      <w:r>
        <w:rPr>
          <w:lang w:eastAsia="hu-HU"/>
        </w:rPr>
        <w:t>újratölt</w:t>
      </w:r>
      <w:proofErr w:type="spellEnd"/>
      <w:r>
        <w:rPr>
          <w:lang w:eastAsia="hu-HU"/>
        </w:rPr>
        <w:t xml:space="preserve"> és a teszteset ellenőrzi, hogy az új termék megtalálható-e a raktártáblázatban</w:t>
      </w:r>
    </w:p>
    <w:p w14:paraId="42E5CC55" w14:textId="77777777" w:rsidR="005B48A5" w:rsidRDefault="005B48A5" w:rsidP="005B48A5">
      <w:pPr>
        <w:rPr>
          <w:lang w:eastAsia="hu-HU"/>
        </w:rPr>
      </w:pPr>
    </w:p>
    <w:p w14:paraId="04DCBB90" w14:textId="77777777" w:rsidR="005B48A5" w:rsidRDefault="005B48A5" w:rsidP="005B48A5">
      <w:pPr>
        <w:rPr>
          <w:lang w:eastAsia="hu-HU"/>
        </w:rPr>
      </w:pPr>
      <w:r w:rsidRPr="00527686">
        <w:rPr>
          <w:lang w:eastAsia="hu-HU"/>
        </w:rPr>
        <w:t>WAREHOUSE</w:t>
      </w:r>
      <w:r>
        <w:rPr>
          <w:lang w:eastAsia="hu-HU"/>
        </w:rPr>
        <w:t>-2:</w:t>
      </w:r>
    </w:p>
    <w:p w14:paraId="23143F42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5ACB8671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raktar</w:t>
      </w:r>
      <w:proofErr w:type="spellEnd"/>
      <w:r>
        <w:rPr>
          <w:lang w:eastAsia="hu-HU"/>
        </w:rPr>
        <w:t xml:space="preserve"> oldal megnyitása az oldalsávon található menüponttal (mobil felbontás esetén előtte az oldalsáv megnyitása a hamburger menüvel)</w:t>
      </w:r>
    </w:p>
    <w:p w14:paraId="4CF1711F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A termékfelvétel meghiúsul, mert a gomb helyén egy ’Előfizetés szükséges’ felirat jelenik meg</w:t>
      </w:r>
    </w:p>
    <w:p w14:paraId="658D8475" w14:textId="6F2DA61A" w:rsidR="005F6474" w:rsidRDefault="005F6474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011F6050" w14:textId="77777777" w:rsidR="005B48A5" w:rsidRDefault="005B48A5" w:rsidP="005B48A5">
      <w:pPr>
        <w:rPr>
          <w:lang w:eastAsia="hu-HU"/>
        </w:rPr>
      </w:pPr>
      <w:r w:rsidRPr="00527686">
        <w:rPr>
          <w:lang w:eastAsia="hu-HU"/>
        </w:rPr>
        <w:lastRenderedPageBreak/>
        <w:t>WAREHOUSE</w:t>
      </w:r>
      <w:r>
        <w:rPr>
          <w:lang w:eastAsia="hu-HU"/>
        </w:rPr>
        <w:t>-3:</w:t>
      </w:r>
    </w:p>
    <w:p w14:paraId="2BBE8E71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486B536D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/</w:t>
      </w:r>
      <w:proofErr w:type="spellStart"/>
      <w:r>
        <w:rPr>
          <w:lang w:eastAsia="hu-HU"/>
        </w:rPr>
        <w:t>raktar</w:t>
      </w:r>
      <w:proofErr w:type="spellEnd"/>
      <w:r>
        <w:rPr>
          <w:lang w:eastAsia="hu-HU"/>
        </w:rPr>
        <w:t xml:space="preserve"> oldal megnyitása az oldalsávon található menüponttal (mobil felbontás esetén előtte az oldalsáv megnyitása a hamburger menüvel)</w:t>
      </w:r>
    </w:p>
    <w:p w14:paraId="586C61CA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3. A termékfelvétel meghiúsul, mert a felhasználó számára nem érhető el az új termék felvételének opciója</w:t>
      </w:r>
    </w:p>
    <w:p w14:paraId="50F054CE" w14:textId="77777777" w:rsidR="005B48A5" w:rsidRDefault="005B48A5" w:rsidP="005B48A5">
      <w:pPr>
        <w:rPr>
          <w:lang w:eastAsia="hu-HU"/>
        </w:rPr>
      </w:pPr>
    </w:p>
    <w:p w14:paraId="2EF2352F" w14:textId="77777777" w:rsidR="005B48A5" w:rsidRDefault="005B48A5" w:rsidP="005B48A5">
      <w:pPr>
        <w:rPr>
          <w:lang w:eastAsia="hu-HU"/>
        </w:rPr>
      </w:pPr>
      <w:r w:rsidRPr="00527686">
        <w:rPr>
          <w:lang w:eastAsia="hu-HU"/>
        </w:rPr>
        <w:t>WAREHOUSE</w:t>
      </w:r>
      <w:r>
        <w:rPr>
          <w:lang w:eastAsia="hu-HU"/>
        </w:rPr>
        <w:t>-4:</w:t>
      </w:r>
    </w:p>
    <w:p w14:paraId="1CEF1774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1B638CA4" w14:textId="77777777" w:rsidR="005B48A5" w:rsidRDefault="005B48A5" w:rsidP="005B48A5">
      <w:pPr>
        <w:rPr>
          <w:lang w:eastAsia="hu-HU"/>
        </w:rPr>
      </w:pPr>
      <w:r>
        <w:rPr>
          <w:lang w:eastAsia="hu-HU"/>
        </w:rPr>
        <w:t>2. A termékfelvétel meghiúsul, mert az oldalsávon nem érhető el a Raktár opció (mobil felbontás esetén előtte az oldalsáv megnyitása a hamburger menüvel)</w:t>
      </w:r>
    </w:p>
    <w:p w14:paraId="55173EB4" w14:textId="77777777" w:rsidR="005B48A5" w:rsidRDefault="005B48A5" w:rsidP="005B48A5">
      <w:pPr>
        <w:pStyle w:val="Cmsor3"/>
      </w:pPr>
      <w:bookmarkStart w:id="298" w:name="_Toc227912063"/>
      <w:r>
        <w:t>Teszteket tartalmazó fájl útvonala</w:t>
      </w:r>
      <w:bookmarkEnd w:id="298"/>
    </w:p>
    <w:p w14:paraId="33254AD2" w14:textId="098D8E85" w:rsidR="00867ED5" w:rsidRPr="00867ED5" w:rsidRDefault="005B48A5" w:rsidP="007F1B50">
      <w:pPr>
        <w:rPr>
          <w:lang w:eastAsia="hu-HU"/>
        </w:rPr>
      </w:pPr>
      <w:proofErr w:type="spellStart"/>
      <w:r w:rsidRPr="00A9585B">
        <w:t>tests</w:t>
      </w:r>
      <w:proofErr w:type="spellEnd"/>
      <w:r w:rsidRPr="00A9585B">
        <w:t>/e2e/</w:t>
      </w:r>
      <w:r>
        <w:t>warehouse</w:t>
      </w:r>
      <w:r w:rsidRPr="00A9585B">
        <w:t>.test.js</w:t>
      </w:r>
    </w:p>
    <w:p w14:paraId="38B42405" w14:textId="77777777" w:rsidR="00867ED5" w:rsidRDefault="00BD7DAD" w:rsidP="00BD7DAD">
      <w:pPr>
        <w:pStyle w:val="Cmsor1"/>
      </w:pPr>
      <w:bookmarkStart w:id="299" w:name="_Toc227912064"/>
      <w:r>
        <w:lastRenderedPageBreak/>
        <w:t>Backend fejlesztői dokumentáció</w:t>
      </w:r>
      <w:bookmarkEnd w:id="299"/>
    </w:p>
    <w:p w14:paraId="71D6A376" w14:textId="77777777" w:rsidR="00BD7DAD" w:rsidRDefault="00BD7DAD">
      <w:pPr>
        <w:pStyle w:val="Cmsor2"/>
      </w:pPr>
      <w:bookmarkStart w:id="300" w:name="_Toc227912065"/>
      <w:r>
        <w:t>Rendszer Áttekintés</w:t>
      </w:r>
      <w:bookmarkEnd w:id="300"/>
    </w:p>
    <w:p w14:paraId="5249E94A" w14:textId="77777777" w:rsidR="00BD7DAD" w:rsidRDefault="00BD7DAD">
      <w:r>
        <w:t>A backend egy Node.js alapú Express.js alkalmazás, amelyet a rendszer.js fájl indít el. A moduláris felépítés miatt minden üzleti logikai egység külön fájlban található, amelyeket az alkalmazás dinamikusan tölt be. Minden védett végpont JWT token ellenőrzésen esik át, amelyet az auth.js middleware végez.</w:t>
      </w:r>
    </w:p>
    <w:p w14:paraId="7887ACCC" w14:textId="77777777" w:rsidR="00BD7DAD" w:rsidRDefault="00BD7DAD">
      <w:pPr>
        <w:pStyle w:val="Cmsor3"/>
      </w:pPr>
      <w:bookmarkStart w:id="301" w:name="_Toc227912066"/>
      <w:r>
        <w:t>Modulok áttekintése</w:t>
      </w:r>
      <w:bookmarkEnd w:id="30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795"/>
        <w:gridCol w:w="6267"/>
      </w:tblGrid>
      <w:tr w:rsidR="001E4C9B" w14:paraId="291CEE69" w14:textId="77777777">
        <w:tc>
          <w:tcPr>
            <w:tcW w:w="2800" w:type="dxa"/>
            <w:shd w:val="clear" w:color="auto" w:fill="00948B"/>
          </w:tcPr>
          <w:p w14:paraId="07FD040D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Modul (fájl)</w:t>
            </w:r>
          </w:p>
        </w:tc>
        <w:tc>
          <w:tcPr>
            <w:tcW w:w="6300" w:type="dxa"/>
            <w:shd w:val="clear" w:color="auto" w:fill="00948B"/>
          </w:tcPr>
          <w:p w14:paraId="1091169B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Leírás</w:t>
            </w:r>
          </w:p>
        </w:tc>
      </w:tr>
      <w:tr w:rsidR="001E4C9B" w14:paraId="720CD59F" w14:textId="77777777">
        <w:tc>
          <w:tcPr>
            <w:tcW w:w="2800" w:type="dxa"/>
          </w:tcPr>
          <w:p w14:paraId="55F2EB2A" w14:textId="77777777" w:rsidR="001E4C9B" w:rsidRDefault="000E777B">
            <w:pPr>
              <w:pStyle w:val="Nincstrkz"/>
            </w:pPr>
            <w:r>
              <w:t>rendszer.js</w:t>
            </w:r>
          </w:p>
        </w:tc>
        <w:tc>
          <w:tcPr>
            <w:tcW w:w="6300" w:type="dxa"/>
          </w:tcPr>
          <w:p w14:paraId="63348CDD" w14:textId="77777777" w:rsidR="001E4C9B" w:rsidRDefault="000E777B">
            <w:pPr>
              <w:pStyle w:val="Nincstrkz"/>
            </w:pPr>
            <w:r>
              <w:t>Szerver belépési pont, modulok betöltése, CORS, Expres</w:t>
            </w:r>
            <w:r>
              <w:t>s inicializálás</w:t>
            </w:r>
          </w:p>
        </w:tc>
      </w:tr>
      <w:tr w:rsidR="001E4C9B" w14:paraId="2E826419" w14:textId="77777777">
        <w:tc>
          <w:tcPr>
            <w:tcW w:w="2800" w:type="dxa"/>
            <w:shd w:val="clear" w:color="auto" w:fill="E8F5F4"/>
          </w:tcPr>
          <w:p w14:paraId="716C1EB5" w14:textId="77777777" w:rsidR="001E4C9B" w:rsidRDefault="000E777B">
            <w:pPr>
              <w:pStyle w:val="Nincstrkz"/>
            </w:pPr>
            <w:r>
              <w:t>connect.js</w:t>
            </w:r>
          </w:p>
        </w:tc>
        <w:tc>
          <w:tcPr>
            <w:tcW w:w="6300" w:type="dxa"/>
            <w:shd w:val="clear" w:color="auto" w:fill="E8F5F4"/>
          </w:tcPr>
          <w:p w14:paraId="5BE2FFF6" w14:textId="77777777" w:rsidR="001E4C9B" w:rsidRDefault="000E777B">
            <w:pPr>
              <w:pStyle w:val="Nincstrkz"/>
            </w:pPr>
            <w:r>
              <w:t>MySQL kapcsolat pool kezelése (AMPPS/XAMPP automatikus felismerés)</w:t>
            </w:r>
          </w:p>
        </w:tc>
      </w:tr>
      <w:tr w:rsidR="001E4C9B" w14:paraId="1E3AC167" w14:textId="77777777">
        <w:tc>
          <w:tcPr>
            <w:tcW w:w="2800" w:type="dxa"/>
          </w:tcPr>
          <w:p w14:paraId="5B46E3DA" w14:textId="77777777" w:rsidR="001E4C9B" w:rsidRDefault="000E777B">
            <w:pPr>
              <w:pStyle w:val="Nincstrkz"/>
            </w:pPr>
            <w:r>
              <w:t>auth.js</w:t>
            </w:r>
          </w:p>
        </w:tc>
        <w:tc>
          <w:tcPr>
            <w:tcW w:w="6300" w:type="dxa"/>
          </w:tcPr>
          <w:p w14:paraId="49A01B0E" w14:textId="77777777" w:rsidR="001E4C9B" w:rsidRDefault="000E777B">
            <w:pPr>
              <w:pStyle w:val="Nincstrkz"/>
            </w:pPr>
            <w:r>
              <w:t>JWT middleware – token ellenőrzés és automatikus token megújítás minden kérésnél</w:t>
            </w:r>
          </w:p>
        </w:tc>
      </w:tr>
      <w:tr w:rsidR="001E4C9B" w14:paraId="3014FBD0" w14:textId="77777777">
        <w:tc>
          <w:tcPr>
            <w:tcW w:w="2800" w:type="dxa"/>
            <w:shd w:val="clear" w:color="auto" w:fill="E8F5F4"/>
          </w:tcPr>
          <w:p w14:paraId="4F1A53AD" w14:textId="77777777" w:rsidR="001E4C9B" w:rsidRDefault="000E777B">
            <w:pPr>
              <w:pStyle w:val="Nincstrkz"/>
            </w:pPr>
            <w:r>
              <w:t>bejelent.js</w:t>
            </w:r>
          </w:p>
        </w:tc>
        <w:tc>
          <w:tcPr>
            <w:tcW w:w="6300" w:type="dxa"/>
            <w:shd w:val="clear" w:color="auto" w:fill="E8F5F4"/>
          </w:tcPr>
          <w:p w14:paraId="4008E3B9" w14:textId="77777777" w:rsidR="001E4C9B" w:rsidRDefault="000E777B">
            <w:pPr>
              <w:pStyle w:val="Nincstrkz"/>
            </w:pPr>
            <w:r>
              <w:t xml:space="preserve">Bejelentkezési végpont (publikus, JWT tokent </w:t>
            </w:r>
            <w:r>
              <w:t>generál)</w:t>
            </w:r>
          </w:p>
        </w:tc>
      </w:tr>
      <w:tr w:rsidR="001E4C9B" w14:paraId="1BB04750" w14:textId="77777777">
        <w:tc>
          <w:tcPr>
            <w:tcW w:w="2800" w:type="dxa"/>
          </w:tcPr>
          <w:p w14:paraId="300D189B" w14:textId="77777777" w:rsidR="001E4C9B" w:rsidRDefault="000E777B">
            <w:pPr>
              <w:pStyle w:val="Nincstrkz"/>
            </w:pPr>
            <w:r>
              <w:t>regisztral.js</w:t>
            </w:r>
          </w:p>
        </w:tc>
        <w:tc>
          <w:tcPr>
            <w:tcW w:w="6300" w:type="dxa"/>
          </w:tcPr>
          <w:p w14:paraId="0175B513" w14:textId="77777777" w:rsidR="001E4C9B" w:rsidRDefault="000E777B">
            <w:pPr>
              <w:pStyle w:val="Nincstrkz"/>
            </w:pPr>
            <w:r>
              <w:t>Regisztrációs végpontok – új cég és felhasználó létrehozása token nélkül</w:t>
            </w:r>
          </w:p>
        </w:tc>
      </w:tr>
      <w:tr w:rsidR="001E4C9B" w14:paraId="6699622E" w14:textId="77777777">
        <w:tc>
          <w:tcPr>
            <w:tcW w:w="2800" w:type="dxa"/>
            <w:shd w:val="clear" w:color="auto" w:fill="E8F5F4"/>
          </w:tcPr>
          <w:p w14:paraId="54AC7E63" w14:textId="77777777" w:rsidR="001E4C9B" w:rsidRDefault="000E777B">
            <w:pPr>
              <w:pStyle w:val="Nincstrkz"/>
            </w:pPr>
            <w:r>
              <w:t>ceg.js</w:t>
            </w:r>
          </w:p>
        </w:tc>
        <w:tc>
          <w:tcPr>
            <w:tcW w:w="6300" w:type="dxa"/>
            <w:shd w:val="clear" w:color="auto" w:fill="E8F5F4"/>
          </w:tcPr>
          <w:p w14:paraId="78797563" w14:textId="77777777" w:rsidR="001E4C9B" w:rsidRDefault="000E777B">
            <w:pPr>
              <w:pStyle w:val="Nincstrkz"/>
            </w:pPr>
            <w:r>
              <w:t>Cégek kezelése – listázás, felvétel, módosítás</w:t>
            </w:r>
          </w:p>
        </w:tc>
      </w:tr>
      <w:tr w:rsidR="001E4C9B" w14:paraId="41156907" w14:textId="77777777">
        <w:tc>
          <w:tcPr>
            <w:tcW w:w="2800" w:type="dxa"/>
          </w:tcPr>
          <w:p w14:paraId="25586B6F" w14:textId="77777777" w:rsidR="001E4C9B" w:rsidRDefault="000E777B">
            <w:pPr>
              <w:pStyle w:val="Nincstrkz"/>
            </w:pPr>
            <w:r>
              <w:t>felhasznalo.js</w:t>
            </w:r>
          </w:p>
        </w:tc>
        <w:tc>
          <w:tcPr>
            <w:tcW w:w="6300" w:type="dxa"/>
          </w:tcPr>
          <w:p w14:paraId="4C1E4A4E" w14:textId="77777777" w:rsidR="001E4C9B" w:rsidRDefault="000E777B">
            <w:pPr>
              <w:pStyle w:val="Nincstrkz"/>
            </w:pPr>
            <w:r>
              <w:t>Felhasználók kezelése – felvétel, módosítás, jogkörök, alkalmazottak listázása</w:t>
            </w:r>
          </w:p>
        </w:tc>
      </w:tr>
      <w:tr w:rsidR="001E4C9B" w14:paraId="12AD580A" w14:textId="77777777">
        <w:tc>
          <w:tcPr>
            <w:tcW w:w="2800" w:type="dxa"/>
            <w:shd w:val="clear" w:color="auto" w:fill="E8F5F4"/>
          </w:tcPr>
          <w:p w14:paraId="6D6B1173" w14:textId="77777777" w:rsidR="001E4C9B" w:rsidRDefault="000E777B">
            <w:pPr>
              <w:pStyle w:val="Nincstrkz"/>
            </w:pPr>
            <w:r>
              <w:t>partnerek.js</w:t>
            </w:r>
          </w:p>
        </w:tc>
        <w:tc>
          <w:tcPr>
            <w:tcW w:w="6300" w:type="dxa"/>
            <w:shd w:val="clear" w:color="auto" w:fill="E8F5F4"/>
          </w:tcPr>
          <w:p w14:paraId="3F8955CC" w14:textId="77777777" w:rsidR="001E4C9B" w:rsidRDefault="000E777B">
            <w:pPr>
              <w:pStyle w:val="Nincstrkz"/>
            </w:pPr>
            <w:r>
              <w:t>Vállalati partnerkapcsolatok – elado–vevo párok létrehozása és lekérdezése</w:t>
            </w:r>
          </w:p>
        </w:tc>
      </w:tr>
      <w:tr w:rsidR="001E4C9B" w14:paraId="5014F25B" w14:textId="77777777">
        <w:tc>
          <w:tcPr>
            <w:tcW w:w="2800" w:type="dxa"/>
          </w:tcPr>
          <w:p w14:paraId="1F1744D0" w14:textId="77777777" w:rsidR="001E4C9B" w:rsidRDefault="000E777B">
            <w:pPr>
              <w:pStyle w:val="Nincstrkz"/>
            </w:pPr>
            <w:r>
              <w:t>termek.js</w:t>
            </w:r>
          </w:p>
        </w:tc>
        <w:tc>
          <w:tcPr>
            <w:tcW w:w="6300" w:type="dxa"/>
          </w:tcPr>
          <w:p w14:paraId="5AB7967C" w14:textId="77777777" w:rsidR="001E4C9B" w:rsidRDefault="000E777B">
            <w:pPr>
              <w:pStyle w:val="Nincstrkz"/>
            </w:pPr>
            <w:r>
              <w:t>Termékek és kategóriák kezelése – CRUD műveletek</w:t>
            </w:r>
          </w:p>
        </w:tc>
      </w:tr>
      <w:tr w:rsidR="001E4C9B" w14:paraId="138312D7" w14:textId="77777777">
        <w:tc>
          <w:tcPr>
            <w:tcW w:w="2800" w:type="dxa"/>
            <w:shd w:val="clear" w:color="auto" w:fill="E8F5F4"/>
          </w:tcPr>
          <w:p w14:paraId="4EA268B2" w14:textId="77777777" w:rsidR="001E4C9B" w:rsidRDefault="000E777B">
            <w:pPr>
              <w:pStyle w:val="Nincstrkz"/>
            </w:pPr>
            <w:r>
              <w:t>raktar.js</w:t>
            </w:r>
          </w:p>
        </w:tc>
        <w:tc>
          <w:tcPr>
            <w:tcW w:w="6300" w:type="dxa"/>
            <w:shd w:val="clear" w:color="auto" w:fill="E8F5F4"/>
          </w:tcPr>
          <w:p w14:paraId="4797541F" w14:textId="77777777" w:rsidR="001E4C9B" w:rsidRDefault="000E777B">
            <w:pPr>
              <w:pStyle w:val="Nincstrkz"/>
            </w:pPr>
            <w:r>
              <w:t>Raktárkészlet lekérdezése termékszinten</w:t>
            </w:r>
          </w:p>
        </w:tc>
      </w:tr>
      <w:tr w:rsidR="001E4C9B" w14:paraId="0D3065B1" w14:textId="77777777">
        <w:tc>
          <w:tcPr>
            <w:tcW w:w="2800" w:type="dxa"/>
          </w:tcPr>
          <w:p w14:paraId="267672F6" w14:textId="77777777" w:rsidR="001E4C9B" w:rsidRDefault="000E777B">
            <w:pPr>
              <w:pStyle w:val="Nincstrkz"/>
            </w:pPr>
            <w:r>
              <w:t>rendeles.js</w:t>
            </w:r>
          </w:p>
        </w:tc>
        <w:tc>
          <w:tcPr>
            <w:tcW w:w="6300" w:type="dxa"/>
          </w:tcPr>
          <w:p w14:paraId="29250B54" w14:textId="77777777" w:rsidR="001E4C9B" w:rsidRDefault="000E777B">
            <w:pPr>
              <w:pStyle w:val="Nincstrkz"/>
            </w:pPr>
            <w:r>
              <w:t xml:space="preserve">Rendelések – leadás, lekérdezés, </w:t>
            </w:r>
            <w:r>
              <w:t>státuszkezelés, törlés/sztornózás</w:t>
            </w:r>
          </w:p>
        </w:tc>
      </w:tr>
      <w:tr w:rsidR="001E4C9B" w14:paraId="51AB1638" w14:textId="77777777">
        <w:tc>
          <w:tcPr>
            <w:tcW w:w="2800" w:type="dxa"/>
            <w:shd w:val="clear" w:color="auto" w:fill="E8F5F4"/>
          </w:tcPr>
          <w:p w14:paraId="14B9F86B" w14:textId="77777777" w:rsidR="001E4C9B" w:rsidRDefault="000E777B">
            <w:pPr>
              <w:pStyle w:val="Nincstrkz"/>
            </w:pPr>
            <w:r>
              <w:t>szamla.js</w:t>
            </w:r>
          </w:p>
        </w:tc>
        <w:tc>
          <w:tcPr>
            <w:tcW w:w="6300" w:type="dxa"/>
            <w:shd w:val="clear" w:color="auto" w:fill="E8F5F4"/>
          </w:tcPr>
          <w:p w14:paraId="3D7BCE6E" w14:textId="77777777" w:rsidR="001E4C9B" w:rsidRDefault="000E777B">
            <w:pPr>
              <w:pStyle w:val="Nincstrkz"/>
            </w:pPr>
            <w:r>
              <w:t>Számla PDF generálás és mentés (idempotens)</w:t>
            </w:r>
          </w:p>
        </w:tc>
      </w:tr>
      <w:tr w:rsidR="001E4C9B" w14:paraId="28DA0436" w14:textId="77777777">
        <w:tc>
          <w:tcPr>
            <w:tcW w:w="2800" w:type="dxa"/>
          </w:tcPr>
          <w:p w14:paraId="2B804E64" w14:textId="77777777" w:rsidR="001E4C9B" w:rsidRDefault="000E777B">
            <w:pPr>
              <w:pStyle w:val="Nincstrkz"/>
            </w:pPr>
            <w:r>
              <w:t>sztorno.js</w:t>
            </w:r>
          </w:p>
        </w:tc>
        <w:tc>
          <w:tcPr>
            <w:tcW w:w="6300" w:type="dxa"/>
          </w:tcPr>
          <w:p w14:paraId="744C2951" w14:textId="77777777" w:rsidR="001E4C9B" w:rsidRDefault="000E777B">
            <w:pPr>
              <w:pStyle w:val="Nincstrkz"/>
            </w:pPr>
            <w:r>
              <w:t>Sztornó számla PDF generálás</w:t>
            </w:r>
          </w:p>
        </w:tc>
      </w:tr>
      <w:tr w:rsidR="001E4C9B" w14:paraId="5F49B2C8" w14:textId="77777777">
        <w:tc>
          <w:tcPr>
            <w:tcW w:w="2800" w:type="dxa"/>
            <w:shd w:val="clear" w:color="auto" w:fill="E8F5F4"/>
          </w:tcPr>
          <w:p w14:paraId="4EE041CA" w14:textId="77777777" w:rsidR="001E4C9B" w:rsidRDefault="000E777B">
            <w:pPr>
              <w:pStyle w:val="Nincstrkz"/>
            </w:pPr>
            <w:r>
              <w:t>cegadat_api_hu.js</w:t>
            </w:r>
          </w:p>
        </w:tc>
        <w:tc>
          <w:tcPr>
            <w:tcW w:w="6300" w:type="dxa"/>
            <w:shd w:val="clear" w:color="auto" w:fill="E8F5F4"/>
          </w:tcPr>
          <w:p w14:paraId="0C48C8BD" w14:textId="77777777" w:rsidR="001E4C9B" w:rsidRDefault="000E777B">
            <w:pPr>
              <w:pStyle w:val="Nincstrkz"/>
            </w:pPr>
            <w:r>
              <w:t>Külső cégadat API proxy (cegadatapi.hu) – keresés név és adószám alapján</w:t>
            </w:r>
          </w:p>
        </w:tc>
      </w:tr>
    </w:tbl>
    <w:p w14:paraId="295C7E5F" w14:textId="77777777" w:rsidR="00BD7DAD" w:rsidRDefault="00BD7DAD"/>
    <w:p w14:paraId="5C68C293" w14:textId="77777777" w:rsidR="00BD7DAD" w:rsidRDefault="00BD7DAD">
      <w:pPr>
        <w:pStyle w:val="Cmsor2"/>
      </w:pPr>
      <w:bookmarkStart w:id="302" w:name="_Toc227912067"/>
      <w:r>
        <w:t>Hitelesítés és Biztonság</w:t>
      </w:r>
      <w:bookmarkEnd w:id="302"/>
    </w:p>
    <w:p w14:paraId="39FD66DB" w14:textId="77777777" w:rsidR="00BD7DAD" w:rsidRDefault="00BD7DAD">
      <w:pPr>
        <w:pStyle w:val="Cmsor3"/>
      </w:pPr>
      <w:bookmarkStart w:id="303" w:name="_Toc227912068"/>
      <w:r>
        <w:t>JWT Token kezelés</w:t>
      </w:r>
      <w:bookmarkEnd w:id="303"/>
    </w:p>
    <w:p w14:paraId="495FB726" w14:textId="77777777" w:rsidR="00BD7DAD" w:rsidRDefault="00BD7DAD">
      <w:r>
        <w:t xml:space="preserve">A rendszer JWT (JSON Web Token) alapú hitelesítést alkalmaz. A belépést követően a frontend kap egy tokent, amelyet minden védett kérésnél az Authorization fejlécben kell elküldeni (Bearer &lt;token&gt; formátumban). A token 10 percig érvényes, de minden sikeres védett hívás után a szerver automatikusan megújít egy újat, amelyet az x-new-token </w:t>
      </w:r>
      <w:r>
        <w:lastRenderedPageBreak/>
        <w:t>válaszfejlécben küld vissza. A fronendnek ezt kötelező eltárolnia és a következő kérésnél felhasználnia.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90"/>
        <w:gridCol w:w="6072"/>
      </w:tblGrid>
      <w:tr w:rsidR="001E4C9B" w14:paraId="42042496" w14:textId="77777777">
        <w:tc>
          <w:tcPr>
            <w:tcW w:w="3000" w:type="dxa"/>
            <w:shd w:val="clear" w:color="auto" w:fill="00948B"/>
          </w:tcPr>
          <w:p w14:paraId="7802139A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Paraméter</w:t>
            </w:r>
          </w:p>
        </w:tc>
        <w:tc>
          <w:tcPr>
            <w:tcW w:w="6100" w:type="dxa"/>
            <w:shd w:val="clear" w:color="auto" w:fill="00948B"/>
          </w:tcPr>
          <w:p w14:paraId="02B7033E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Érték / Leírás</w:t>
            </w:r>
          </w:p>
        </w:tc>
      </w:tr>
      <w:tr w:rsidR="001E4C9B" w14:paraId="511D4712" w14:textId="77777777">
        <w:tc>
          <w:tcPr>
            <w:tcW w:w="3000" w:type="dxa"/>
          </w:tcPr>
          <w:p w14:paraId="33FC57C7" w14:textId="77777777" w:rsidR="001E4C9B" w:rsidRDefault="000E777B">
            <w:pPr>
              <w:pStyle w:val="Nincstrkz"/>
            </w:pPr>
            <w:r>
              <w:t xml:space="preserve">Token </w:t>
            </w:r>
            <w:r>
              <w:t>élettartama</w:t>
            </w:r>
          </w:p>
        </w:tc>
        <w:tc>
          <w:tcPr>
            <w:tcW w:w="6100" w:type="dxa"/>
          </w:tcPr>
          <w:p w14:paraId="72C02A22" w14:textId="77777777" w:rsidR="001E4C9B" w:rsidRDefault="000E777B">
            <w:pPr>
              <w:pStyle w:val="Nincstrkz"/>
            </w:pPr>
            <w:r>
              <w:t>10 perc (automatikusan megújul minden sikeres kérésnél)</w:t>
            </w:r>
          </w:p>
        </w:tc>
      </w:tr>
      <w:tr w:rsidR="001E4C9B" w14:paraId="3A4DE5B2" w14:textId="77777777">
        <w:tc>
          <w:tcPr>
            <w:tcW w:w="3000" w:type="dxa"/>
            <w:shd w:val="clear" w:color="auto" w:fill="E8F5F4"/>
          </w:tcPr>
          <w:p w14:paraId="6B3C6CF5" w14:textId="77777777" w:rsidR="001E4C9B" w:rsidRDefault="000E777B">
            <w:pPr>
              <w:pStyle w:val="Nincstrkz"/>
            </w:pPr>
            <w:r>
              <w:t>Megújítás módja</w:t>
            </w:r>
          </w:p>
        </w:tc>
        <w:tc>
          <w:tcPr>
            <w:tcW w:w="6100" w:type="dxa"/>
            <w:shd w:val="clear" w:color="auto" w:fill="E8F5F4"/>
          </w:tcPr>
          <w:p w14:paraId="082CD0AB" w14:textId="77777777" w:rsidR="001E4C9B" w:rsidRDefault="000E777B">
            <w:pPr>
              <w:pStyle w:val="Nincstrkz"/>
            </w:pPr>
            <w:r>
              <w:t>x-new-token válaszfejléc – a frontend ezt köteles eltárolni és felhasználni</w:t>
            </w:r>
          </w:p>
        </w:tc>
      </w:tr>
      <w:tr w:rsidR="001E4C9B" w14:paraId="72F5FB43" w14:textId="77777777">
        <w:tc>
          <w:tcPr>
            <w:tcW w:w="3000" w:type="dxa"/>
          </w:tcPr>
          <w:p w14:paraId="5971B2A2" w14:textId="77777777" w:rsidR="001E4C9B" w:rsidRDefault="000E777B">
            <w:pPr>
              <w:pStyle w:val="Nincstrkz"/>
            </w:pPr>
            <w:r>
              <w:t>Titkos kulcs forrása</w:t>
            </w:r>
          </w:p>
        </w:tc>
        <w:tc>
          <w:tcPr>
            <w:tcW w:w="6100" w:type="dxa"/>
          </w:tcPr>
          <w:p w14:paraId="79DEC9F0" w14:textId="77777777" w:rsidR="001E4C9B" w:rsidRDefault="000E777B">
            <w:pPr>
              <w:pStyle w:val="Nincstrkz"/>
            </w:pPr>
            <w:r>
              <w:t>JWT_SECRET környezeti változó (.env fájlból)</w:t>
            </w:r>
          </w:p>
        </w:tc>
      </w:tr>
      <w:tr w:rsidR="001E4C9B" w14:paraId="471F7662" w14:textId="77777777">
        <w:tc>
          <w:tcPr>
            <w:tcW w:w="3000" w:type="dxa"/>
            <w:shd w:val="clear" w:color="auto" w:fill="E8F5F4"/>
          </w:tcPr>
          <w:p w14:paraId="61B53BF0" w14:textId="77777777" w:rsidR="001E4C9B" w:rsidRDefault="000E777B">
            <w:pPr>
              <w:pStyle w:val="Nincstrkz"/>
            </w:pPr>
            <w:r>
              <w:t>Fejléc formátum</w:t>
            </w:r>
          </w:p>
        </w:tc>
        <w:tc>
          <w:tcPr>
            <w:tcW w:w="6100" w:type="dxa"/>
            <w:shd w:val="clear" w:color="auto" w:fill="E8F5F4"/>
          </w:tcPr>
          <w:p w14:paraId="00C9571C" w14:textId="77777777" w:rsidR="001E4C9B" w:rsidRDefault="000E777B">
            <w:pPr>
              <w:pStyle w:val="Nincstrkz"/>
            </w:pPr>
            <w:r>
              <w:t>Authorizati</w:t>
            </w:r>
            <w:r>
              <w:t>on: Bearer &lt;token&gt;</w:t>
            </w:r>
          </w:p>
        </w:tc>
      </w:tr>
      <w:tr w:rsidR="001E4C9B" w14:paraId="64FF4F46" w14:textId="77777777">
        <w:tc>
          <w:tcPr>
            <w:tcW w:w="3000" w:type="dxa"/>
          </w:tcPr>
          <w:p w14:paraId="1D0D63B3" w14:textId="77777777" w:rsidR="001E4C9B" w:rsidRDefault="000E777B">
            <w:pPr>
              <w:pStyle w:val="Nincstrkz"/>
            </w:pPr>
            <w:r>
              <w:t>Token tartalom</w:t>
            </w:r>
          </w:p>
        </w:tc>
        <w:tc>
          <w:tcPr>
            <w:tcW w:w="6100" w:type="dxa"/>
          </w:tcPr>
          <w:p w14:paraId="25B67DA8" w14:textId="77777777" w:rsidR="001E4C9B" w:rsidRDefault="000E777B">
            <w:pPr>
              <w:pStyle w:val="Nincstrkz"/>
            </w:pPr>
            <w:r>
              <w:t>id, nev, role mezők (iat és exp kizárva az újrageneráláskor)</w:t>
            </w:r>
          </w:p>
        </w:tc>
      </w:tr>
    </w:tbl>
    <w:p w14:paraId="319127F1" w14:textId="77777777" w:rsidR="00BD7DAD" w:rsidRDefault="00BD7DAD"/>
    <w:p w14:paraId="28B61787" w14:textId="77777777" w:rsidR="00BD7DAD" w:rsidRDefault="00BD7DAD">
      <w:pPr>
        <w:pStyle w:val="Cmsor3"/>
      </w:pPr>
      <w:bookmarkStart w:id="304" w:name="_Toc227912069"/>
      <w:r>
        <w:t>Jelszókezelés és SQL biztonság</w:t>
      </w:r>
      <w:bookmarkEnd w:id="304"/>
    </w:p>
    <w:p w14:paraId="6CB15AC0" w14:textId="77777777" w:rsidR="00BD7DAD" w:rsidRDefault="00BD7DAD">
      <w:r>
        <w:t>A jelszavak soha nem kerülnek titkosítatlan formában mentésre. A bcrypt könyvtár 10-es salt rounds értékkel hashelő algoritmust alkalmaz regisztrációkor és jelszómódosításkor. Az összehasonlítás szintén bcrypt.compare() segítségével történik. Minden adatbázis lekérdezés paraméterezett (prepared statement) formátumban fut, megakadályozva az SQL injection támadásokat.</w:t>
      </w:r>
    </w:p>
    <w:p w14:paraId="6AF3673E" w14:textId="77777777" w:rsidR="00BD7DAD" w:rsidRDefault="00BD7DAD">
      <w:pPr>
        <w:pStyle w:val="Cmsor2"/>
      </w:pPr>
      <w:bookmarkStart w:id="305" w:name="_Toc227912070"/>
      <w:r>
        <w:t>API Végpontok összesítése</w:t>
      </w:r>
      <w:bookmarkEnd w:id="305"/>
    </w:p>
    <w:p w14:paraId="16CC9A28" w14:textId="77777777" w:rsidR="00BD7DAD" w:rsidRDefault="00BD7DAD">
      <w:r>
        <w:t>Az alábbi táblázat összefoglalja az összes elérhető végpontot, HTTP metódusukat és azt, hogy szükséges-e hozzájuk érvényes JWT token.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96"/>
        <w:gridCol w:w="1136"/>
        <w:gridCol w:w="850"/>
        <w:gridCol w:w="3880"/>
      </w:tblGrid>
      <w:tr w:rsidR="001E4C9B" w14:paraId="00617401" w14:textId="77777777">
        <w:tc>
          <w:tcPr>
            <w:tcW w:w="3200" w:type="dxa"/>
            <w:shd w:val="clear" w:color="auto" w:fill="00948B"/>
          </w:tcPr>
          <w:p w14:paraId="4242A1E9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100" w:type="dxa"/>
            <w:shd w:val="clear" w:color="auto" w:fill="00948B"/>
          </w:tcPr>
          <w:p w14:paraId="114A3606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Metódus</w:t>
            </w:r>
          </w:p>
        </w:tc>
        <w:tc>
          <w:tcPr>
            <w:tcW w:w="800" w:type="dxa"/>
            <w:shd w:val="clear" w:color="auto" w:fill="00948B"/>
          </w:tcPr>
          <w:p w14:paraId="67073781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Token</w:t>
            </w:r>
          </w:p>
        </w:tc>
        <w:tc>
          <w:tcPr>
            <w:tcW w:w="4000" w:type="dxa"/>
            <w:shd w:val="clear" w:color="auto" w:fill="00948B"/>
          </w:tcPr>
          <w:p w14:paraId="1AE939F7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Leírás</w:t>
            </w:r>
          </w:p>
        </w:tc>
      </w:tr>
      <w:tr w:rsidR="001E4C9B" w14:paraId="6264A76C" w14:textId="77777777">
        <w:tc>
          <w:tcPr>
            <w:tcW w:w="3200" w:type="dxa"/>
          </w:tcPr>
          <w:p w14:paraId="35ABF17A" w14:textId="77777777" w:rsidR="001E4C9B" w:rsidRDefault="000E777B">
            <w:pPr>
              <w:pStyle w:val="Nincstrkz"/>
            </w:pPr>
            <w:r>
              <w:t>/api/Bejelent</w:t>
            </w:r>
          </w:p>
        </w:tc>
        <w:tc>
          <w:tcPr>
            <w:tcW w:w="1100" w:type="dxa"/>
          </w:tcPr>
          <w:p w14:paraId="205BA81F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774D641B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</w:tcPr>
          <w:p w14:paraId="6F065E83" w14:textId="77777777" w:rsidR="001E4C9B" w:rsidRDefault="000E777B">
            <w:pPr>
              <w:pStyle w:val="Nincstrkz"/>
            </w:pPr>
            <w:r>
              <w:t>Bejelentkezés, JWT token visszaadása</w:t>
            </w:r>
          </w:p>
        </w:tc>
      </w:tr>
      <w:tr w:rsidR="001E4C9B" w14:paraId="286ECF99" w14:textId="77777777">
        <w:tc>
          <w:tcPr>
            <w:tcW w:w="3200" w:type="dxa"/>
            <w:shd w:val="clear" w:color="auto" w:fill="E8F5F4"/>
          </w:tcPr>
          <w:p w14:paraId="4A77C05C" w14:textId="77777777" w:rsidR="001E4C9B" w:rsidRDefault="000E777B">
            <w:pPr>
              <w:pStyle w:val="Nincstrkz"/>
            </w:pPr>
            <w:r>
              <w:t>/api/Regisz/Ceg_ad</w:t>
            </w:r>
          </w:p>
        </w:tc>
        <w:tc>
          <w:tcPr>
            <w:tcW w:w="1100" w:type="dxa"/>
            <w:shd w:val="clear" w:color="auto" w:fill="E8F5F4"/>
          </w:tcPr>
          <w:p w14:paraId="6F1B795D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0C0BCCDD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  <w:shd w:val="clear" w:color="auto" w:fill="E8F5F4"/>
          </w:tcPr>
          <w:p w14:paraId="3BBEF94D" w14:textId="77777777" w:rsidR="001E4C9B" w:rsidRDefault="000E777B">
            <w:pPr>
              <w:pStyle w:val="Nincstrkz"/>
            </w:pPr>
            <w:r>
              <w:t>Új cég regisztrálása</w:t>
            </w:r>
          </w:p>
        </w:tc>
      </w:tr>
      <w:tr w:rsidR="001E4C9B" w14:paraId="17714814" w14:textId="77777777">
        <w:tc>
          <w:tcPr>
            <w:tcW w:w="3200" w:type="dxa"/>
          </w:tcPr>
          <w:p w14:paraId="3E1EE524" w14:textId="77777777" w:rsidR="001E4C9B" w:rsidRDefault="000E777B">
            <w:pPr>
              <w:pStyle w:val="Nincstrkz"/>
            </w:pPr>
            <w:r>
              <w:t>/api/Regisz/Felhasznalo_ad</w:t>
            </w:r>
          </w:p>
        </w:tc>
        <w:tc>
          <w:tcPr>
            <w:tcW w:w="1100" w:type="dxa"/>
          </w:tcPr>
          <w:p w14:paraId="424977A3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177F6EBA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</w:tcPr>
          <w:p w14:paraId="0EC78621" w14:textId="77777777" w:rsidR="001E4C9B" w:rsidRDefault="000E777B">
            <w:pPr>
              <w:pStyle w:val="Nincstrkz"/>
            </w:pPr>
            <w:r>
              <w:t>Első felhasználó hozzáadása céghez</w:t>
            </w:r>
          </w:p>
        </w:tc>
      </w:tr>
      <w:tr w:rsidR="001E4C9B" w14:paraId="2E024E49" w14:textId="77777777">
        <w:tc>
          <w:tcPr>
            <w:tcW w:w="3200" w:type="dxa"/>
            <w:shd w:val="clear" w:color="auto" w:fill="E8F5F4"/>
          </w:tcPr>
          <w:p w14:paraId="6FE6E18F" w14:textId="77777777" w:rsidR="001E4C9B" w:rsidRDefault="000E777B">
            <w:pPr>
              <w:pStyle w:val="Nincstrkz"/>
            </w:pPr>
            <w:r>
              <w:t>/api/Ceg_osszes</w:t>
            </w:r>
          </w:p>
        </w:tc>
        <w:tc>
          <w:tcPr>
            <w:tcW w:w="1100" w:type="dxa"/>
            <w:shd w:val="clear" w:color="auto" w:fill="E8F5F4"/>
          </w:tcPr>
          <w:p w14:paraId="076810EE" w14:textId="77777777" w:rsidR="001E4C9B" w:rsidRDefault="000E777B">
            <w:pPr>
              <w:pStyle w:val="Nincstrkz"/>
            </w:pPr>
            <w:r>
              <w:t>GET</w:t>
            </w:r>
          </w:p>
        </w:tc>
        <w:tc>
          <w:tcPr>
            <w:tcW w:w="800" w:type="dxa"/>
            <w:shd w:val="clear" w:color="auto" w:fill="E8F5F4"/>
          </w:tcPr>
          <w:p w14:paraId="3E5E362E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3F5153A2" w14:textId="77777777" w:rsidR="001E4C9B" w:rsidRDefault="000E777B">
            <w:pPr>
              <w:pStyle w:val="Nincstrkz"/>
            </w:pPr>
            <w:r>
              <w:t>Összes cég listázása</w:t>
            </w:r>
          </w:p>
        </w:tc>
      </w:tr>
      <w:tr w:rsidR="001E4C9B" w14:paraId="30934FA3" w14:textId="77777777">
        <w:tc>
          <w:tcPr>
            <w:tcW w:w="3200" w:type="dxa"/>
          </w:tcPr>
          <w:p w14:paraId="29821798" w14:textId="77777777" w:rsidR="001E4C9B" w:rsidRDefault="000E777B">
            <w:pPr>
              <w:pStyle w:val="Nincstrkz"/>
            </w:pPr>
            <w:r>
              <w:t>/api/Ceg_ad</w:t>
            </w:r>
          </w:p>
        </w:tc>
        <w:tc>
          <w:tcPr>
            <w:tcW w:w="1100" w:type="dxa"/>
          </w:tcPr>
          <w:p w14:paraId="7ECFEA39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09597BE7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48F315AC" w14:textId="77777777" w:rsidR="001E4C9B" w:rsidRDefault="000E777B">
            <w:pPr>
              <w:pStyle w:val="Nincstrkz"/>
            </w:pPr>
            <w:r>
              <w:t>Új cég felvétele</w:t>
            </w:r>
          </w:p>
        </w:tc>
      </w:tr>
      <w:tr w:rsidR="001E4C9B" w14:paraId="775E4DF9" w14:textId="77777777">
        <w:tc>
          <w:tcPr>
            <w:tcW w:w="3200" w:type="dxa"/>
            <w:shd w:val="clear" w:color="auto" w:fill="E8F5F4"/>
          </w:tcPr>
          <w:p w14:paraId="1E62E620" w14:textId="77777777" w:rsidR="001E4C9B" w:rsidRDefault="000E777B">
            <w:pPr>
              <w:pStyle w:val="Nincstrkz"/>
            </w:pPr>
            <w:r>
              <w:t>/api/Ceg_update</w:t>
            </w:r>
          </w:p>
        </w:tc>
        <w:tc>
          <w:tcPr>
            <w:tcW w:w="1100" w:type="dxa"/>
            <w:shd w:val="clear" w:color="auto" w:fill="E8F5F4"/>
          </w:tcPr>
          <w:p w14:paraId="53231F28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056F30F4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15B5B7F1" w14:textId="77777777" w:rsidR="001E4C9B" w:rsidRDefault="000E777B">
            <w:pPr>
              <w:pStyle w:val="Nincstrkz"/>
            </w:pPr>
            <w:r>
              <w:t xml:space="preserve">Cég </w:t>
            </w:r>
            <w:r>
              <w:t>adatainak módosítása</w:t>
            </w:r>
          </w:p>
        </w:tc>
      </w:tr>
      <w:tr w:rsidR="001E4C9B" w14:paraId="5BE8B0F1" w14:textId="77777777">
        <w:tc>
          <w:tcPr>
            <w:tcW w:w="3200" w:type="dxa"/>
          </w:tcPr>
          <w:p w14:paraId="77E236D9" w14:textId="77777777" w:rsidR="001E4C9B" w:rsidRDefault="000E777B">
            <w:pPr>
              <w:pStyle w:val="Nincstrkz"/>
            </w:pPr>
            <w:r>
              <w:t>/api/Felhasznalo_ad</w:t>
            </w:r>
          </w:p>
        </w:tc>
        <w:tc>
          <w:tcPr>
            <w:tcW w:w="1100" w:type="dxa"/>
          </w:tcPr>
          <w:p w14:paraId="3C5F2A87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29EF5516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5D9FF0E0" w14:textId="77777777" w:rsidR="001E4C9B" w:rsidRDefault="000E777B">
            <w:pPr>
              <w:pStyle w:val="Nincstrkz"/>
            </w:pPr>
            <w:r>
              <w:t>Új alkalmazott felvétele</w:t>
            </w:r>
          </w:p>
        </w:tc>
      </w:tr>
      <w:tr w:rsidR="001E4C9B" w14:paraId="3FE9D5CA" w14:textId="77777777">
        <w:tc>
          <w:tcPr>
            <w:tcW w:w="3200" w:type="dxa"/>
            <w:shd w:val="clear" w:color="auto" w:fill="E8F5F4"/>
          </w:tcPr>
          <w:p w14:paraId="08D8F927" w14:textId="77777777" w:rsidR="001E4C9B" w:rsidRDefault="000E777B">
            <w:pPr>
              <w:pStyle w:val="Nincstrkz"/>
            </w:pPr>
            <w:r>
              <w:t>/api/Felhasznalo_update</w:t>
            </w:r>
          </w:p>
        </w:tc>
        <w:tc>
          <w:tcPr>
            <w:tcW w:w="1100" w:type="dxa"/>
            <w:shd w:val="clear" w:color="auto" w:fill="E8F5F4"/>
          </w:tcPr>
          <w:p w14:paraId="06DAFA5B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19C3167B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6C42209B" w14:textId="77777777" w:rsidR="001E4C9B" w:rsidRDefault="000E777B">
            <w:pPr>
              <w:pStyle w:val="Nincstrkz"/>
            </w:pPr>
            <w:r>
              <w:t>Felhasználó adatainak módosítása</w:t>
            </w:r>
          </w:p>
        </w:tc>
      </w:tr>
      <w:tr w:rsidR="001E4C9B" w14:paraId="3C32FD2D" w14:textId="77777777">
        <w:tc>
          <w:tcPr>
            <w:tcW w:w="3200" w:type="dxa"/>
          </w:tcPr>
          <w:p w14:paraId="08BB8D6A" w14:textId="77777777" w:rsidR="001E4C9B" w:rsidRDefault="000E777B">
            <w:pPr>
              <w:pStyle w:val="Nincstrkz"/>
            </w:pPr>
            <w:r>
              <w:t>/api/Alkalmazottak</w:t>
            </w:r>
          </w:p>
        </w:tc>
        <w:tc>
          <w:tcPr>
            <w:tcW w:w="1100" w:type="dxa"/>
          </w:tcPr>
          <w:p w14:paraId="1E2CC59F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36A61B63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1D756867" w14:textId="77777777" w:rsidR="001E4C9B" w:rsidRDefault="000E777B">
            <w:pPr>
              <w:pStyle w:val="Nincstrkz"/>
            </w:pPr>
            <w:r>
              <w:t>Cég alkalmazottainak listázása</w:t>
            </w:r>
          </w:p>
        </w:tc>
      </w:tr>
      <w:tr w:rsidR="001E4C9B" w14:paraId="4B1D5C2E" w14:textId="77777777">
        <w:tc>
          <w:tcPr>
            <w:tcW w:w="3200" w:type="dxa"/>
            <w:shd w:val="clear" w:color="auto" w:fill="E8F5F4"/>
          </w:tcPr>
          <w:p w14:paraId="0B278550" w14:textId="77777777" w:rsidR="001E4C9B" w:rsidRDefault="000E777B">
            <w:pPr>
              <w:pStyle w:val="Nincstrkz"/>
            </w:pPr>
            <w:r>
              <w:t>/api/Partnerek_ad</w:t>
            </w:r>
          </w:p>
        </w:tc>
        <w:tc>
          <w:tcPr>
            <w:tcW w:w="1100" w:type="dxa"/>
            <w:shd w:val="clear" w:color="auto" w:fill="E8F5F4"/>
          </w:tcPr>
          <w:p w14:paraId="0631F900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462A2B8C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5AD57CB0" w14:textId="77777777" w:rsidR="001E4C9B" w:rsidRDefault="000E777B">
            <w:pPr>
              <w:pStyle w:val="Nincstrkz"/>
            </w:pPr>
            <w:r>
              <w:t xml:space="preserve">Új </w:t>
            </w:r>
            <w:r>
              <w:t>partnerkapcsolat létrehozása</w:t>
            </w:r>
          </w:p>
        </w:tc>
      </w:tr>
      <w:tr w:rsidR="001E4C9B" w14:paraId="6A65D742" w14:textId="77777777">
        <w:tc>
          <w:tcPr>
            <w:tcW w:w="3200" w:type="dxa"/>
          </w:tcPr>
          <w:p w14:paraId="40662E4C" w14:textId="77777777" w:rsidR="001E4C9B" w:rsidRDefault="000E777B">
            <w:pPr>
              <w:pStyle w:val="Nincstrkz"/>
            </w:pPr>
            <w:r>
              <w:t>/api/Partnerek_en_vevo</w:t>
            </w:r>
          </w:p>
        </w:tc>
        <w:tc>
          <w:tcPr>
            <w:tcW w:w="1100" w:type="dxa"/>
          </w:tcPr>
          <w:p w14:paraId="2B0AEE6E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5D69BD1D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3C88E27E" w14:textId="77777777" w:rsidR="001E4C9B" w:rsidRDefault="000E777B">
            <w:pPr>
              <w:pStyle w:val="Nincstrkz"/>
            </w:pPr>
            <w:r>
              <w:t>Partnerek ahol ÉN vagyok a vevő</w:t>
            </w:r>
          </w:p>
        </w:tc>
      </w:tr>
      <w:tr w:rsidR="001E4C9B" w14:paraId="6D078308" w14:textId="77777777">
        <w:tc>
          <w:tcPr>
            <w:tcW w:w="3200" w:type="dxa"/>
            <w:shd w:val="clear" w:color="auto" w:fill="E8F5F4"/>
          </w:tcPr>
          <w:p w14:paraId="5FFFF6DC" w14:textId="77777777" w:rsidR="001E4C9B" w:rsidRDefault="000E777B">
            <w:pPr>
              <w:pStyle w:val="Nincstrkz"/>
            </w:pPr>
            <w:r>
              <w:t>/api/Partnerek_en_elado</w:t>
            </w:r>
          </w:p>
        </w:tc>
        <w:tc>
          <w:tcPr>
            <w:tcW w:w="1100" w:type="dxa"/>
            <w:shd w:val="clear" w:color="auto" w:fill="E8F5F4"/>
          </w:tcPr>
          <w:p w14:paraId="79AE47BC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2E02F421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425C6124" w14:textId="77777777" w:rsidR="001E4C9B" w:rsidRDefault="000E777B">
            <w:pPr>
              <w:pStyle w:val="Nincstrkz"/>
            </w:pPr>
            <w:r>
              <w:t>Partnerek ahol ÉN vagyok az eladó</w:t>
            </w:r>
          </w:p>
        </w:tc>
      </w:tr>
      <w:tr w:rsidR="001E4C9B" w14:paraId="124365E2" w14:textId="77777777">
        <w:tc>
          <w:tcPr>
            <w:tcW w:w="3200" w:type="dxa"/>
          </w:tcPr>
          <w:p w14:paraId="543ACBC2" w14:textId="77777777" w:rsidR="001E4C9B" w:rsidRDefault="000E777B">
            <w:pPr>
              <w:pStyle w:val="Nincstrkz"/>
            </w:pPr>
            <w:r>
              <w:t>/api/Kategoriak_all</w:t>
            </w:r>
          </w:p>
        </w:tc>
        <w:tc>
          <w:tcPr>
            <w:tcW w:w="1100" w:type="dxa"/>
          </w:tcPr>
          <w:p w14:paraId="6EA7A312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3027E253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05225C81" w14:textId="77777777" w:rsidR="001E4C9B" w:rsidRDefault="000E777B">
            <w:pPr>
              <w:pStyle w:val="Nincstrkz"/>
            </w:pPr>
            <w:r>
              <w:t>Összes termékkategória listázása</w:t>
            </w:r>
          </w:p>
        </w:tc>
      </w:tr>
      <w:tr w:rsidR="001E4C9B" w14:paraId="64481C9A" w14:textId="77777777">
        <w:tc>
          <w:tcPr>
            <w:tcW w:w="3200" w:type="dxa"/>
            <w:shd w:val="clear" w:color="auto" w:fill="E8F5F4"/>
          </w:tcPr>
          <w:p w14:paraId="3EA8383D" w14:textId="77777777" w:rsidR="001E4C9B" w:rsidRDefault="000E777B">
            <w:pPr>
              <w:pStyle w:val="Nincstrkz"/>
            </w:pPr>
            <w:r>
              <w:t>/api/Kategoriak_szurt</w:t>
            </w:r>
          </w:p>
        </w:tc>
        <w:tc>
          <w:tcPr>
            <w:tcW w:w="1100" w:type="dxa"/>
            <w:shd w:val="clear" w:color="auto" w:fill="E8F5F4"/>
          </w:tcPr>
          <w:p w14:paraId="56824B49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5F8F022A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0C52EC83" w14:textId="77777777" w:rsidR="001E4C9B" w:rsidRDefault="000E777B">
            <w:pPr>
              <w:pStyle w:val="Nincstrkz"/>
            </w:pPr>
            <w:r>
              <w:t>Cég által használt kategóriák</w:t>
            </w:r>
          </w:p>
        </w:tc>
      </w:tr>
      <w:tr w:rsidR="001E4C9B" w14:paraId="18AE7D6A" w14:textId="77777777">
        <w:tc>
          <w:tcPr>
            <w:tcW w:w="3200" w:type="dxa"/>
          </w:tcPr>
          <w:p w14:paraId="3D7E36EF" w14:textId="77777777" w:rsidR="001E4C9B" w:rsidRDefault="000E777B">
            <w:pPr>
              <w:pStyle w:val="Nincstrkz"/>
            </w:pPr>
            <w:r>
              <w:t>/api/Kategoriak_add</w:t>
            </w:r>
          </w:p>
        </w:tc>
        <w:tc>
          <w:tcPr>
            <w:tcW w:w="1100" w:type="dxa"/>
          </w:tcPr>
          <w:p w14:paraId="2E0E3363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71D61828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</w:tcPr>
          <w:p w14:paraId="3D69A367" w14:textId="77777777" w:rsidR="001E4C9B" w:rsidRDefault="000E777B">
            <w:pPr>
              <w:pStyle w:val="Nincstrkz"/>
            </w:pPr>
            <w:r>
              <w:t>Új termékkategória hozzáadása</w:t>
            </w:r>
          </w:p>
        </w:tc>
      </w:tr>
      <w:tr w:rsidR="001E4C9B" w14:paraId="7B0DA5B3" w14:textId="77777777">
        <w:tc>
          <w:tcPr>
            <w:tcW w:w="3200" w:type="dxa"/>
            <w:shd w:val="clear" w:color="auto" w:fill="E8F5F4"/>
          </w:tcPr>
          <w:p w14:paraId="790DFA8F" w14:textId="77777777" w:rsidR="001E4C9B" w:rsidRDefault="000E777B">
            <w:pPr>
              <w:pStyle w:val="Nincstrkz"/>
            </w:pPr>
            <w:r>
              <w:t>/api/Szurt_termek</w:t>
            </w:r>
          </w:p>
        </w:tc>
        <w:tc>
          <w:tcPr>
            <w:tcW w:w="1100" w:type="dxa"/>
            <w:shd w:val="clear" w:color="auto" w:fill="E8F5F4"/>
          </w:tcPr>
          <w:p w14:paraId="285242DA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76DB6542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59C87A6E" w14:textId="77777777" w:rsidR="001E4C9B" w:rsidRDefault="000E777B">
            <w:pPr>
              <w:pStyle w:val="Nincstrkz"/>
            </w:pPr>
            <w:r>
              <w:t>Termékek szűrése kategória alapján</w:t>
            </w:r>
          </w:p>
        </w:tc>
      </w:tr>
      <w:tr w:rsidR="001E4C9B" w14:paraId="05FA28E5" w14:textId="77777777">
        <w:tc>
          <w:tcPr>
            <w:tcW w:w="3200" w:type="dxa"/>
          </w:tcPr>
          <w:p w14:paraId="559AB8C4" w14:textId="77777777" w:rsidR="001E4C9B" w:rsidRDefault="000E777B">
            <w:pPr>
              <w:pStyle w:val="Nincstrkz"/>
            </w:pPr>
            <w:r>
              <w:lastRenderedPageBreak/>
              <w:t>/api/Osszes_termek</w:t>
            </w:r>
          </w:p>
        </w:tc>
        <w:tc>
          <w:tcPr>
            <w:tcW w:w="1100" w:type="dxa"/>
          </w:tcPr>
          <w:p w14:paraId="2BAF110B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762DA4AA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50130D83" w14:textId="77777777" w:rsidR="001E4C9B" w:rsidRDefault="000E777B">
            <w:pPr>
              <w:pStyle w:val="Nincstrkz"/>
            </w:pPr>
            <w:r>
              <w:t>Cég összes termékének listázása</w:t>
            </w:r>
          </w:p>
        </w:tc>
      </w:tr>
      <w:tr w:rsidR="001E4C9B" w14:paraId="27BF0740" w14:textId="77777777">
        <w:tc>
          <w:tcPr>
            <w:tcW w:w="3200" w:type="dxa"/>
            <w:shd w:val="clear" w:color="auto" w:fill="E8F5F4"/>
          </w:tcPr>
          <w:p w14:paraId="68FF858C" w14:textId="77777777" w:rsidR="001E4C9B" w:rsidRDefault="000E777B">
            <w:pPr>
              <w:pStyle w:val="Nincstrkz"/>
            </w:pPr>
            <w:r>
              <w:t>/api/Termek_ad</w:t>
            </w:r>
          </w:p>
        </w:tc>
        <w:tc>
          <w:tcPr>
            <w:tcW w:w="1100" w:type="dxa"/>
            <w:shd w:val="clear" w:color="auto" w:fill="E8F5F4"/>
          </w:tcPr>
          <w:p w14:paraId="2DB33A15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4FC7F286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44AFCFAD" w14:textId="77777777" w:rsidR="001E4C9B" w:rsidRDefault="000E777B">
            <w:pPr>
              <w:pStyle w:val="Nincstrkz"/>
            </w:pPr>
            <w:r>
              <w:t>Új termék hozzáadása</w:t>
            </w:r>
          </w:p>
        </w:tc>
      </w:tr>
      <w:tr w:rsidR="001E4C9B" w14:paraId="7E73AB01" w14:textId="77777777">
        <w:tc>
          <w:tcPr>
            <w:tcW w:w="3200" w:type="dxa"/>
          </w:tcPr>
          <w:p w14:paraId="6685EF33" w14:textId="77777777" w:rsidR="001E4C9B" w:rsidRDefault="000E777B">
            <w:pPr>
              <w:pStyle w:val="Nincstrkz"/>
            </w:pPr>
            <w:r>
              <w:t>/api/Termek_update</w:t>
            </w:r>
          </w:p>
        </w:tc>
        <w:tc>
          <w:tcPr>
            <w:tcW w:w="1100" w:type="dxa"/>
          </w:tcPr>
          <w:p w14:paraId="3B366646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30FE50BD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276C3D2D" w14:textId="77777777" w:rsidR="001E4C9B" w:rsidRDefault="000E777B">
            <w:pPr>
              <w:pStyle w:val="Nincstrkz"/>
            </w:pPr>
            <w:r>
              <w:t>Termék adatainak frissítése</w:t>
            </w:r>
          </w:p>
        </w:tc>
      </w:tr>
      <w:tr w:rsidR="001E4C9B" w14:paraId="3F60528B" w14:textId="77777777">
        <w:tc>
          <w:tcPr>
            <w:tcW w:w="3200" w:type="dxa"/>
            <w:shd w:val="clear" w:color="auto" w:fill="E8F5F4"/>
          </w:tcPr>
          <w:p w14:paraId="36744664" w14:textId="77777777" w:rsidR="001E4C9B" w:rsidRDefault="000E777B">
            <w:pPr>
              <w:pStyle w:val="Nincstrkz"/>
            </w:pPr>
            <w:r>
              <w:t>/api/Raktar</w:t>
            </w:r>
          </w:p>
        </w:tc>
        <w:tc>
          <w:tcPr>
            <w:tcW w:w="1100" w:type="dxa"/>
            <w:shd w:val="clear" w:color="auto" w:fill="E8F5F4"/>
          </w:tcPr>
          <w:p w14:paraId="25BD3C14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67B68542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60232571" w14:textId="77777777" w:rsidR="001E4C9B" w:rsidRDefault="000E777B">
            <w:pPr>
              <w:pStyle w:val="Nincstrkz"/>
            </w:pPr>
            <w:r>
              <w:t>Cég raktárkészletének lekérdezése</w:t>
            </w:r>
          </w:p>
        </w:tc>
      </w:tr>
      <w:tr w:rsidR="001E4C9B" w14:paraId="58E5D88C" w14:textId="77777777">
        <w:tc>
          <w:tcPr>
            <w:tcW w:w="3200" w:type="dxa"/>
          </w:tcPr>
          <w:p w14:paraId="6D4B66F3" w14:textId="77777777" w:rsidR="001E4C9B" w:rsidRDefault="000E777B">
            <w:pPr>
              <w:pStyle w:val="Nincstrkz"/>
            </w:pPr>
            <w:r>
              <w:t>/api/Rendeles_ad</w:t>
            </w:r>
          </w:p>
        </w:tc>
        <w:tc>
          <w:tcPr>
            <w:tcW w:w="1100" w:type="dxa"/>
          </w:tcPr>
          <w:p w14:paraId="00B96AEC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64478FE9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2868D5FB" w14:textId="77777777" w:rsidR="001E4C9B" w:rsidRDefault="000E777B">
            <w:pPr>
              <w:pStyle w:val="Nincstrkz"/>
            </w:pPr>
            <w:r>
              <w:t>Új rendelés leadása tételekkel</w:t>
            </w:r>
          </w:p>
        </w:tc>
      </w:tr>
      <w:tr w:rsidR="001E4C9B" w14:paraId="49A92EE7" w14:textId="77777777">
        <w:tc>
          <w:tcPr>
            <w:tcW w:w="3200" w:type="dxa"/>
            <w:shd w:val="clear" w:color="auto" w:fill="E8F5F4"/>
          </w:tcPr>
          <w:p w14:paraId="04B14EF3" w14:textId="77777777" w:rsidR="001E4C9B" w:rsidRDefault="000E777B">
            <w:pPr>
              <w:pStyle w:val="Nincstrkz"/>
            </w:pPr>
            <w:r>
              <w:t>/api/Beerkezett_rendeles</w:t>
            </w:r>
          </w:p>
        </w:tc>
        <w:tc>
          <w:tcPr>
            <w:tcW w:w="1100" w:type="dxa"/>
            <w:shd w:val="clear" w:color="auto" w:fill="E8F5F4"/>
          </w:tcPr>
          <w:p w14:paraId="212E7CD2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0F775524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7009F92D" w14:textId="77777777" w:rsidR="001E4C9B" w:rsidRDefault="000E777B">
            <w:pPr>
              <w:pStyle w:val="Nincstrkz"/>
            </w:pPr>
            <w:r>
              <w:t>Beérkezett rendelések (eladó nézet)</w:t>
            </w:r>
          </w:p>
        </w:tc>
      </w:tr>
      <w:tr w:rsidR="001E4C9B" w14:paraId="258EDDB6" w14:textId="77777777">
        <w:tc>
          <w:tcPr>
            <w:tcW w:w="3200" w:type="dxa"/>
          </w:tcPr>
          <w:p w14:paraId="7A7941FC" w14:textId="77777777" w:rsidR="001E4C9B" w:rsidRDefault="000E777B">
            <w:pPr>
              <w:pStyle w:val="Nincstrkz"/>
            </w:pPr>
            <w:r>
              <w:t>/api/Leadott_rendeles</w:t>
            </w:r>
          </w:p>
        </w:tc>
        <w:tc>
          <w:tcPr>
            <w:tcW w:w="1100" w:type="dxa"/>
          </w:tcPr>
          <w:p w14:paraId="18E55A3C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31C362AD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2FAD4723" w14:textId="77777777" w:rsidR="001E4C9B" w:rsidRDefault="000E777B">
            <w:pPr>
              <w:pStyle w:val="Nincstrkz"/>
            </w:pPr>
            <w:r>
              <w:t>Leadott rendelések (vevő nézet)</w:t>
            </w:r>
          </w:p>
        </w:tc>
      </w:tr>
      <w:tr w:rsidR="001E4C9B" w14:paraId="2962EEA8" w14:textId="77777777">
        <w:tc>
          <w:tcPr>
            <w:tcW w:w="3200" w:type="dxa"/>
            <w:shd w:val="clear" w:color="auto" w:fill="E8F5F4"/>
          </w:tcPr>
          <w:p w14:paraId="74DC5A58" w14:textId="77777777" w:rsidR="001E4C9B" w:rsidRDefault="000E777B">
            <w:pPr>
              <w:pStyle w:val="Nincstrkz"/>
            </w:pPr>
            <w:r>
              <w:t>/api/Rendeles_statusz_frissit</w:t>
            </w:r>
          </w:p>
        </w:tc>
        <w:tc>
          <w:tcPr>
            <w:tcW w:w="1100" w:type="dxa"/>
            <w:shd w:val="clear" w:color="auto" w:fill="E8F5F4"/>
          </w:tcPr>
          <w:p w14:paraId="4482C9E5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68882DA1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  <w:shd w:val="clear" w:color="auto" w:fill="E8F5F4"/>
          </w:tcPr>
          <w:p w14:paraId="4B4B78B7" w14:textId="77777777" w:rsidR="001E4C9B" w:rsidRDefault="000E777B">
            <w:pPr>
              <w:pStyle w:val="Nincstrkz"/>
            </w:pPr>
            <w:r>
              <w:t>Rendelés teljesítettnek jelölése, készlet csökkentés</w:t>
            </w:r>
          </w:p>
        </w:tc>
      </w:tr>
      <w:tr w:rsidR="001E4C9B" w14:paraId="5DF8F885" w14:textId="77777777">
        <w:tc>
          <w:tcPr>
            <w:tcW w:w="3200" w:type="dxa"/>
          </w:tcPr>
          <w:p w14:paraId="536A6544" w14:textId="77777777" w:rsidR="001E4C9B" w:rsidRDefault="000E777B">
            <w:pPr>
              <w:pStyle w:val="Nincstrkz"/>
            </w:pPr>
            <w:r>
              <w:t>/api/Rendeles_delete</w:t>
            </w:r>
          </w:p>
        </w:tc>
        <w:tc>
          <w:tcPr>
            <w:tcW w:w="1100" w:type="dxa"/>
          </w:tcPr>
          <w:p w14:paraId="33BBD16C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475DEF68" w14:textId="77777777" w:rsidR="001E4C9B" w:rsidRDefault="000E777B">
            <w:pPr>
              <w:pStyle w:val="Nincstrkz"/>
            </w:pPr>
            <w:r>
              <w:t>Igen</w:t>
            </w:r>
          </w:p>
        </w:tc>
        <w:tc>
          <w:tcPr>
            <w:tcW w:w="4000" w:type="dxa"/>
          </w:tcPr>
          <w:p w14:paraId="79B63415" w14:textId="77777777" w:rsidR="001E4C9B" w:rsidRDefault="000E777B">
            <w:pPr>
              <w:pStyle w:val="Nincstrkz"/>
            </w:pPr>
            <w:r>
              <w:t>Rendelés törlése vagy sztornózása (ha van számla)</w:t>
            </w:r>
          </w:p>
        </w:tc>
      </w:tr>
      <w:tr w:rsidR="001E4C9B" w14:paraId="2FA4FBAE" w14:textId="77777777">
        <w:tc>
          <w:tcPr>
            <w:tcW w:w="3200" w:type="dxa"/>
            <w:shd w:val="clear" w:color="auto" w:fill="E8F5F4"/>
          </w:tcPr>
          <w:p w14:paraId="3362FFED" w14:textId="77777777" w:rsidR="001E4C9B" w:rsidRDefault="000E777B">
            <w:pPr>
              <w:pStyle w:val="Nincstrkz"/>
            </w:pPr>
            <w:r>
              <w:t>/api/Szamla_create</w:t>
            </w:r>
          </w:p>
        </w:tc>
        <w:tc>
          <w:tcPr>
            <w:tcW w:w="1100" w:type="dxa"/>
            <w:shd w:val="clear" w:color="auto" w:fill="E8F5F4"/>
          </w:tcPr>
          <w:p w14:paraId="7800F95E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586B75EC" w14:textId="77777777" w:rsidR="001E4C9B" w:rsidRDefault="000E777B">
            <w:pPr>
              <w:pStyle w:val="Nincstrkz"/>
            </w:pPr>
            <w:r>
              <w:t>Nem*</w:t>
            </w:r>
          </w:p>
        </w:tc>
        <w:tc>
          <w:tcPr>
            <w:tcW w:w="4000" w:type="dxa"/>
            <w:shd w:val="clear" w:color="auto" w:fill="E8F5F4"/>
          </w:tcPr>
          <w:p w14:paraId="2D97B26E" w14:textId="77777777" w:rsidR="001E4C9B" w:rsidRDefault="000E777B">
            <w:pPr>
              <w:pStyle w:val="Nincstrkz"/>
            </w:pPr>
            <w:r>
              <w:t>Számla PDF generálás és mentés (idempotens)</w:t>
            </w:r>
          </w:p>
        </w:tc>
      </w:tr>
      <w:tr w:rsidR="001E4C9B" w14:paraId="0154F1F1" w14:textId="77777777">
        <w:tc>
          <w:tcPr>
            <w:tcW w:w="3200" w:type="dxa"/>
          </w:tcPr>
          <w:p w14:paraId="67581441" w14:textId="77777777" w:rsidR="001E4C9B" w:rsidRDefault="000E777B">
            <w:pPr>
              <w:pStyle w:val="Nincstrkz"/>
            </w:pPr>
            <w:r>
              <w:t>/api/Szamla_storno</w:t>
            </w:r>
          </w:p>
        </w:tc>
        <w:tc>
          <w:tcPr>
            <w:tcW w:w="1100" w:type="dxa"/>
          </w:tcPr>
          <w:p w14:paraId="390DFDD8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68D02773" w14:textId="77777777" w:rsidR="001E4C9B" w:rsidRDefault="000E777B">
            <w:pPr>
              <w:pStyle w:val="Nincstrkz"/>
            </w:pPr>
            <w:r>
              <w:t>Nem*</w:t>
            </w:r>
          </w:p>
        </w:tc>
        <w:tc>
          <w:tcPr>
            <w:tcW w:w="4000" w:type="dxa"/>
          </w:tcPr>
          <w:p w14:paraId="14865AC5" w14:textId="77777777" w:rsidR="001E4C9B" w:rsidRDefault="000E777B">
            <w:pPr>
              <w:pStyle w:val="Nincstrkz"/>
            </w:pPr>
            <w:r>
              <w:t>Sztornó számla PDF generálás</w:t>
            </w:r>
          </w:p>
        </w:tc>
      </w:tr>
      <w:tr w:rsidR="001E4C9B" w14:paraId="2606BBDD" w14:textId="77777777">
        <w:tc>
          <w:tcPr>
            <w:tcW w:w="3200" w:type="dxa"/>
            <w:shd w:val="clear" w:color="auto" w:fill="E8F5F4"/>
          </w:tcPr>
          <w:p w14:paraId="32D24AC5" w14:textId="77777777" w:rsidR="001E4C9B" w:rsidRDefault="000E777B">
            <w:pPr>
              <w:pStyle w:val="Nincstrkz"/>
            </w:pPr>
            <w:r>
              <w:t>/api/detail</w:t>
            </w:r>
          </w:p>
        </w:tc>
        <w:tc>
          <w:tcPr>
            <w:tcW w:w="1100" w:type="dxa"/>
            <w:shd w:val="clear" w:color="auto" w:fill="E8F5F4"/>
          </w:tcPr>
          <w:p w14:paraId="488B4574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21F448F9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  <w:shd w:val="clear" w:color="auto" w:fill="E8F5F4"/>
          </w:tcPr>
          <w:p w14:paraId="33A041BD" w14:textId="77777777" w:rsidR="001E4C9B" w:rsidRDefault="000E777B">
            <w:pPr>
              <w:pStyle w:val="Nincstrkz"/>
            </w:pPr>
            <w:r>
              <w:t xml:space="preserve">Cég </w:t>
            </w:r>
            <w:r>
              <w:t>részletes adatai adószám alapján (külső API)</w:t>
            </w:r>
          </w:p>
        </w:tc>
      </w:tr>
      <w:tr w:rsidR="001E4C9B" w14:paraId="7831596C" w14:textId="77777777">
        <w:tc>
          <w:tcPr>
            <w:tcW w:w="3200" w:type="dxa"/>
          </w:tcPr>
          <w:p w14:paraId="6B61DCB5" w14:textId="77777777" w:rsidR="001E4C9B" w:rsidRDefault="000E777B">
            <w:pPr>
              <w:pStyle w:val="Nincstrkz"/>
            </w:pPr>
            <w:r>
              <w:t>/api/search/name</w:t>
            </w:r>
          </w:p>
        </w:tc>
        <w:tc>
          <w:tcPr>
            <w:tcW w:w="1100" w:type="dxa"/>
          </w:tcPr>
          <w:p w14:paraId="245CFA46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</w:tcPr>
          <w:p w14:paraId="1DFA2646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</w:tcPr>
          <w:p w14:paraId="209B12EA" w14:textId="77777777" w:rsidR="001E4C9B" w:rsidRDefault="000E777B">
            <w:pPr>
              <w:pStyle w:val="Nincstrkz"/>
            </w:pPr>
            <w:r>
              <w:t>Cégkeresés név alapján (külső API)</w:t>
            </w:r>
          </w:p>
        </w:tc>
      </w:tr>
      <w:tr w:rsidR="001E4C9B" w14:paraId="774495E1" w14:textId="77777777">
        <w:tc>
          <w:tcPr>
            <w:tcW w:w="3200" w:type="dxa"/>
            <w:shd w:val="clear" w:color="auto" w:fill="E8F5F4"/>
          </w:tcPr>
          <w:p w14:paraId="184069D7" w14:textId="77777777" w:rsidR="001E4C9B" w:rsidRDefault="000E777B">
            <w:pPr>
              <w:pStyle w:val="Nincstrkz"/>
            </w:pPr>
            <w:r>
              <w:t>/api/search/vat</w:t>
            </w:r>
          </w:p>
        </w:tc>
        <w:tc>
          <w:tcPr>
            <w:tcW w:w="1100" w:type="dxa"/>
            <w:shd w:val="clear" w:color="auto" w:fill="E8F5F4"/>
          </w:tcPr>
          <w:p w14:paraId="7A291C44" w14:textId="77777777" w:rsidR="001E4C9B" w:rsidRDefault="000E777B">
            <w:pPr>
              <w:pStyle w:val="Nincstrkz"/>
            </w:pPr>
            <w:r>
              <w:t>POST</w:t>
            </w:r>
          </w:p>
        </w:tc>
        <w:tc>
          <w:tcPr>
            <w:tcW w:w="800" w:type="dxa"/>
            <w:shd w:val="clear" w:color="auto" w:fill="E8F5F4"/>
          </w:tcPr>
          <w:p w14:paraId="162E61A1" w14:textId="77777777" w:rsidR="001E4C9B" w:rsidRDefault="000E777B">
            <w:pPr>
              <w:pStyle w:val="Nincstrkz"/>
            </w:pPr>
            <w:r>
              <w:t>Nem</w:t>
            </w:r>
          </w:p>
        </w:tc>
        <w:tc>
          <w:tcPr>
            <w:tcW w:w="4000" w:type="dxa"/>
            <w:shd w:val="clear" w:color="auto" w:fill="E8F5F4"/>
          </w:tcPr>
          <w:p w14:paraId="0C6419F5" w14:textId="77777777" w:rsidR="001E4C9B" w:rsidRDefault="000E777B">
            <w:pPr>
              <w:pStyle w:val="Nincstrkz"/>
            </w:pPr>
            <w:r>
              <w:t>Cégkeresés adószám alapján (külső API)</w:t>
            </w:r>
          </w:p>
        </w:tc>
      </w:tr>
    </w:tbl>
    <w:p w14:paraId="1D36DCB1" w14:textId="77777777" w:rsidR="00BD7DAD" w:rsidRDefault="00BD7DAD">
      <w:r>
        <w:t>* A token ellenőrzés jelenleg ki van kapcsolva (kommentezve a kódban). Élesítés előtt aktiválni szükséges.</w:t>
      </w:r>
    </w:p>
    <w:p w14:paraId="5CBD20D4" w14:textId="77777777" w:rsidR="00BD7DAD" w:rsidRDefault="00BD7DAD">
      <w:pPr>
        <w:pStyle w:val="Cmsor2"/>
      </w:pPr>
      <w:bookmarkStart w:id="306" w:name="_Toc227912071"/>
      <w:r>
        <w:t>Számla és rendelésszám generálás</w:t>
      </w:r>
      <w:bookmarkEnd w:id="306"/>
    </w:p>
    <w:p w14:paraId="5EA15D80" w14:textId="77777777" w:rsidR="00BD7DAD" w:rsidRDefault="00BD7DAD">
      <w:pPr>
        <w:pStyle w:val="Cmsor3"/>
      </w:pPr>
      <w:bookmarkStart w:id="307" w:name="_Toc227912072"/>
      <w:r>
        <w:t>Rendelésszám generálás</w:t>
      </w:r>
      <w:bookmarkEnd w:id="307"/>
    </w:p>
    <w:p w14:paraId="6F8CD455" w14:textId="77777777" w:rsidR="00BD7DAD" w:rsidRDefault="00BD7DAD">
      <w:r>
        <w:t>A rendszer a cég rendeles_minta mezőjéből (pl. ORD-001) automatikusan generálja a következő rendelésszámot. A prefix megőrzésével a numerikus részt eggyel növeli, és az eredeti hosszban zero-paddelt tárolja. Ha nincs minta, timestamp alapú azonosítót használ (pl. ORD-1747123456789).</w:t>
      </w:r>
    </w:p>
    <w:p w14:paraId="08BAC31C" w14:textId="77777777" w:rsidR="00BD7DAD" w:rsidRDefault="00BD7DAD">
      <w:pPr>
        <w:pStyle w:val="Cmsor3"/>
      </w:pPr>
      <w:bookmarkStart w:id="308" w:name="_Toc227912073"/>
      <w:r>
        <w:t>Számlaszám generálás</w:t>
      </w:r>
      <w:bookmarkEnd w:id="308"/>
    </w:p>
    <w:p w14:paraId="7FDBB0F5" w14:textId="77777777" w:rsidR="00BD7DAD" w:rsidRDefault="00BD7DAD">
      <w:r>
        <w:t>Az eladó cég szamla_minta mezőjéből (pl. SZ-0001) nyeri ki a prefixet és a numerikus részt. A Szamla táblában az adott kiállítóhoz tartozó utolsó sorszámot megkeresi, majd azt növeli eggyel. Mind a normál, mind a sztornó számla ugyanebből a sorszámsorozatból kap értéket. A végpont idempotens: ha a számlát már korábban kiállították, az újragenerálás nem hoz létre új adatbázis bejegyzést, csak a PDF-et állítja elő újra.</w:t>
      </w:r>
    </w:p>
    <w:p w14:paraId="2A209227" w14:textId="77777777" w:rsidR="00BD7DAD" w:rsidRDefault="00BD7DAD">
      <w:pPr>
        <w:pStyle w:val="Cmsor2"/>
      </w:pPr>
      <w:bookmarkStart w:id="309" w:name="_Toc227912074"/>
      <w:r>
        <w:t>Rendelés állapot folyamat</w:t>
      </w:r>
      <w:bookmarkEnd w:id="30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92"/>
        <w:gridCol w:w="1996"/>
        <w:gridCol w:w="4674"/>
      </w:tblGrid>
      <w:tr w:rsidR="001E4C9B" w14:paraId="616F5DAF" w14:textId="77777777">
        <w:tc>
          <w:tcPr>
            <w:tcW w:w="2400" w:type="dxa"/>
            <w:shd w:val="clear" w:color="auto" w:fill="00948B"/>
          </w:tcPr>
          <w:p w14:paraId="3E93B26B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Státusz</w:t>
            </w:r>
          </w:p>
        </w:tc>
        <w:tc>
          <w:tcPr>
            <w:tcW w:w="2000" w:type="dxa"/>
            <w:shd w:val="clear" w:color="auto" w:fill="00948B"/>
          </w:tcPr>
          <w:p w14:paraId="43307AF4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szamla_kesz / sztorno</w:t>
            </w:r>
          </w:p>
        </w:tc>
        <w:tc>
          <w:tcPr>
            <w:tcW w:w="4700" w:type="dxa"/>
            <w:shd w:val="clear" w:color="auto" w:fill="00948B"/>
          </w:tcPr>
          <w:p w14:paraId="35E9B271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Magyarázat</w:t>
            </w:r>
          </w:p>
        </w:tc>
      </w:tr>
      <w:tr w:rsidR="001E4C9B" w14:paraId="5E3CC169" w14:textId="77777777">
        <w:tc>
          <w:tcPr>
            <w:tcW w:w="2400" w:type="dxa"/>
          </w:tcPr>
          <w:p w14:paraId="0869EB1A" w14:textId="77777777" w:rsidR="001E4C9B" w:rsidRDefault="000E777B">
            <w:pPr>
              <w:pStyle w:val="Nincstrkz"/>
            </w:pPr>
            <w:r>
              <w:t>Új</w:t>
            </w:r>
          </w:p>
        </w:tc>
        <w:tc>
          <w:tcPr>
            <w:tcW w:w="2000" w:type="dxa"/>
          </w:tcPr>
          <w:p w14:paraId="626D06D4" w14:textId="77777777" w:rsidR="001E4C9B" w:rsidRDefault="000E777B">
            <w:pPr>
              <w:pStyle w:val="Nincstrkz"/>
            </w:pPr>
            <w:r>
              <w:t>false / false</w:t>
            </w:r>
          </w:p>
        </w:tc>
        <w:tc>
          <w:tcPr>
            <w:tcW w:w="4700" w:type="dxa"/>
          </w:tcPr>
          <w:p w14:paraId="0BABF0AD" w14:textId="77777777" w:rsidR="001E4C9B" w:rsidRDefault="000E777B">
            <w:pPr>
              <w:pStyle w:val="Nincstrkz"/>
            </w:pPr>
            <w:r>
              <w:t>Rendelés lead, számla még nincs kiállítva</w:t>
            </w:r>
          </w:p>
        </w:tc>
      </w:tr>
      <w:tr w:rsidR="001E4C9B" w14:paraId="5CA45D07" w14:textId="77777777">
        <w:tc>
          <w:tcPr>
            <w:tcW w:w="2400" w:type="dxa"/>
            <w:shd w:val="clear" w:color="auto" w:fill="E8F5F4"/>
          </w:tcPr>
          <w:p w14:paraId="5BD4CB8F" w14:textId="77777777" w:rsidR="001E4C9B" w:rsidRDefault="000E777B">
            <w:pPr>
              <w:pStyle w:val="Nincstrkz"/>
            </w:pPr>
            <w:r>
              <w:lastRenderedPageBreak/>
              <w:t>Teljesítve</w:t>
            </w:r>
          </w:p>
        </w:tc>
        <w:tc>
          <w:tcPr>
            <w:tcW w:w="2000" w:type="dxa"/>
            <w:shd w:val="clear" w:color="auto" w:fill="E8F5F4"/>
          </w:tcPr>
          <w:p w14:paraId="0D9214CE" w14:textId="77777777" w:rsidR="001E4C9B" w:rsidRDefault="000E777B">
            <w:pPr>
              <w:pStyle w:val="Nincstrkz"/>
            </w:pPr>
            <w:r>
              <w:t>false / false</w:t>
            </w:r>
          </w:p>
        </w:tc>
        <w:tc>
          <w:tcPr>
            <w:tcW w:w="4700" w:type="dxa"/>
            <w:shd w:val="clear" w:color="auto" w:fill="E8F5F4"/>
          </w:tcPr>
          <w:p w14:paraId="3834CCDF" w14:textId="77777777" w:rsidR="001E4C9B" w:rsidRDefault="000E777B">
            <w:pPr>
              <w:pStyle w:val="Nincstrkz"/>
            </w:pPr>
            <w:r>
              <w:t>Eladó jóváhagyta, raktárkészlet csökkentve</w:t>
            </w:r>
          </w:p>
        </w:tc>
      </w:tr>
      <w:tr w:rsidR="001E4C9B" w14:paraId="0BB42EEF" w14:textId="77777777">
        <w:tc>
          <w:tcPr>
            <w:tcW w:w="2400" w:type="dxa"/>
          </w:tcPr>
          <w:p w14:paraId="2891C377" w14:textId="77777777" w:rsidR="001E4C9B" w:rsidRDefault="000E777B">
            <w:pPr>
              <w:pStyle w:val="Nincstrkz"/>
            </w:pPr>
            <w:r>
              <w:t>Számlázott</w:t>
            </w:r>
          </w:p>
        </w:tc>
        <w:tc>
          <w:tcPr>
            <w:tcW w:w="2000" w:type="dxa"/>
          </w:tcPr>
          <w:p w14:paraId="7B04719C" w14:textId="77777777" w:rsidR="001E4C9B" w:rsidRDefault="000E777B">
            <w:pPr>
              <w:pStyle w:val="Nincstrkz"/>
            </w:pPr>
            <w:r>
              <w:t>true / false</w:t>
            </w:r>
          </w:p>
        </w:tc>
        <w:tc>
          <w:tcPr>
            <w:tcW w:w="4700" w:type="dxa"/>
          </w:tcPr>
          <w:p w14:paraId="74877584" w14:textId="77777777" w:rsidR="001E4C9B" w:rsidRDefault="000E777B">
            <w:pPr>
              <w:pStyle w:val="Nincstrkz"/>
            </w:pPr>
            <w:r>
              <w:t>Számla PDF kiállítva és a Szamla táblába mentve</w:t>
            </w:r>
          </w:p>
        </w:tc>
      </w:tr>
      <w:tr w:rsidR="001E4C9B" w14:paraId="2458FD69" w14:textId="77777777">
        <w:tc>
          <w:tcPr>
            <w:tcW w:w="2400" w:type="dxa"/>
            <w:shd w:val="clear" w:color="auto" w:fill="E8F5F4"/>
          </w:tcPr>
          <w:p w14:paraId="1A79428B" w14:textId="77777777" w:rsidR="001E4C9B" w:rsidRDefault="000E777B">
            <w:pPr>
              <w:pStyle w:val="Nincstrkz"/>
            </w:pPr>
            <w:r>
              <w:t>Sztornózott</w:t>
            </w:r>
          </w:p>
        </w:tc>
        <w:tc>
          <w:tcPr>
            <w:tcW w:w="2000" w:type="dxa"/>
            <w:shd w:val="clear" w:color="auto" w:fill="E8F5F4"/>
          </w:tcPr>
          <w:p w14:paraId="38FA9F6B" w14:textId="77777777" w:rsidR="001E4C9B" w:rsidRDefault="000E777B">
            <w:pPr>
              <w:pStyle w:val="Nincstrkz"/>
            </w:pPr>
            <w:r>
              <w:t>true / true</w:t>
            </w:r>
          </w:p>
        </w:tc>
        <w:tc>
          <w:tcPr>
            <w:tcW w:w="4700" w:type="dxa"/>
            <w:shd w:val="clear" w:color="auto" w:fill="E8F5F4"/>
          </w:tcPr>
          <w:p w14:paraId="01C2AC4F" w14:textId="77777777" w:rsidR="001E4C9B" w:rsidRDefault="000E777B">
            <w:pPr>
              <w:pStyle w:val="Nincstrkz"/>
            </w:pPr>
            <w:r>
              <w:t>Sztornó számla is ki lett állítva, rendelés érvénytelen</w:t>
            </w:r>
          </w:p>
        </w:tc>
      </w:tr>
    </w:tbl>
    <w:p w14:paraId="04FE6D28" w14:textId="77777777" w:rsidR="00BD7DAD" w:rsidRDefault="00BD7DAD"/>
    <w:p w14:paraId="2FAE5101" w14:textId="77777777" w:rsidR="00BD7DAD" w:rsidRDefault="00BD7DAD">
      <w:pPr>
        <w:pStyle w:val="Cmsor2"/>
      </w:pPr>
      <w:bookmarkStart w:id="310" w:name="_Toc227912075"/>
      <w:r>
        <w:t>Konfiguráció és telepítés</w:t>
      </w:r>
      <w:bookmarkEnd w:id="310"/>
    </w:p>
    <w:p w14:paraId="4D66530D" w14:textId="77777777" w:rsidR="00BD7DAD" w:rsidRDefault="00BD7DAD">
      <w:pPr>
        <w:pStyle w:val="Cmsor3"/>
      </w:pPr>
      <w:bookmarkStart w:id="311" w:name="_Toc227912076"/>
      <w:r>
        <w:t>Környezeti változók (.env)</w:t>
      </w:r>
      <w:bookmarkEnd w:id="311"/>
    </w:p>
    <w:p w14:paraId="698D02B2" w14:textId="77777777" w:rsidR="00BD7DAD" w:rsidRDefault="00BD7DAD">
      <w:pPr>
        <w:pStyle w:val="Listaszerbekezds"/>
      </w:pPr>
      <w:r>
        <w:t>JWT_SECRET – JWT aláíró kulcs (élesben erős, véletlenszerű értéket kell használni)</w:t>
      </w:r>
    </w:p>
    <w:p w14:paraId="61AD52DC" w14:textId="77777777" w:rsidR="00BD7DAD" w:rsidRDefault="00BD7DAD">
      <w:pPr>
        <w:pStyle w:val="Listaszerbekezds"/>
      </w:pPr>
      <w:r>
        <w:t>PORT – szerver portja (alapértelmezett: 3000)</w:t>
      </w:r>
    </w:p>
    <w:p w14:paraId="5150A6D9" w14:textId="77777777" w:rsidR="00BD7DAD" w:rsidRDefault="00BD7DAD">
      <w:pPr>
        <w:pStyle w:val="Cmsor3"/>
      </w:pPr>
      <w:bookmarkStart w:id="312" w:name="_Toc227912077"/>
      <w:r>
        <w:t>Adatbázis kapcsolat</w:t>
      </w:r>
      <w:bookmarkEnd w:id="312"/>
    </w:p>
    <w:p w14:paraId="1E1DC660" w14:textId="77777777" w:rsidR="00BD7DAD" w:rsidRDefault="00BD7DAD">
      <w:r>
        <w:t>A connect.js automatikusan megpróbál AMPPS MySQL-hez csatlakozni (root/mysql), ha sikertelen, XAMPP-re vált (root/üres jelszó). Mindkettő a localhost-on az adatbazis_reka adatbázisban vár. Szerver indítása: node rendszer.js paranccsal.</w:t>
      </w:r>
    </w:p>
    <w:p w14:paraId="775007CB" w14:textId="77777777" w:rsidR="00BD7DAD" w:rsidRDefault="00BD7DAD">
      <w:pPr>
        <w:pStyle w:val="Cmsor3"/>
      </w:pPr>
      <w:bookmarkStart w:id="313" w:name="_Toc227912078"/>
      <w:r>
        <w:t>Szükséges npm csomagok</w:t>
      </w:r>
      <w:bookmarkEnd w:id="313"/>
    </w:p>
    <w:p w14:paraId="5447FC6B" w14:textId="77777777" w:rsidR="00BD7DAD" w:rsidRDefault="00BD7DAD">
      <w:pPr>
        <w:pStyle w:val="Listaszerbekezds"/>
      </w:pPr>
      <w:r>
        <w:t>express – HTTP framework és routing</w:t>
      </w:r>
    </w:p>
    <w:p w14:paraId="68AB7082" w14:textId="77777777" w:rsidR="00BD7DAD" w:rsidRDefault="00BD7DAD">
      <w:pPr>
        <w:pStyle w:val="Listaszerbekezds"/>
      </w:pPr>
      <w:r>
        <w:t>mysql2 – MySQL driver Promise API-val</w:t>
      </w:r>
    </w:p>
    <w:p w14:paraId="14080AB0" w14:textId="77777777" w:rsidR="00BD7DAD" w:rsidRDefault="00BD7DAD">
      <w:pPr>
        <w:pStyle w:val="Listaszerbekezds"/>
      </w:pPr>
      <w:r>
        <w:t>jsonwebtoken – JWT generálás és ellenőrzés</w:t>
      </w:r>
    </w:p>
    <w:p w14:paraId="138EC527" w14:textId="77777777" w:rsidR="00BD7DAD" w:rsidRDefault="00BD7DAD">
      <w:pPr>
        <w:pStyle w:val="Listaszerbekezds"/>
      </w:pPr>
      <w:r>
        <w:t>bcrypt – biztonságos jelszó hash-elés</w:t>
      </w:r>
    </w:p>
    <w:p w14:paraId="672E1A05" w14:textId="77777777" w:rsidR="00BD7DAD" w:rsidRDefault="00BD7DAD">
      <w:pPr>
        <w:pStyle w:val="Listaszerbekezds"/>
      </w:pPr>
      <w:r>
        <w:t>pdfkit – PDF dokumentum generálás számlákhoz</w:t>
      </w:r>
    </w:p>
    <w:p w14:paraId="6EA91C23" w14:textId="77777777" w:rsidR="00BD7DAD" w:rsidRDefault="00BD7DAD">
      <w:pPr>
        <w:pStyle w:val="Listaszerbekezds"/>
      </w:pPr>
      <w:r>
        <w:t>dotenv – környezeti változók betöltése .env fájlból</w:t>
      </w:r>
    </w:p>
    <w:p w14:paraId="68A96140" w14:textId="77777777" w:rsidR="00BD7DAD" w:rsidRDefault="00BD7DAD">
      <w:pPr>
        <w:pStyle w:val="Listaszerbekezds"/>
      </w:pPr>
      <w:r>
        <w:t>cors – Cross-Origin Resource Sharing engedélyezése</w:t>
      </w:r>
    </w:p>
    <w:p w14:paraId="4504BBE0" w14:textId="77777777" w:rsidR="00BD7DAD" w:rsidRDefault="00BD7DAD">
      <w:pPr>
        <w:pStyle w:val="Cmsor2"/>
      </w:pPr>
      <w:bookmarkStart w:id="314" w:name="_Toc227912079"/>
      <w:r>
        <w:t>Hibakezelés és válasz formátum</w:t>
      </w:r>
      <w:bookmarkEnd w:id="314"/>
    </w:p>
    <w:p w14:paraId="61A8623B" w14:textId="77777777" w:rsidR="00BD7DAD" w:rsidRDefault="00BD7DAD">
      <w:r>
        <w:t>Minden API végpont egységes JSON formátumban válaszol: az ok mező jelzi a sikerességet (true/false), az uzenet mező tartalmazza az olvasható üzenetet, és hiba esetén a szerver console.error() segítségével is naplóz. A számla és sztornó végpontok PDF fájlt adnak vissza (Content-Type: application/pdf).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96"/>
        <w:gridCol w:w="2197"/>
        <w:gridCol w:w="5669"/>
      </w:tblGrid>
      <w:tr w:rsidR="001E4C9B" w14:paraId="66AC1B15" w14:textId="77777777">
        <w:tc>
          <w:tcPr>
            <w:tcW w:w="1200" w:type="dxa"/>
            <w:shd w:val="clear" w:color="auto" w:fill="00948B"/>
          </w:tcPr>
          <w:p w14:paraId="13CD53D1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HTTP kód</w:t>
            </w:r>
          </w:p>
        </w:tc>
        <w:tc>
          <w:tcPr>
            <w:tcW w:w="2200" w:type="dxa"/>
            <w:shd w:val="clear" w:color="auto" w:fill="00948B"/>
          </w:tcPr>
          <w:p w14:paraId="47153F5C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Jele</w:t>
            </w:r>
            <w:r>
              <w:rPr>
                <w:b/>
                <w:color w:val="FFFFFF"/>
              </w:rPr>
              <w:t>ntés</w:t>
            </w:r>
          </w:p>
        </w:tc>
        <w:tc>
          <w:tcPr>
            <w:tcW w:w="5700" w:type="dxa"/>
            <w:shd w:val="clear" w:color="auto" w:fill="00948B"/>
          </w:tcPr>
          <w:p w14:paraId="152C7C60" w14:textId="77777777" w:rsidR="001E4C9B" w:rsidRDefault="000E777B">
            <w:pPr>
              <w:pStyle w:val="Nincstrkz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Tipikus eset</w:t>
            </w:r>
          </w:p>
        </w:tc>
      </w:tr>
      <w:tr w:rsidR="001E4C9B" w14:paraId="19FCF562" w14:textId="77777777">
        <w:tc>
          <w:tcPr>
            <w:tcW w:w="1200" w:type="dxa"/>
          </w:tcPr>
          <w:p w14:paraId="7397D4E9" w14:textId="77777777" w:rsidR="001E4C9B" w:rsidRDefault="000E777B">
            <w:pPr>
              <w:pStyle w:val="Nincstrkz"/>
            </w:pPr>
            <w:r>
              <w:t>200</w:t>
            </w:r>
          </w:p>
        </w:tc>
        <w:tc>
          <w:tcPr>
            <w:tcW w:w="2200" w:type="dxa"/>
          </w:tcPr>
          <w:p w14:paraId="22CFD825" w14:textId="77777777" w:rsidR="001E4C9B" w:rsidRDefault="000E777B">
            <w:pPr>
              <w:pStyle w:val="Nincstrkz"/>
            </w:pPr>
            <w:r>
              <w:t>OK</w:t>
            </w:r>
          </w:p>
        </w:tc>
        <w:tc>
          <w:tcPr>
            <w:tcW w:w="5700" w:type="dxa"/>
          </w:tcPr>
          <w:p w14:paraId="1AA3D3B1" w14:textId="77777777" w:rsidR="001E4C9B" w:rsidRDefault="000E777B">
            <w:pPr>
              <w:pStyle w:val="Nincstrkz"/>
            </w:pPr>
            <w:r>
              <w:t>Sikeres művelet</w:t>
            </w:r>
          </w:p>
        </w:tc>
      </w:tr>
      <w:tr w:rsidR="001E4C9B" w14:paraId="595F3CB6" w14:textId="77777777">
        <w:tc>
          <w:tcPr>
            <w:tcW w:w="1200" w:type="dxa"/>
            <w:shd w:val="clear" w:color="auto" w:fill="E8F5F4"/>
          </w:tcPr>
          <w:p w14:paraId="185E8067" w14:textId="77777777" w:rsidR="001E4C9B" w:rsidRDefault="000E777B">
            <w:pPr>
              <w:pStyle w:val="Nincstrkz"/>
            </w:pPr>
            <w:r>
              <w:t>400</w:t>
            </w:r>
          </w:p>
        </w:tc>
        <w:tc>
          <w:tcPr>
            <w:tcW w:w="2200" w:type="dxa"/>
            <w:shd w:val="clear" w:color="auto" w:fill="E8F5F4"/>
          </w:tcPr>
          <w:p w14:paraId="7C70B40D" w14:textId="77777777" w:rsidR="001E4C9B" w:rsidRDefault="000E777B">
            <w:pPr>
              <w:pStyle w:val="Nincstrkz"/>
            </w:pPr>
            <w:r>
              <w:t>Bad Request</w:t>
            </w:r>
          </w:p>
        </w:tc>
        <w:tc>
          <w:tcPr>
            <w:tcW w:w="5700" w:type="dxa"/>
            <w:shd w:val="clear" w:color="auto" w:fill="E8F5F4"/>
          </w:tcPr>
          <w:p w14:paraId="0AB83F40" w14:textId="77777777" w:rsidR="001E4C9B" w:rsidRDefault="000E777B">
            <w:pPr>
              <w:pStyle w:val="Nincstrkz"/>
            </w:pPr>
            <w:r>
              <w:t>Hiányzó kötelező paraméter</w:t>
            </w:r>
          </w:p>
        </w:tc>
      </w:tr>
      <w:tr w:rsidR="001E4C9B" w14:paraId="1456BB5A" w14:textId="77777777">
        <w:tc>
          <w:tcPr>
            <w:tcW w:w="1200" w:type="dxa"/>
          </w:tcPr>
          <w:p w14:paraId="35A8F061" w14:textId="77777777" w:rsidR="001E4C9B" w:rsidRDefault="000E777B">
            <w:pPr>
              <w:pStyle w:val="Nincstrkz"/>
            </w:pPr>
            <w:r>
              <w:t>401</w:t>
            </w:r>
          </w:p>
        </w:tc>
        <w:tc>
          <w:tcPr>
            <w:tcW w:w="2200" w:type="dxa"/>
          </w:tcPr>
          <w:p w14:paraId="2D1A800C" w14:textId="77777777" w:rsidR="001E4C9B" w:rsidRDefault="000E777B">
            <w:pPr>
              <w:pStyle w:val="Nincstrkz"/>
            </w:pPr>
            <w:r>
              <w:t>Unauthorized</w:t>
            </w:r>
          </w:p>
        </w:tc>
        <w:tc>
          <w:tcPr>
            <w:tcW w:w="5700" w:type="dxa"/>
          </w:tcPr>
          <w:p w14:paraId="6CAF18C9" w14:textId="77777777" w:rsidR="001E4C9B" w:rsidRDefault="000E777B">
            <w:pPr>
              <w:pStyle w:val="Nincstrkz"/>
            </w:pPr>
            <w:r>
              <w:t>Hiányzó vagy lejárt JWT token</w:t>
            </w:r>
          </w:p>
        </w:tc>
      </w:tr>
      <w:tr w:rsidR="001E4C9B" w14:paraId="69054E2B" w14:textId="77777777">
        <w:tc>
          <w:tcPr>
            <w:tcW w:w="1200" w:type="dxa"/>
            <w:shd w:val="clear" w:color="auto" w:fill="E8F5F4"/>
          </w:tcPr>
          <w:p w14:paraId="5E5E2790" w14:textId="77777777" w:rsidR="001E4C9B" w:rsidRDefault="000E777B">
            <w:pPr>
              <w:pStyle w:val="Nincstrkz"/>
            </w:pPr>
            <w:r>
              <w:t>403</w:t>
            </w:r>
          </w:p>
        </w:tc>
        <w:tc>
          <w:tcPr>
            <w:tcW w:w="2200" w:type="dxa"/>
            <w:shd w:val="clear" w:color="auto" w:fill="E8F5F4"/>
          </w:tcPr>
          <w:p w14:paraId="5D209E2C" w14:textId="77777777" w:rsidR="001E4C9B" w:rsidRDefault="000E777B">
            <w:pPr>
              <w:pStyle w:val="Nincstrkz"/>
            </w:pPr>
            <w:r>
              <w:t>Forbidden</w:t>
            </w:r>
          </w:p>
        </w:tc>
        <w:tc>
          <w:tcPr>
            <w:tcW w:w="5700" w:type="dxa"/>
            <w:shd w:val="clear" w:color="auto" w:fill="E8F5F4"/>
          </w:tcPr>
          <w:p w14:paraId="4760D62D" w14:textId="77777777" w:rsidR="001E4C9B" w:rsidRDefault="000E777B">
            <w:pPr>
              <w:pStyle w:val="Nincstrkz"/>
            </w:pPr>
            <w:r>
              <w:t>Érvénytelen vagy manipulált token</w:t>
            </w:r>
          </w:p>
        </w:tc>
      </w:tr>
      <w:tr w:rsidR="001E4C9B" w14:paraId="1C22F768" w14:textId="77777777">
        <w:tc>
          <w:tcPr>
            <w:tcW w:w="1200" w:type="dxa"/>
          </w:tcPr>
          <w:p w14:paraId="0B94AEF3" w14:textId="77777777" w:rsidR="001E4C9B" w:rsidRDefault="000E777B">
            <w:pPr>
              <w:pStyle w:val="Nincstrkz"/>
            </w:pPr>
            <w:r>
              <w:t>404</w:t>
            </w:r>
          </w:p>
        </w:tc>
        <w:tc>
          <w:tcPr>
            <w:tcW w:w="2200" w:type="dxa"/>
          </w:tcPr>
          <w:p w14:paraId="62086642" w14:textId="77777777" w:rsidR="001E4C9B" w:rsidRDefault="000E777B">
            <w:pPr>
              <w:pStyle w:val="Nincstrkz"/>
            </w:pPr>
            <w:r>
              <w:t>Not Found</w:t>
            </w:r>
          </w:p>
        </w:tc>
        <w:tc>
          <w:tcPr>
            <w:tcW w:w="5700" w:type="dxa"/>
          </w:tcPr>
          <w:p w14:paraId="7747E4D7" w14:textId="77777777" w:rsidR="001E4C9B" w:rsidRDefault="000E777B">
            <w:pPr>
              <w:pStyle w:val="Nincstrkz"/>
            </w:pPr>
            <w:r>
              <w:t xml:space="preserve">Erőforrás nem található (pl. üres lista, nem létező </w:t>
            </w:r>
            <w:r>
              <w:t>rendelés)</w:t>
            </w:r>
          </w:p>
        </w:tc>
      </w:tr>
      <w:tr w:rsidR="001E4C9B" w14:paraId="12FA6C3F" w14:textId="77777777">
        <w:tc>
          <w:tcPr>
            <w:tcW w:w="1200" w:type="dxa"/>
            <w:shd w:val="clear" w:color="auto" w:fill="E8F5F4"/>
          </w:tcPr>
          <w:p w14:paraId="047A0875" w14:textId="77777777" w:rsidR="001E4C9B" w:rsidRDefault="000E777B">
            <w:pPr>
              <w:pStyle w:val="Nincstrkz"/>
            </w:pPr>
            <w:r>
              <w:lastRenderedPageBreak/>
              <w:t>409</w:t>
            </w:r>
          </w:p>
        </w:tc>
        <w:tc>
          <w:tcPr>
            <w:tcW w:w="2200" w:type="dxa"/>
            <w:shd w:val="clear" w:color="auto" w:fill="E8F5F4"/>
          </w:tcPr>
          <w:p w14:paraId="58A32268" w14:textId="77777777" w:rsidR="001E4C9B" w:rsidRDefault="000E777B">
            <w:pPr>
              <w:pStyle w:val="Nincstrkz"/>
            </w:pPr>
            <w:r>
              <w:t>Conflict</w:t>
            </w:r>
          </w:p>
        </w:tc>
        <w:tc>
          <w:tcPr>
            <w:tcW w:w="5700" w:type="dxa"/>
            <w:shd w:val="clear" w:color="auto" w:fill="E8F5F4"/>
          </w:tcPr>
          <w:p w14:paraId="056BC893" w14:textId="77777777" w:rsidR="001E4C9B" w:rsidRDefault="000E777B">
            <w:pPr>
              <w:pStyle w:val="Nincstrkz"/>
            </w:pPr>
            <w:r>
              <w:t>Már létező erőforrás (pl. duplikált adószám, felhasználónév)</w:t>
            </w:r>
          </w:p>
        </w:tc>
      </w:tr>
      <w:tr w:rsidR="001E4C9B" w14:paraId="7DB0B883" w14:textId="77777777">
        <w:tc>
          <w:tcPr>
            <w:tcW w:w="1200" w:type="dxa"/>
          </w:tcPr>
          <w:p w14:paraId="2C17733F" w14:textId="77777777" w:rsidR="001E4C9B" w:rsidRDefault="000E777B">
            <w:pPr>
              <w:pStyle w:val="Nincstrkz"/>
            </w:pPr>
            <w:r>
              <w:t>422</w:t>
            </w:r>
          </w:p>
        </w:tc>
        <w:tc>
          <w:tcPr>
            <w:tcW w:w="2200" w:type="dxa"/>
          </w:tcPr>
          <w:p w14:paraId="1AAD00DF" w14:textId="77777777" w:rsidR="001E4C9B" w:rsidRDefault="000E777B">
            <w:pPr>
              <w:pStyle w:val="Nincstrkz"/>
            </w:pPr>
            <w:r>
              <w:t>Unprocessable</w:t>
            </w:r>
          </w:p>
        </w:tc>
        <w:tc>
          <w:tcPr>
            <w:tcW w:w="5700" w:type="dxa"/>
          </w:tcPr>
          <w:p w14:paraId="7A071B56" w14:textId="77777777" w:rsidR="001E4C9B" w:rsidRDefault="000E777B">
            <w:pPr>
              <w:pStyle w:val="Nincstrkz"/>
            </w:pPr>
            <w:r>
              <w:t>Validációs hiba – üzleti logika megsértése</w:t>
            </w:r>
          </w:p>
        </w:tc>
      </w:tr>
      <w:tr w:rsidR="001E4C9B" w14:paraId="13CF4A6C" w14:textId="77777777">
        <w:tc>
          <w:tcPr>
            <w:tcW w:w="1200" w:type="dxa"/>
            <w:shd w:val="clear" w:color="auto" w:fill="E8F5F4"/>
          </w:tcPr>
          <w:p w14:paraId="7FA3669B" w14:textId="77777777" w:rsidR="001E4C9B" w:rsidRDefault="000E777B">
            <w:pPr>
              <w:pStyle w:val="Nincstrkz"/>
            </w:pPr>
            <w:r>
              <w:t>500</w:t>
            </w:r>
          </w:p>
        </w:tc>
        <w:tc>
          <w:tcPr>
            <w:tcW w:w="2200" w:type="dxa"/>
            <w:shd w:val="clear" w:color="auto" w:fill="E8F5F4"/>
          </w:tcPr>
          <w:p w14:paraId="3AA4539A" w14:textId="77777777" w:rsidR="001E4C9B" w:rsidRDefault="000E777B">
            <w:pPr>
              <w:pStyle w:val="Nincstrkz"/>
            </w:pPr>
            <w:r>
              <w:t>Server Error</w:t>
            </w:r>
          </w:p>
        </w:tc>
        <w:tc>
          <w:tcPr>
            <w:tcW w:w="5700" w:type="dxa"/>
            <w:shd w:val="clear" w:color="auto" w:fill="E8F5F4"/>
          </w:tcPr>
          <w:p w14:paraId="4D280832" w14:textId="77777777" w:rsidR="001E4C9B" w:rsidRDefault="000E777B">
            <w:pPr>
              <w:pStyle w:val="Nincstrkz"/>
            </w:pPr>
            <w:r>
              <w:t>Adatbázis hiba vagy váratlan szerverhiba</w:t>
            </w:r>
          </w:p>
        </w:tc>
      </w:tr>
    </w:tbl>
    <w:p w14:paraId="1266C610" w14:textId="77777777" w:rsidR="00BD7DAD" w:rsidRDefault="00BD7DAD"/>
    <w:p w14:paraId="0BC90977" w14:textId="77777777" w:rsidR="00BD7DAD" w:rsidRDefault="00BD7DAD" w:rsidP="00BD7DAD">
      <w:pPr>
        <w:pStyle w:val="Cmsor1"/>
      </w:pPr>
      <w:bookmarkStart w:id="315" w:name="_Toc227912080"/>
      <w:r>
        <w:lastRenderedPageBreak/>
        <w:t>Backend tesztelési dokumentáció</w:t>
      </w:r>
      <w:bookmarkEnd w:id="315"/>
    </w:p>
    <w:p w14:paraId="3A7CCFCE" w14:textId="77777777" w:rsidR="00E51D74" w:rsidRDefault="00E51D74" w:rsidP="00E51D74">
      <w:pPr>
        <w:pStyle w:val="Cmsor2"/>
      </w:pPr>
      <w:bookmarkStart w:id="316" w:name="_Toc223072268"/>
      <w:bookmarkStart w:id="317" w:name="_Toc227912081"/>
      <w:r>
        <w:t>Bejelentkezés – POST /api/Bejelent</w:t>
      </w:r>
      <w:bookmarkEnd w:id="316"/>
      <w:bookmarkEnd w:id="317"/>
    </w:p>
    <w:p w14:paraId="613CE6CE" w14:textId="77777777" w:rsidR="00FE720C" w:rsidRDefault="00E51D74" w:rsidP="00FE720C">
      <w:pPr>
        <w:pStyle w:val="Cmsor3"/>
      </w:pPr>
      <w:bookmarkStart w:id="318" w:name="_Toc227912082"/>
      <w:r>
        <w:t>Teszt neve</w:t>
      </w:r>
      <w:bookmarkEnd w:id="318"/>
    </w:p>
    <w:p w14:paraId="786F45EC" w14:textId="77777777" w:rsidR="00FE720C" w:rsidRPr="00FE720C" w:rsidRDefault="00FE720C" w:rsidP="00FE720C">
      <w:r>
        <w:t>Sikeres bejelentkezés érvényes felhasználói adatokkal</w:t>
      </w:r>
    </w:p>
    <w:p w14:paraId="5FDA6DD0" w14:textId="77777777" w:rsidR="00E51D74" w:rsidRDefault="00E51D74" w:rsidP="00E51D74">
      <w:pPr>
        <w:pStyle w:val="Cmsor3"/>
      </w:pPr>
      <w:bookmarkStart w:id="319" w:name="_Toc227912083"/>
      <w:r>
        <w:t>Teszt célja</w:t>
      </w:r>
      <w:bookmarkEnd w:id="319"/>
    </w:p>
    <w:p w14:paraId="59B3A0CC" w14:textId="77777777" w:rsidR="00FE720C" w:rsidRDefault="00FE720C" w:rsidP="00FE720C">
      <w:r>
        <w:t>A teszt célja annak ellenőrzése, hogy a rendszer helyes felhasználónév és jelszó megadása esetén:</w:t>
      </w:r>
    </w:p>
    <w:p w14:paraId="5B2CA2F3" w14:textId="77777777" w:rsidR="00FE720C" w:rsidRDefault="00FE720C" w:rsidP="00016663">
      <w:pPr>
        <w:pStyle w:val="Listaszerbekezds"/>
      </w:pPr>
      <w:r>
        <w:t>sikeres bejelentkezést hajt végre,</w:t>
      </w:r>
    </w:p>
    <w:p w14:paraId="5A74333F" w14:textId="77777777" w:rsidR="00FE720C" w:rsidRDefault="00FE720C" w:rsidP="00016663">
      <w:pPr>
        <w:pStyle w:val="Listaszerbekezds"/>
      </w:pPr>
      <w:r>
        <w:t>JWT tokent ad vissza,</w:t>
      </w:r>
    </w:p>
    <w:p w14:paraId="36DED21A" w14:textId="77777777" w:rsidR="00FE720C" w:rsidRPr="00FE720C" w:rsidRDefault="00FE720C" w:rsidP="00016663">
      <w:pPr>
        <w:pStyle w:val="Listaszerbekezds"/>
      </w:pPr>
      <w:r>
        <w:t>visszaküldi a felhasználó és a hozzá tartozó cég adatait.</w:t>
      </w:r>
    </w:p>
    <w:p w14:paraId="1D2EFD99" w14:textId="77777777" w:rsidR="00E51D74" w:rsidRDefault="00E51D74" w:rsidP="00E51D74">
      <w:pPr>
        <w:pStyle w:val="Cmsor3"/>
      </w:pPr>
      <w:bookmarkStart w:id="320" w:name="_Toc227912084"/>
      <w:r>
        <w:t>Endpoint adatok</w:t>
      </w:r>
      <w:bookmarkEnd w:id="320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FE720C" w14:paraId="38039265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2EC39B5E" w14:textId="77777777" w:rsidR="00FE720C" w:rsidRPr="00DF4EB1" w:rsidRDefault="00FE720C" w:rsidP="003A7DF1">
            <w:pPr>
              <w:pStyle w:val="Nincstrkz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212C3540" w14:textId="77777777" w:rsidR="00FE720C" w:rsidRPr="00DF4EB1" w:rsidRDefault="00FE720C" w:rsidP="003A7DF1">
            <w:pPr>
              <w:pStyle w:val="Nincstrkz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Érték</w:t>
            </w:r>
          </w:p>
        </w:tc>
      </w:tr>
      <w:tr w:rsidR="00FE720C" w14:paraId="3B3E286E" w14:textId="77777777" w:rsidTr="003A7DF1">
        <w:tc>
          <w:tcPr>
            <w:tcW w:w="4536" w:type="dxa"/>
          </w:tcPr>
          <w:p w14:paraId="7C1404BB" w14:textId="77777777" w:rsidR="00FE720C" w:rsidRDefault="00FE720C" w:rsidP="003A7DF1">
            <w:pPr>
              <w:pStyle w:val="Nincstrkz"/>
            </w:pPr>
            <w:r>
              <w:t>HTTP metódus</w:t>
            </w:r>
          </w:p>
        </w:tc>
        <w:tc>
          <w:tcPr>
            <w:tcW w:w="4531" w:type="dxa"/>
          </w:tcPr>
          <w:p w14:paraId="2706642F" w14:textId="77777777" w:rsidR="00FE720C" w:rsidRDefault="00FE720C" w:rsidP="003A7DF1">
            <w:pPr>
              <w:pStyle w:val="Nincstrkz"/>
            </w:pPr>
            <w:r>
              <w:t>POST</w:t>
            </w:r>
          </w:p>
        </w:tc>
      </w:tr>
      <w:tr w:rsidR="00FE720C" w14:paraId="26243B90" w14:textId="77777777" w:rsidTr="003A7DF1">
        <w:tc>
          <w:tcPr>
            <w:tcW w:w="4536" w:type="dxa"/>
          </w:tcPr>
          <w:p w14:paraId="5AA1D721" w14:textId="77777777" w:rsidR="00FE720C" w:rsidRDefault="00FE720C" w:rsidP="003A7DF1">
            <w:pPr>
              <w:pStyle w:val="Nincstrkz"/>
            </w:pPr>
            <w:r>
              <w:t>Endpoint</w:t>
            </w:r>
          </w:p>
        </w:tc>
        <w:tc>
          <w:tcPr>
            <w:tcW w:w="4531" w:type="dxa"/>
          </w:tcPr>
          <w:p w14:paraId="0DC6FEA8" w14:textId="77777777" w:rsidR="00FE720C" w:rsidRDefault="00FE720C" w:rsidP="003A7DF1">
            <w:pPr>
              <w:pStyle w:val="Nincstrkz"/>
            </w:pPr>
            <w:r>
              <w:t>/api/Bejelent</w:t>
            </w:r>
          </w:p>
        </w:tc>
      </w:tr>
      <w:tr w:rsidR="00FE720C" w14:paraId="46E1951E" w14:textId="77777777" w:rsidTr="003A7DF1">
        <w:tc>
          <w:tcPr>
            <w:tcW w:w="4536" w:type="dxa"/>
          </w:tcPr>
          <w:p w14:paraId="570DD68F" w14:textId="77777777" w:rsidR="00FE720C" w:rsidRDefault="00FE720C" w:rsidP="003A7DF1">
            <w:pPr>
              <w:pStyle w:val="Nincstrkz"/>
            </w:pPr>
            <w:r>
              <w:t>Content-Type</w:t>
            </w:r>
          </w:p>
        </w:tc>
        <w:tc>
          <w:tcPr>
            <w:tcW w:w="4531" w:type="dxa"/>
          </w:tcPr>
          <w:p w14:paraId="48ECFE38" w14:textId="77777777" w:rsidR="00FE720C" w:rsidRDefault="00FE720C" w:rsidP="003A7DF1">
            <w:pPr>
              <w:pStyle w:val="Nincstrkz"/>
            </w:pPr>
            <w:r>
              <w:t>application/json</w:t>
            </w:r>
          </w:p>
        </w:tc>
      </w:tr>
    </w:tbl>
    <w:p w14:paraId="57227384" w14:textId="77777777" w:rsidR="00E51D74" w:rsidRDefault="00E51D74" w:rsidP="00E51D74">
      <w:pPr>
        <w:pStyle w:val="Cmsor3"/>
      </w:pPr>
      <w:bookmarkStart w:id="321" w:name="_Toc227912085"/>
      <w:r>
        <w:t>Request Body [JSON]</w:t>
      </w:r>
      <w:bookmarkEnd w:id="321"/>
    </w:p>
    <w:p w14:paraId="5FB68410" w14:textId="77777777" w:rsidR="00FE720C" w:rsidRDefault="00FE720C" w:rsidP="00FE720C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F4AAAB5" wp14:editId="5E83A497">
                <wp:extent cx="5760000" cy="1404620"/>
                <wp:effectExtent l="0" t="0" r="12700" b="16510"/>
                <wp:docPr id="193406199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DBBA" w14:textId="77777777" w:rsidR="00FE720C" w:rsidRPr="007A16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9F93A9F" w14:textId="77777777" w:rsidR="00FE720C" w:rsidRPr="007A16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"username": "Adminisztrátor Anna",</w:t>
                            </w:r>
                          </w:p>
                          <w:p w14:paraId="194ACD9D" w14:textId="77777777" w:rsidR="00FE720C" w:rsidRPr="007A16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"password": "pass_1"</w:t>
                            </w:r>
                          </w:p>
                          <w:p w14:paraId="65BED06E" w14:textId="77777777" w:rsidR="00FE720C" w:rsidRPr="007A16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4AAAB5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">
                <v:textbox style="mso-fit-shape-to-text:t">
                  <w:txbxContent>
                    <w:p w14:paraId="280BDBBA" w14:textId="77777777" w:rsidR="00FE720C" w:rsidRPr="007A16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9F93A9F" w14:textId="77777777" w:rsidR="00FE720C" w:rsidRPr="007A16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"username": "Adminisztrátor Anna",</w:t>
                      </w:r>
                    </w:p>
                    <w:p w14:paraId="194ACD9D" w14:textId="77777777" w:rsidR="00FE720C" w:rsidRPr="007A16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"password": "pass_1"</w:t>
                      </w:r>
                    </w:p>
                    <w:p w14:paraId="65BED06E" w14:textId="77777777" w:rsidR="00FE720C" w:rsidRPr="007A16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F55657" w14:textId="77777777" w:rsidR="00E51D74" w:rsidRDefault="00E51D74" w:rsidP="00E51D74">
      <w:pPr>
        <w:pStyle w:val="Cmsor3"/>
      </w:pPr>
      <w:bookmarkStart w:id="322" w:name="_Toc227912086"/>
      <w:r>
        <w:t>Várt eredmény</w:t>
      </w:r>
      <w:bookmarkEnd w:id="322"/>
    </w:p>
    <w:p w14:paraId="19FE4377" w14:textId="77777777" w:rsidR="00FE720C" w:rsidRDefault="00FE720C" w:rsidP="00FE720C">
      <w:r>
        <w:t>HTTP státuszkód: 200 OK</w:t>
      </w:r>
    </w:p>
    <w:p w14:paraId="4A6EE972" w14:textId="77777777" w:rsidR="00FE720C" w:rsidRDefault="00FE720C" w:rsidP="00FE720C">
      <w:r>
        <w:t>A válasz ok mezője: true</w:t>
      </w:r>
    </w:p>
    <w:p w14:paraId="1BFEA39E" w14:textId="77777777" w:rsidR="00FE720C" w:rsidRDefault="00FE720C" w:rsidP="00FE720C">
      <w:r>
        <w:t>A válasz tartalmaz:</w:t>
      </w:r>
    </w:p>
    <w:p w14:paraId="12D798C7" w14:textId="77777777" w:rsidR="00FE720C" w:rsidRDefault="00FE720C" w:rsidP="00FE720C">
      <w:r>
        <w:t>token mezőt (string)</w:t>
      </w:r>
    </w:p>
    <w:p w14:paraId="740CBC7E" w14:textId="77777777" w:rsidR="00FE720C" w:rsidRDefault="00FE720C" w:rsidP="00FE720C">
      <w:r>
        <w:t>felhasznalo objektumot</w:t>
      </w:r>
    </w:p>
    <w:p w14:paraId="27A82270" w14:textId="77777777" w:rsidR="00FE720C" w:rsidRDefault="00FE720C" w:rsidP="00FE720C">
      <w:r>
        <w:t>ceg objektumot vagy null értéket</w:t>
      </w:r>
    </w:p>
    <w:p w14:paraId="783DF57B" w14:textId="77777777" w:rsidR="00D92271" w:rsidRDefault="00FE720C" w:rsidP="00FE720C">
      <w:r>
        <w:t>A JWT token eltárolásra kerül a Postman environment-be</w:t>
      </w:r>
    </w:p>
    <w:p w14:paraId="7BFF64DE" w14:textId="77777777" w:rsidR="00FE720C" w:rsidRDefault="00D92271" w:rsidP="00D92271">
      <w:pPr>
        <w:keepNext w:val="0"/>
        <w:spacing w:after="160"/>
        <w:ind w:left="0"/>
        <w:jc w:val="left"/>
      </w:pPr>
      <w:r>
        <w:br w:type="page"/>
      </w:r>
    </w:p>
    <w:p w14:paraId="0FCD9C27" w14:textId="77777777" w:rsidR="00FE720C" w:rsidRPr="00FE720C" w:rsidRDefault="00D92271" w:rsidP="00FE720C">
      <w:pPr>
        <w:pStyle w:val="Cmsor3"/>
      </w:pPr>
      <w:bookmarkStart w:id="323" w:name="_Toc227912087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4E0F97" wp14:editId="7CB912C8">
                <wp:simplePos x="0" y="0"/>
                <wp:positionH relativeFrom="margin">
                  <wp:align>left</wp:align>
                </wp:positionH>
                <wp:positionV relativeFrom="paragraph">
                  <wp:posOffset>329801</wp:posOffset>
                </wp:positionV>
                <wp:extent cx="5759450" cy="1404620"/>
                <wp:effectExtent l="0" t="0" r="12700" b="2794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FDF86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12F036D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3A34E14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bejelentkezés!",</w:t>
                            </w:r>
                          </w:p>
                          <w:p w14:paraId="0AF73B2C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"token": "eyJhbGciOiJIUzI1NiIsInR5cCI6IkpXVCJ9...",</w:t>
                            </w:r>
                          </w:p>
                          <w:p w14:paraId="49A5BBA9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"felhasznalo": {</w:t>
                            </w:r>
                          </w:p>
                          <w:p w14:paraId="761D1078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"id": 1,</w:t>
                            </w:r>
                          </w:p>
                          <w:p w14:paraId="540DAFC6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"nev": "Adminisztrátor Anna",</w:t>
                            </w:r>
                          </w:p>
                          <w:p w14:paraId="2C1D133A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"jogkor": {</w:t>
                            </w:r>
                          </w:p>
                          <w:p w14:paraId="727758CE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"rendeles_osszkesz": 1,</w:t>
                            </w:r>
                          </w:p>
                          <w:p w14:paraId="6796D4A3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"rendeles_lead": 1,</w:t>
                            </w:r>
                          </w:p>
                          <w:p w14:paraId="20687085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"szamla_keszit": 1,</w:t>
                            </w:r>
                          </w:p>
                          <w:p w14:paraId="61B16918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"raktar_kezel": 0</w:t>
                            </w:r>
                          </w:p>
                          <w:p w14:paraId="6E19A232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68704841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"telephely_cim": "Budapest",</w:t>
                            </w:r>
                          </w:p>
                          <w:p w14:paraId="3690DBA0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"telefon": "+36301111111"</w:t>
                            </w:r>
                          </w:p>
                          <w:p w14:paraId="6E46662F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},</w:t>
                            </w:r>
                          </w:p>
                          <w:p w14:paraId="1DCB09D8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"ceg": {</w:t>
                            </w:r>
                          </w:p>
                          <w:p w14:paraId="1145652F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"id": 1,</w:t>
                            </w:r>
                          </w:p>
                          <w:p w14:paraId="2E477B04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"nev": "Nagyker Profi Kft."</w:t>
                            </w:r>
                          </w:p>
                          <w:p w14:paraId="0747121D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}</w:t>
                            </w:r>
                          </w:p>
                          <w:p w14:paraId="4C8E84DA" w14:textId="77777777" w:rsidR="00FE720C" w:rsidRPr="003315EA" w:rsidRDefault="00FE720C" w:rsidP="00FE720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E0F97" id="_x0000_s1027" type="#_x0000_t202" style="position:absolute;left:0;text-align:left;margin-left:0;margin-top:25.95pt;width:453.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">
                <v:textbox style="mso-fit-shape-to-text:t">
                  <w:txbxContent>
                    <w:p w14:paraId="46FFDF86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12F036D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3A34E14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bejelentkezés!",</w:t>
                      </w:r>
                    </w:p>
                    <w:p w14:paraId="0AF73B2C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"token": "eyJhbGciOiJIUzI1NiIsInR5cCI6IkpXVCJ9...",</w:t>
                      </w:r>
                    </w:p>
                    <w:p w14:paraId="49A5BBA9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"felhasznalo": {</w:t>
                      </w:r>
                    </w:p>
                    <w:p w14:paraId="761D1078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"id": 1,</w:t>
                      </w:r>
                    </w:p>
                    <w:p w14:paraId="540DAFC6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"nev": "Adminisztrátor Anna",</w:t>
                      </w:r>
                    </w:p>
                    <w:p w14:paraId="2C1D133A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"jogkor": {</w:t>
                      </w:r>
                    </w:p>
                    <w:p w14:paraId="727758CE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"rendeles_osszkesz": 1,</w:t>
                      </w:r>
                    </w:p>
                    <w:p w14:paraId="6796D4A3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"rendeles_lead": 1,</w:t>
                      </w:r>
                    </w:p>
                    <w:p w14:paraId="20687085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"szamla_keszit": 1,</w:t>
                      </w:r>
                    </w:p>
                    <w:p w14:paraId="61B16918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"raktar_kezel": 0</w:t>
                      </w:r>
                    </w:p>
                    <w:p w14:paraId="6E19A232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68704841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"telephely_cim": "Budapest",</w:t>
                      </w:r>
                    </w:p>
                    <w:p w14:paraId="3690DBA0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"telefon": "+36301111111"</w:t>
                      </w:r>
                    </w:p>
                    <w:p w14:paraId="6E46662F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},</w:t>
                      </w:r>
                    </w:p>
                    <w:p w14:paraId="1DCB09D8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"ceg": {</w:t>
                      </w:r>
                    </w:p>
                    <w:p w14:paraId="1145652F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"id": 1,</w:t>
                      </w:r>
                    </w:p>
                    <w:p w14:paraId="2E477B04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"nev": "Nagyker Profi Kft."</w:t>
                      </w:r>
                    </w:p>
                    <w:p w14:paraId="0747121D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}</w:t>
                      </w:r>
                    </w:p>
                    <w:p w14:paraId="4C8E84DA" w14:textId="77777777" w:rsidR="00FE720C" w:rsidRPr="003315EA" w:rsidRDefault="00FE720C" w:rsidP="00FE720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Példa válasz [JSON]</w:t>
      </w:r>
      <w:bookmarkEnd w:id="323"/>
    </w:p>
    <w:p w14:paraId="5DEC2F40" w14:textId="77777777" w:rsidR="00FE720C" w:rsidRDefault="00FE720C" w:rsidP="00FE720C">
      <w:pPr>
        <w:pStyle w:val="Cmsor2"/>
      </w:pPr>
      <w:bookmarkStart w:id="324" w:name="_Toc223072275"/>
      <w:bookmarkStart w:id="325" w:name="_Toc227912088"/>
      <w:r>
        <w:t>Új cég felvétele – POST /api/Ceg_ad</w:t>
      </w:r>
      <w:bookmarkEnd w:id="324"/>
      <w:bookmarkEnd w:id="325"/>
    </w:p>
    <w:p w14:paraId="48DD9519" w14:textId="77777777" w:rsidR="00E51D74" w:rsidRDefault="00E51D74" w:rsidP="00E51D74">
      <w:pPr>
        <w:pStyle w:val="Cmsor3"/>
      </w:pPr>
      <w:bookmarkStart w:id="326" w:name="_Toc227912089"/>
      <w:r>
        <w:t>Teszt neve</w:t>
      </w:r>
      <w:bookmarkEnd w:id="326"/>
    </w:p>
    <w:p w14:paraId="77ADBAAB" w14:textId="77777777" w:rsidR="00FE720C" w:rsidRPr="00FE720C" w:rsidRDefault="00FE720C" w:rsidP="00FE720C">
      <w:r>
        <w:t>Sikeres cégfelvétel</w:t>
      </w:r>
    </w:p>
    <w:p w14:paraId="5EDF231D" w14:textId="77777777" w:rsidR="00E51D74" w:rsidRDefault="00E51D74" w:rsidP="00E51D74">
      <w:pPr>
        <w:pStyle w:val="Cmsor3"/>
      </w:pPr>
      <w:bookmarkStart w:id="327" w:name="_Toc227912090"/>
      <w:r>
        <w:t>Teszt célja</w:t>
      </w:r>
      <w:bookmarkEnd w:id="327"/>
    </w:p>
    <w:p w14:paraId="3152E614" w14:textId="77777777" w:rsidR="00FE720C" w:rsidRPr="00FE720C" w:rsidRDefault="00FE720C" w:rsidP="00FE720C">
      <w:r>
        <w:t>Ellenőrizni, hogy a rendszer sikeresen felvesz egy új céget.</w:t>
      </w:r>
    </w:p>
    <w:p w14:paraId="54515F3C" w14:textId="77777777" w:rsidR="00E51D74" w:rsidRDefault="00E51D74" w:rsidP="00E51D74">
      <w:pPr>
        <w:pStyle w:val="Cmsor3"/>
      </w:pPr>
      <w:bookmarkStart w:id="328" w:name="_Toc227912091"/>
      <w:r>
        <w:t>Endpoint adatok</w:t>
      </w:r>
      <w:bookmarkEnd w:id="328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FE720C" w14:paraId="794571D5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50BF760F" w14:textId="77777777" w:rsidR="00FE720C" w:rsidRPr="00DF4EB1" w:rsidRDefault="00FE720C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  <w:lang w:eastAsia="hu-HU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5C21018D" w14:textId="77777777" w:rsidR="00FE720C" w:rsidRPr="00DF4EB1" w:rsidRDefault="00FE720C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  <w:lang w:eastAsia="hu-HU"/>
              </w:rPr>
              <w:t>Érték</w:t>
            </w:r>
          </w:p>
        </w:tc>
      </w:tr>
      <w:tr w:rsidR="00FE720C" w14:paraId="2515F97C" w14:textId="77777777" w:rsidTr="003A7DF1">
        <w:tc>
          <w:tcPr>
            <w:tcW w:w="4536" w:type="dxa"/>
          </w:tcPr>
          <w:p w14:paraId="782D02FE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HTTP metódus</w:t>
            </w:r>
          </w:p>
        </w:tc>
        <w:tc>
          <w:tcPr>
            <w:tcW w:w="4531" w:type="dxa"/>
          </w:tcPr>
          <w:p w14:paraId="71D8CBF9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POST</w:t>
            </w:r>
          </w:p>
        </w:tc>
      </w:tr>
      <w:tr w:rsidR="00FE720C" w14:paraId="3E2C3FC6" w14:textId="77777777" w:rsidTr="003A7DF1">
        <w:tc>
          <w:tcPr>
            <w:tcW w:w="4536" w:type="dxa"/>
          </w:tcPr>
          <w:p w14:paraId="5710BE6C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Endpoint</w:t>
            </w:r>
          </w:p>
        </w:tc>
        <w:tc>
          <w:tcPr>
            <w:tcW w:w="4531" w:type="dxa"/>
          </w:tcPr>
          <w:p w14:paraId="38660DCD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/api/Ceg_ad</w:t>
            </w:r>
          </w:p>
        </w:tc>
      </w:tr>
      <w:tr w:rsidR="00FE720C" w14:paraId="7EE8F4EF" w14:textId="77777777" w:rsidTr="003A7DF1">
        <w:tc>
          <w:tcPr>
            <w:tcW w:w="4536" w:type="dxa"/>
          </w:tcPr>
          <w:p w14:paraId="429761A7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Content-Type</w:t>
            </w:r>
          </w:p>
        </w:tc>
        <w:tc>
          <w:tcPr>
            <w:tcW w:w="4531" w:type="dxa"/>
          </w:tcPr>
          <w:p w14:paraId="448A0B86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application/json</w:t>
            </w:r>
          </w:p>
        </w:tc>
      </w:tr>
      <w:tr w:rsidR="00FE720C" w14:paraId="116EAB25" w14:textId="77777777" w:rsidTr="003A7DF1">
        <w:tc>
          <w:tcPr>
            <w:tcW w:w="4536" w:type="dxa"/>
          </w:tcPr>
          <w:p w14:paraId="4A096C2F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Authorization</w:t>
            </w:r>
          </w:p>
        </w:tc>
        <w:tc>
          <w:tcPr>
            <w:tcW w:w="4531" w:type="dxa"/>
          </w:tcPr>
          <w:p w14:paraId="66882E8C" w14:textId="77777777" w:rsidR="00FE720C" w:rsidRDefault="00FE720C" w:rsidP="003A7DF1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Bearer &lt;JWT_TOKEN&gt;</w:t>
            </w:r>
          </w:p>
        </w:tc>
      </w:tr>
    </w:tbl>
    <w:p w14:paraId="5DA86EB3" w14:textId="77777777" w:rsidR="00D92271" w:rsidRDefault="00D92271">
      <w:pPr>
        <w:keepNext w:val="0"/>
        <w:spacing w:after="160"/>
        <w:ind w:left="0"/>
        <w:jc w:val="left"/>
      </w:pPr>
      <w:r>
        <w:br w:type="page"/>
      </w:r>
    </w:p>
    <w:p w14:paraId="21ABB513" w14:textId="77777777" w:rsidR="00FE720C" w:rsidRPr="00FE720C" w:rsidRDefault="00D92271" w:rsidP="00D92271">
      <w:pPr>
        <w:pStyle w:val="Cmsor3"/>
      </w:pPr>
      <w:bookmarkStart w:id="329" w:name="_Toc227912092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3127778" wp14:editId="567E1753">
                <wp:simplePos x="0" y="0"/>
                <wp:positionH relativeFrom="margin">
                  <wp:align>center</wp:align>
                </wp:positionH>
                <wp:positionV relativeFrom="paragraph">
                  <wp:posOffset>427429</wp:posOffset>
                </wp:positionV>
                <wp:extent cx="5760000" cy="1404620"/>
                <wp:effectExtent l="0" t="0" r="12700" b="22225"/>
                <wp:wrapSquare wrapText="bothSides"/>
                <wp:docPr id="158260298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8D345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F5DC33B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"nev": "Teszt Cég Kft.",</w:t>
                            </w:r>
                          </w:p>
                          <w:p w14:paraId="1B1754A6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"adoszam": "66666666112",</w:t>
                            </w:r>
                          </w:p>
                          <w:p w14:paraId="69173034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"euAdoszam": "HU66666666",</w:t>
                            </w:r>
                          </w:p>
                          <w:p w14:paraId="39A13B2B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"cim": "1111 Budapest, Teszt utca 1.",</w:t>
                            </w:r>
                          </w:p>
                          <w:p w14:paraId="7967B942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"email": "teszt@ceg.hu",</w:t>
                            </w:r>
                          </w:p>
                          <w:p w14:paraId="1B3B149C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"telefon": "+3612345678",</w:t>
                            </w:r>
                          </w:p>
                          <w:p w14:paraId="4492736C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"elofiz": true,</w:t>
                            </w:r>
                          </w:p>
                          <w:p w14:paraId="4162CC67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"szamla_minta": "TC-0001",</w:t>
                            </w:r>
                          </w:p>
                          <w:p w14:paraId="064860EA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"rendeles_minta": "R-TC-0001",</w:t>
                            </w:r>
                          </w:p>
                          <w:p w14:paraId="21BAAE27" w14:textId="77777777" w:rsidR="00D92271" w:rsidRPr="00C81729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"szamlaszam": "11700000-66666666-00000000"</w:t>
                            </w:r>
                          </w:p>
                          <w:p w14:paraId="11B7CA0A" w14:textId="77777777" w:rsidR="00D92271" w:rsidRPr="00D92271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127778" id="_x0000_s1028" type="#_x0000_t202" style="position:absolute;left:0;text-align:left;margin-left:0;margin-top:33.65pt;width:453.5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">
                <v:textbox style="mso-fit-shape-to-text:t">
                  <w:txbxContent>
                    <w:p w14:paraId="0CC8D345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F5DC33B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"nev": "Teszt Cég Kft.",</w:t>
                      </w:r>
                    </w:p>
                    <w:p w14:paraId="1B1754A6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"adoszam": "66666666112",</w:t>
                      </w:r>
                    </w:p>
                    <w:p w14:paraId="69173034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"euAdoszam": "HU66666666",</w:t>
                      </w:r>
                    </w:p>
                    <w:p w14:paraId="39A13B2B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"cim": "1111 Budapest, Teszt utca 1.",</w:t>
                      </w:r>
                    </w:p>
                    <w:p w14:paraId="7967B942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"email": "teszt@ceg.hu",</w:t>
                      </w:r>
                    </w:p>
                    <w:p w14:paraId="1B3B149C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"telefon": "+3612345678",</w:t>
                      </w:r>
                    </w:p>
                    <w:p w14:paraId="4492736C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"elofiz": true,</w:t>
                      </w:r>
                    </w:p>
                    <w:p w14:paraId="4162CC67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"szamla_minta": "TC-0001",</w:t>
                      </w:r>
                    </w:p>
                    <w:p w14:paraId="064860EA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"rendeles_minta": "R-TC-0001",</w:t>
                      </w:r>
                    </w:p>
                    <w:p w14:paraId="21BAAE27" w14:textId="77777777" w:rsidR="00D92271" w:rsidRPr="00C81729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"szamlaszam": "11700000-66666666-00000000"</w:t>
                      </w:r>
                    </w:p>
                    <w:p w14:paraId="11B7CA0A" w14:textId="77777777" w:rsidR="00D92271" w:rsidRPr="00D92271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Request Body [JSON]</w:t>
      </w:r>
      <w:bookmarkEnd w:id="329"/>
    </w:p>
    <w:p w14:paraId="534E70E5" w14:textId="77777777" w:rsidR="00E51D74" w:rsidRDefault="00E51D74" w:rsidP="00E51D74">
      <w:pPr>
        <w:pStyle w:val="Cmsor3"/>
      </w:pPr>
      <w:bookmarkStart w:id="330" w:name="_Toc227912093"/>
      <w:r>
        <w:t>Várt eredmény</w:t>
      </w:r>
      <w:bookmarkEnd w:id="330"/>
    </w:p>
    <w:p w14:paraId="034DD69D" w14:textId="77777777" w:rsidR="00D92271" w:rsidRDefault="00D92271" w:rsidP="00016663">
      <w:pPr>
        <w:pStyle w:val="Listaszerbekezds"/>
      </w:pPr>
      <w:r>
        <w:t>HTTP státuszkód: 200 OK</w:t>
      </w:r>
    </w:p>
    <w:p w14:paraId="5C2EFB35" w14:textId="77777777" w:rsidR="00D92271" w:rsidRDefault="00D92271" w:rsidP="00016663">
      <w:pPr>
        <w:pStyle w:val="Listaszerbekezds"/>
      </w:pPr>
      <w:r>
        <w:t>ok mező: true</w:t>
      </w:r>
    </w:p>
    <w:p w14:paraId="1168069D" w14:textId="77777777" w:rsidR="00D92271" w:rsidRDefault="00D92271" w:rsidP="00016663">
      <w:pPr>
        <w:pStyle w:val="Listaszerbekezds"/>
      </w:pPr>
      <w:r>
        <w:t>uzenet mező: "Sikeres adatfelvétel!"</w:t>
      </w:r>
    </w:p>
    <w:p w14:paraId="5ED25DCB" w14:textId="77777777" w:rsidR="00D92271" w:rsidRPr="00D92271" w:rsidRDefault="00D92271" w:rsidP="00016663">
      <w:pPr>
        <w:pStyle w:val="Listaszerbekezds"/>
      </w:pPr>
      <w:r>
        <w:t>cegId mező tartalmazza az újonnan létrehozott rekord ID-ját</w:t>
      </w:r>
    </w:p>
    <w:p w14:paraId="47652DC1" w14:textId="77777777" w:rsidR="00D92271" w:rsidRPr="00D92271" w:rsidRDefault="00D92271" w:rsidP="00D92271">
      <w:pPr>
        <w:pStyle w:val="Cmsor3"/>
      </w:pPr>
      <w:bookmarkStart w:id="331" w:name="_Toc227912094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E51B819" wp14:editId="601074F7">
                <wp:simplePos x="0" y="0"/>
                <wp:positionH relativeFrom="margin">
                  <wp:align>center</wp:align>
                </wp:positionH>
                <wp:positionV relativeFrom="paragraph">
                  <wp:posOffset>607961</wp:posOffset>
                </wp:positionV>
                <wp:extent cx="5760000" cy="1404620"/>
                <wp:effectExtent l="0" t="0" r="12700" b="17145"/>
                <wp:wrapSquare wrapText="bothSides"/>
                <wp:docPr id="135174467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BBC2D" w14:textId="77777777" w:rsidR="00D92271" w:rsidRPr="007A16EA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66F0289" w14:textId="77777777" w:rsidR="00D92271" w:rsidRPr="007A16EA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BC102BB" w14:textId="77777777" w:rsidR="00D92271" w:rsidRPr="007A16EA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adatfelvétel!",</w:t>
                            </w:r>
                          </w:p>
                          <w:p w14:paraId="6692AC47" w14:textId="77777777" w:rsidR="00D92271" w:rsidRPr="007A16EA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"11"</w:t>
                            </w:r>
                          </w:p>
                          <w:p w14:paraId="23E812CF" w14:textId="77777777" w:rsidR="00D92271" w:rsidRPr="00D92271" w:rsidRDefault="00D92271" w:rsidP="00D9227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51B819" id="_x0000_s1029" type="#_x0000_t202" style="position:absolute;left:0;text-align:left;margin-left:0;margin-top:47.85pt;width:453.5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">
                <v:textbox style="mso-fit-shape-to-text:t">
                  <w:txbxContent>
                    <w:p w14:paraId="5AFBBC2D" w14:textId="77777777" w:rsidR="00D92271" w:rsidRPr="007A16EA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66F0289" w14:textId="77777777" w:rsidR="00D92271" w:rsidRPr="007A16EA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BC102BB" w14:textId="77777777" w:rsidR="00D92271" w:rsidRPr="007A16EA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adatfelvétel!",</w:t>
                      </w:r>
                    </w:p>
                    <w:p w14:paraId="6692AC47" w14:textId="77777777" w:rsidR="00D92271" w:rsidRPr="007A16EA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"11"</w:t>
                      </w:r>
                    </w:p>
                    <w:p w14:paraId="23E812CF" w14:textId="77777777" w:rsidR="00D92271" w:rsidRPr="00D92271" w:rsidRDefault="00D92271" w:rsidP="00D92271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Példa válasz [JSON]</w:t>
      </w:r>
      <w:bookmarkEnd w:id="331"/>
    </w:p>
    <w:p w14:paraId="0F992C5E" w14:textId="77777777" w:rsidR="00016663" w:rsidRDefault="00016663" w:rsidP="00016663">
      <w:pPr>
        <w:pStyle w:val="Cmsor2"/>
      </w:pPr>
      <w:bookmarkStart w:id="332" w:name="_Toc223072282"/>
      <w:bookmarkStart w:id="333" w:name="_Toc227912095"/>
      <w:r>
        <w:t>Cégek listázása – GET /api/Ceg_osszes</w:t>
      </w:r>
      <w:bookmarkEnd w:id="332"/>
      <w:bookmarkEnd w:id="333"/>
    </w:p>
    <w:p w14:paraId="0247D12B" w14:textId="77777777" w:rsidR="00E51D74" w:rsidRDefault="00E51D74" w:rsidP="00E51D74">
      <w:pPr>
        <w:pStyle w:val="Cmsor3"/>
      </w:pPr>
      <w:bookmarkStart w:id="334" w:name="_Toc227912096"/>
      <w:r>
        <w:t>Teszt neve</w:t>
      </w:r>
      <w:bookmarkEnd w:id="334"/>
    </w:p>
    <w:p w14:paraId="183008E2" w14:textId="77777777" w:rsidR="00016663" w:rsidRPr="00016663" w:rsidRDefault="00016663" w:rsidP="00016663">
      <w:r>
        <w:t>Sikeres cégek lekérése</w:t>
      </w:r>
    </w:p>
    <w:p w14:paraId="05D18AAB" w14:textId="77777777" w:rsidR="00E51D74" w:rsidRDefault="00E51D74" w:rsidP="00E51D74">
      <w:pPr>
        <w:pStyle w:val="Cmsor3"/>
      </w:pPr>
      <w:bookmarkStart w:id="335" w:name="_Toc227912097"/>
      <w:r>
        <w:t>Teszt célja</w:t>
      </w:r>
      <w:bookmarkEnd w:id="335"/>
    </w:p>
    <w:p w14:paraId="52C16DF4" w14:textId="77777777" w:rsidR="00016663" w:rsidRPr="00016663" w:rsidRDefault="00016663" w:rsidP="00016663">
      <w:r>
        <w:t>Ellenőrizni, hogy a rendszer visszaadja az összes céget.</w:t>
      </w:r>
    </w:p>
    <w:p w14:paraId="61A40D72" w14:textId="77777777" w:rsidR="00E51D74" w:rsidRDefault="00E51D74" w:rsidP="00E51D74">
      <w:pPr>
        <w:pStyle w:val="Cmsor3"/>
      </w:pPr>
      <w:bookmarkStart w:id="336" w:name="_Toc227912098"/>
      <w:r>
        <w:t>Endpoint adatok</w:t>
      </w:r>
      <w:bookmarkEnd w:id="336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016663" w14:paraId="3A20101F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6DA4A627" w14:textId="77777777" w:rsidR="00016663" w:rsidRPr="00DF4EB1" w:rsidRDefault="00016663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  <w:r>
              <w:rPr>
                <w:b/>
                <w:bCs/>
                <w:color w:val="FFFFFF" w:themeColor="background1"/>
              </w:rPr>
              <w:tab/>
            </w:r>
            <w:r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60871AE8" w14:textId="77777777" w:rsidR="00016663" w:rsidRPr="00DF4EB1" w:rsidRDefault="00016663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Érték</w:t>
            </w:r>
          </w:p>
        </w:tc>
      </w:tr>
      <w:tr w:rsidR="00016663" w14:paraId="42F2C448" w14:textId="77777777" w:rsidTr="003A7DF1">
        <w:tc>
          <w:tcPr>
            <w:tcW w:w="4536" w:type="dxa"/>
          </w:tcPr>
          <w:p w14:paraId="7B1746EE" w14:textId="77777777" w:rsidR="00016663" w:rsidRDefault="00016663" w:rsidP="003A7DF1">
            <w:pPr>
              <w:ind w:left="0"/>
            </w:pPr>
            <w:r>
              <w:t>HTTP metódus</w:t>
            </w:r>
          </w:p>
        </w:tc>
        <w:tc>
          <w:tcPr>
            <w:tcW w:w="4531" w:type="dxa"/>
          </w:tcPr>
          <w:p w14:paraId="47091837" w14:textId="77777777" w:rsidR="00016663" w:rsidRDefault="00016663" w:rsidP="003A7DF1">
            <w:pPr>
              <w:ind w:left="0"/>
            </w:pPr>
            <w:r>
              <w:t>GET</w:t>
            </w:r>
          </w:p>
        </w:tc>
      </w:tr>
      <w:tr w:rsidR="00016663" w14:paraId="7D751B8C" w14:textId="77777777" w:rsidTr="003A7DF1">
        <w:tc>
          <w:tcPr>
            <w:tcW w:w="4536" w:type="dxa"/>
          </w:tcPr>
          <w:p w14:paraId="7660D0E0" w14:textId="77777777" w:rsidR="00016663" w:rsidRDefault="00016663" w:rsidP="003A7DF1">
            <w:pPr>
              <w:ind w:left="0"/>
            </w:pPr>
            <w:r>
              <w:t>Endpoint</w:t>
            </w:r>
          </w:p>
        </w:tc>
        <w:tc>
          <w:tcPr>
            <w:tcW w:w="4531" w:type="dxa"/>
          </w:tcPr>
          <w:p w14:paraId="7B3A0F97" w14:textId="77777777" w:rsidR="00016663" w:rsidRDefault="00016663" w:rsidP="003A7DF1">
            <w:pPr>
              <w:ind w:left="0"/>
            </w:pPr>
            <w:r>
              <w:t>/api/Ceg_osszes</w:t>
            </w:r>
          </w:p>
        </w:tc>
      </w:tr>
      <w:tr w:rsidR="00016663" w14:paraId="3597F5EF" w14:textId="77777777" w:rsidTr="003A7DF1">
        <w:tc>
          <w:tcPr>
            <w:tcW w:w="4536" w:type="dxa"/>
          </w:tcPr>
          <w:p w14:paraId="10AEC844" w14:textId="77777777" w:rsidR="00016663" w:rsidRDefault="00016663" w:rsidP="003A7DF1">
            <w:pPr>
              <w:ind w:left="0"/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</w:tcPr>
          <w:p w14:paraId="1C459CAA" w14:textId="77777777" w:rsidR="00016663" w:rsidRDefault="00016663" w:rsidP="003A7DF1">
            <w:pPr>
              <w:ind w:left="0"/>
            </w:pPr>
            <w:r>
              <w:t>Bearer &lt;JWT_TOKEN&gt;</w:t>
            </w:r>
          </w:p>
        </w:tc>
      </w:tr>
    </w:tbl>
    <w:p w14:paraId="21C292F0" w14:textId="77777777" w:rsidR="00E51D74" w:rsidRDefault="00E51D74" w:rsidP="00E51D74">
      <w:pPr>
        <w:pStyle w:val="Cmsor3"/>
      </w:pPr>
      <w:bookmarkStart w:id="337" w:name="_Toc227912099"/>
      <w:r>
        <w:lastRenderedPageBreak/>
        <w:t>Várt eredmény</w:t>
      </w:r>
      <w:bookmarkEnd w:id="337"/>
    </w:p>
    <w:p w14:paraId="408BD51C" w14:textId="77777777" w:rsidR="00016663" w:rsidRDefault="00016663" w:rsidP="00016663">
      <w:pPr>
        <w:pStyle w:val="Listaszerbekezds"/>
      </w:pPr>
      <w:r>
        <w:t>HTTP státuszkód: 200 OK</w:t>
      </w:r>
    </w:p>
    <w:p w14:paraId="4F7B576E" w14:textId="77777777" w:rsidR="00016663" w:rsidRDefault="00016663" w:rsidP="00016663">
      <w:pPr>
        <w:pStyle w:val="Listaszerbekezds"/>
      </w:pPr>
      <w:r>
        <w:t>ok mező: true</w:t>
      </w:r>
    </w:p>
    <w:p w14:paraId="49D60302" w14:textId="77777777" w:rsidR="00016663" w:rsidRPr="00016663" w:rsidRDefault="00016663" w:rsidP="00016663">
      <w:pPr>
        <w:pStyle w:val="Listaszerbekezds"/>
      </w:pPr>
      <w:r>
        <w:t>cegek mező: tömb, legalább 1 elem</w:t>
      </w:r>
    </w:p>
    <w:p w14:paraId="323E3AB8" w14:textId="77777777" w:rsidR="00016663" w:rsidRPr="00016663" w:rsidRDefault="00016663" w:rsidP="00016663">
      <w:pPr>
        <w:pStyle w:val="Cmsor3"/>
      </w:pPr>
      <w:bookmarkStart w:id="338" w:name="_Toc22791210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64186B" wp14:editId="0509C845">
                <wp:simplePos x="0" y="0"/>
                <wp:positionH relativeFrom="margin">
                  <wp:align>right</wp:align>
                </wp:positionH>
                <wp:positionV relativeFrom="paragraph">
                  <wp:posOffset>605138</wp:posOffset>
                </wp:positionV>
                <wp:extent cx="5759450" cy="1404620"/>
                <wp:effectExtent l="0" t="0" r="12700" b="26035"/>
                <wp:wrapSquare wrapText="bothSides"/>
                <wp:docPr id="15640243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D2254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16AEFE4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2E81F5F1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"cegek": [</w:t>
                            </w:r>
                          </w:p>
                          <w:p w14:paraId="4AC4D89F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7CB71CD5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1,</w:t>
                            </w:r>
                          </w:p>
                          <w:p w14:paraId="17DA05C0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"Nagyker Profi Kft.",</w:t>
                            </w:r>
                          </w:p>
                          <w:p w14:paraId="221B5FA8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"adoszam": "11111111-2-",</w:t>
                            </w:r>
                          </w:p>
                          <w:p w14:paraId="0F317FC2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"euAdoszam": "HU11111111",</w:t>
                            </w:r>
                          </w:p>
                          <w:p w14:paraId="78FEF324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"cim": "1011 Bp, Fő utca 10.",</w:t>
                            </w:r>
                          </w:p>
                          <w:p w14:paraId="67C298B9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"email": "office@nagyker.hu",</w:t>
                            </w:r>
                          </w:p>
                          <w:p w14:paraId="2F69D9BC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"telefon": "+3610000001",</w:t>
                            </w:r>
                          </w:p>
                          <w:p w14:paraId="0AD2C3B0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"elofiz": 1,</w:t>
                            </w:r>
                          </w:p>
                          <w:p w14:paraId="52A9E7DD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"szamla_minta": "NP-0000",</w:t>
                            </w:r>
                          </w:p>
                          <w:p w14:paraId="5B30FA93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"rendeles_minta": "R-NP-0000",</w:t>
                            </w:r>
                          </w:p>
                          <w:p w14:paraId="0109CBD2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"szamlaszam": "11700000-11111111-00000000"</w:t>
                            </w:r>
                          </w:p>
                          <w:p w14:paraId="6FDCF8C6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B40BAB2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4D46F9EF" w14:textId="77777777" w:rsidR="00016663" w:rsidRPr="007A16EA" w:rsidRDefault="00016663" w:rsidP="0001666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4186B" id="_x0000_s1030" type="#_x0000_t202" style="position:absolute;left:0;text-align:left;margin-left:402.3pt;margin-top:47.65pt;width:453.5pt;height:110.6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">
                <v:textbox style="mso-fit-shape-to-text:t">
                  <w:txbxContent>
                    <w:p w14:paraId="708D2254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16AEFE4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2E81F5F1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"cegek": [</w:t>
                      </w:r>
                    </w:p>
                    <w:p w14:paraId="4AC4D89F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7CB71CD5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1,</w:t>
                      </w:r>
                    </w:p>
                    <w:p w14:paraId="17DA05C0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"Nagyker Profi Kft.",</w:t>
                      </w:r>
                    </w:p>
                    <w:p w14:paraId="221B5FA8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"adoszam": "11111111-2-",</w:t>
                      </w:r>
                    </w:p>
                    <w:p w14:paraId="0F317FC2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"euAdoszam": "HU11111111",</w:t>
                      </w:r>
                    </w:p>
                    <w:p w14:paraId="78FEF324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"cim": "1011 Bp, Fő utca 10.",</w:t>
                      </w:r>
                    </w:p>
                    <w:p w14:paraId="67C298B9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"email": "office@nagyker.hu",</w:t>
                      </w:r>
                    </w:p>
                    <w:p w14:paraId="2F69D9BC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"telefon": "+3610000001",</w:t>
                      </w:r>
                    </w:p>
                    <w:p w14:paraId="0AD2C3B0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"elofiz": 1,</w:t>
                      </w:r>
                    </w:p>
                    <w:p w14:paraId="52A9E7DD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"szamla_minta": "NP-0000",</w:t>
                      </w:r>
                    </w:p>
                    <w:p w14:paraId="5B30FA93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"rendeles_minta": "R-NP-0000",</w:t>
                      </w:r>
                    </w:p>
                    <w:p w14:paraId="0109CBD2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"szamlaszam": "11700000-11111111-00000000"</w:t>
                      </w:r>
                    </w:p>
                    <w:p w14:paraId="6FDCF8C6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B40BAB2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4D46F9EF" w14:textId="77777777" w:rsidR="00016663" w:rsidRPr="007A16EA" w:rsidRDefault="00016663" w:rsidP="0001666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Példa válasz [JSON]</w:t>
      </w:r>
      <w:bookmarkEnd w:id="338"/>
    </w:p>
    <w:p w14:paraId="185F7A44" w14:textId="77777777" w:rsidR="00896810" w:rsidRDefault="00896810" w:rsidP="00896810">
      <w:pPr>
        <w:pStyle w:val="Cmsor2"/>
      </w:pPr>
      <w:bookmarkStart w:id="339" w:name="_Toc223072288"/>
      <w:bookmarkStart w:id="340" w:name="_Toc227912101"/>
      <w:r>
        <w:t>Új felhasználó felvétele – POST /api/ Felhasznalo_ad</w:t>
      </w:r>
      <w:bookmarkEnd w:id="339"/>
      <w:bookmarkEnd w:id="340"/>
    </w:p>
    <w:p w14:paraId="21E238E1" w14:textId="77777777" w:rsidR="00016663" w:rsidRDefault="00E51D74" w:rsidP="00896810">
      <w:pPr>
        <w:pStyle w:val="Cmsor3"/>
      </w:pPr>
      <w:bookmarkStart w:id="341" w:name="_Toc227912102"/>
      <w:r>
        <w:t>Teszt neve</w:t>
      </w:r>
      <w:bookmarkEnd w:id="341"/>
    </w:p>
    <w:p w14:paraId="7EACCFB9" w14:textId="77777777" w:rsidR="00896810" w:rsidRPr="00896810" w:rsidRDefault="00896810" w:rsidP="00896810">
      <w:r>
        <w:t>Sikeres felhasználó felvétel</w:t>
      </w:r>
    </w:p>
    <w:p w14:paraId="46A9F10E" w14:textId="77777777" w:rsidR="00E51D74" w:rsidRDefault="00E51D74" w:rsidP="00E51D74">
      <w:pPr>
        <w:pStyle w:val="Cmsor3"/>
      </w:pPr>
      <w:bookmarkStart w:id="342" w:name="_Toc227912103"/>
      <w:r>
        <w:t>Teszt célja</w:t>
      </w:r>
      <w:bookmarkEnd w:id="342"/>
    </w:p>
    <w:p w14:paraId="009181E1" w14:textId="77777777" w:rsidR="00896810" w:rsidRPr="00896810" w:rsidRDefault="00896810" w:rsidP="00896810">
      <w:r>
        <w:t>Ellenőrizni, hogy a rendszer sikeresen felvesz egy új felhasználót és hozzárendeli a céghez.</w:t>
      </w:r>
    </w:p>
    <w:p w14:paraId="69303568" w14:textId="77777777" w:rsidR="00E51D74" w:rsidRDefault="00E51D74" w:rsidP="00E51D74">
      <w:pPr>
        <w:pStyle w:val="Cmsor3"/>
      </w:pPr>
      <w:bookmarkStart w:id="343" w:name="_Toc227912104"/>
      <w:r>
        <w:t>Endpoint adatok</w:t>
      </w:r>
      <w:bookmarkEnd w:id="343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96810" w14:paraId="7BC3C611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797DB81C" w14:textId="77777777" w:rsidR="00896810" w:rsidRPr="00DF4EB1" w:rsidRDefault="00896810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670D13F7" w14:textId="77777777" w:rsidR="00896810" w:rsidRPr="00DF4EB1" w:rsidRDefault="00896810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96810" w14:paraId="50E4263F" w14:textId="77777777" w:rsidTr="003A7DF1">
        <w:tc>
          <w:tcPr>
            <w:tcW w:w="4536" w:type="dxa"/>
          </w:tcPr>
          <w:p w14:paraId="20926420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2B17F379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896810" w14:paraId="74628C54" w14:textId="77777777" w:rsidTr="003A7DF1">
        <w:tc>
          <w:tcPr>
            <w:tcW w:w="4536" w:type="dxa"/>
          </w:tcPr>
          <w:p w14:paraId="5B9C2F0E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Endpoint</w:t>
            </w:r>
          </w:p>
        </w:tc>
        <w:tc>
          <w:tcPr>
            <w:tcW w:w="4531" w:type="dxa"/>
          </w:tcPr>
          <w:p w14:paraId="11C602B5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/api/Felhasznalo_ad</w:t>
            </w:r>
          </w:p>
        </w:tc>
      </w:tr>
      <w:tr w:rsidR="00896810" w14:paraId="1E831310" w14:textId="77777777" w:rsidTr="003A7DF1">
        <w:tc>
          <w:tcPr>
            <w:tcW w:w="4536" w:type="dxa"/>
          </w:tcPr>
          <w:p w14:paraId="03AE63A9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Content-Type</w:t>
            </w:r>
          </w:p>
        </w:tc>
        <w:tc>
          <w:tcPr>
            <w:tcW w:w="4531" w:type="dxa"/>
          </w:tcPr>
          <w:p w14:paraId="543208A9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application/json</w:t>
            </w:r>
          </w:p>
        </w:tc>
      </w:tr>
      <w:tr w:rsidR="00896810" w14:paraId="48226FE4" w14:textId="77777777" w:rsidTr="003A7DF1">
        <w:tc>
          <w:tcPr>
            <w:tcW w:w="4536" w:type="dxa"/>
          </w:tcPr>
          <w:p w14:paraId="257F1439" w14:textId="77777777" w:rsidR="00896810" w:rsidRDefault="00896810" w:rsidP="003A7DF1">
            <w:pPr>
              <w:ind w:left="0"/>
            </w:pPr>
            <w:r>
              <w:t>Authorization</w:t>
            </w:r>
          </w:p>
        </w:tc>
        <w:tc>
          <w:tcPr>
            <w:tcW w:w="4531" w:type="dxa"/>
          </w:tcPr>
          <w:p w14:paraId="17378628" w14:textId="77777777" w:rsidR="00896810" w:rsidRDefault="00896810" w:rsidP="003A7DF1">
            <w:pPr>
              <w:ind w:left="0"/>
            </w:pPr>
            <w:r>
              <w:t>Bearer &lt;JWT_TOKEN&gt;</w:t>
            </w:r>
          </w:p>
        </w:tc>
      </w:tr>
    </w:tbl>
    <w:p w14:paraId="6C2B62FB" w14:textId="77777777" w:rsidR="00E51D74" w:rsidRDefault="00E51D74" w:rsidP="00E51D74">
      <w:pPr>
        <w:pStyle w:val="Cmsor3"/>
      </w:pPr>
      <w:bookmarkStart w:id="344" w:name="_Toc227912105"/>
      <w:r>
        <w:lastRenderedPageBreak/>
        <w:t>Request Body [JSON]</w:t>
      </w:r>
      <w:bookmarkEnd w:id="344"/>
    </w:p>
    <w:p w14:paraId="57811943" w14:textId="77777777" w:rsidR="00896810" w:rsidRPr="00896810" w:rsidRDefault="00896810" w:rsidP="00896810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6354BB3B" wp14:editId="449FC12B">
                <wp:extent cx="5760000" cy="1404620"/>
                <wp:effectExtent l="0" t="0" r="12700" b="21590"/>
                <wp:docPr id="207467476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443C6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068AB64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"nev": "Teszt Felhasználó",</w:t>
                            </w:r>
                          </w:p>
                          <w:p w14:paraId="2A83F877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"jelszo": "Jelszo123!",</w:t>
                            </w:r>
                          </w:p>
                          <w:p w14:paraId="23DFBE9B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"telephely_cim": "1010 Budapest, Teszt tér 5.",</w:t>
                            </w:r>
                          </w:p>
                          <w:p w14:paraId="599FFDD3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"telefon": "+3612345670",</w:t>
                            </w:r>
                          </w:p>
                          <w:p w14:paraId="69D9665C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"rendeles_osszkesz": true,</w:t>
                            </w:r>
                          </w:p>
                          <w:p w14:paraId="5438C80A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"rendeles_lead": false,</w:t>
                            </w:r>
                          </w:p>
                          <w:p w14:paraId="215F01B3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"szamla_keszit": true,</w:t>
                            </w:r>
                          </w:p>
                          <w:p w14:paraId="54D0F03D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"raktar_kezel": false,</w:t>
                            </w:r>
                          </w:p>
                          <w:p w14:paraId="6E9D478C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1</w:t>
                            </w:r>
                          </w:p>
                          <w:p w14:paraId="22CEBB93" w14:textId="77777777" w:rsidR="00896810" w:rsidRPr="009D57D1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54BB3B" id="_x0000_s1031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">
                <v:textbox style="mso-fit-shape-to-text:t">
                  <w:txbxContent>
                    <w:p w14:paraId="0CC443C6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068AB64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"nev": "Teszt Felhasználó",</w:t>
                      </w:r>
                    </w:p>
                    <w:p w14:paraId="2A83F877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"jelszo": "Jelszo123!",</w:t>
                      </w:r>
                    </w:p>
                    <w:p w14:paraId="23DFBE9B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"telephely_cim": "1010 Budapest, Teszt tér 5.",</w:t>
                      </w:r>
                    </w:p>
                    <w:p w14:paraId="599FFDD3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"telefon": "+3612345670",</w:t>
                      </w:r>
                    </w:p>
                    <w:p w14:paraId="69D9665C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"rendeles_osszkesz": true,</w:t>
                      </w:r>
                    </w:p>
                    <w:p w14:paraId="5438C80A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"rendeles_lead": false,</w:t>
                      </w:r>
                    </w:p>
                    <w:p w14:paraId="215F01B3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"szamla_keszit": true,</w:t>
                      </w:r>
                    </w:p>
                    <w:p w14:paraId="54D0F03D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"raktar_kezel": false,</w:t>
                      </w:r>
                    </w:p>
                    <w:p w14:paraId="6E9D478C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1</w:t>
                      </w:r>
                    </w:p>
                    <w:p w14:paraId="22CEBB93" w14:textId="77777777" w:rsidR="00896810" w:rsidRPr="009D57D1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B316B4" w14:textId="77777777" w:rsidR="00E51D74" w:rsidRDefault="00E51D74" w:rsidP="00E51D74">
      <w:pPr>
        <w:pStyle w:val="Cmsor3"/>
      </w:pPr>
      <w:bookmarkStart w:id="345" w:name="_Toc227912106"/>
      <w:r>
        <w:t>Várt eredmény</w:t>
      </w:r>
      <w:bookmarkEnd w:id="345"/>
    </w:p>
    <w:p w14:paraId="077AB86F" w14:textId="77777777" w:rsidR="00896810" w:rsidRPr="00896810" w:rsidRDefault="00896810" w:rsidP="00896810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0A0220EA" w14:textId="77777777" w:rsidR="00896810" w:rsidRPr="00896810" w:rsidRDefault="00896810" w:rsidP="00896810">
      <w:pPr>
        <w:pStyle w:val="Listaszerbekezds"/>
        <w:rPr>
          <w:lang w:eastAsia="hu-HU"/>
        </w:rPr>
      </w:pPr>
      <w:r>
        <w:rPr>
          <w:lang w:eastAsia="hu-HU"/>
        </w:rPr>
        <w:t>ok mező: true</w:t>
      </w:r>
    </w:p>
    <w:p w14:paraId="0EB57964" w14:textId="77777777" w:rsidR="00896810" w:rsidRPr="00896810" w:rsidRDefault="00896810" w:rsidP="00896810">
      <w:pPr>
        <w:pStyle w:val="Listaszerbekezds"/>
        <w:rPr>
          <w:lang w:eastAsia="hu-HU"/>
        </w:rPr>
      </w:pPr>
      <w:r>
        <w:rPr>
          <w:lang w:eastAsia="hu-HU"/>
        </w:rPr>
        <w:t>uzenet: “Sikeres felhasználó felvétel!”</w:t>
      </w:r>
    </w:p>
    <w:p w14:paraId="62FEB6A3" w14:textId="77777777" w:rsidR="00896810" w:rsidRPr="00896810" w:rsidRDefault="00896810" w:rsidP="00896810">
      <w:pPr>
        <w:pStyle w:val="Listaszerbekezds"/>
        <w:rPr>
          <w:lang w:eastAsia="hu-HU"/>
        </w:rPr>
      </w:pPr>
      <w:r>
        <w:rPr>
          <w:lang w:eastAsia="hu-HU"/>
        </w:rPr>
        <w:t>felhasznaloId: létezik, nem üres</w:t>
      </w:r>
    </w:p>
    <w:p w14:paraId="60B165BA" w14:textId="77777777" w:rsidR="00E51D74" w:rsidRDefault="00E51D74" w:rsidP="00E51D74">
      <w:pPr>
        <w:pStyle w:val="Cmsor3"/>
      </w:pPr>
      <w:bookmarkStart w:id="346" w:name="_Toc227912107"/>
      <w:r>
        <w:t>Példa válasz [JSON]</w:t>
      </w:r>
      <w:bookmarkEnd w:id="346"/>
    </w:p>
    <w:p w14:paraId="10987A99" w14:textId="77777777" w:rsidR="00896810" w:rsidRPr="00896810" w:rsidRDefault="00896810" w:rsidP="00896810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3FC25654" wp14:editId="1D76A7D7">
                <wp:extent cx="5760085" cy="958215"/>
                <wp:effectExtent l="9525" t="9525" r="12065" b="13335"/>
                <wp:docPr id="65235637" name="Szövegdoboz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8D69E" w14:textId="77777777" w:rsidR="00896810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EAE2791" w14:textId="77777777" w:rsidR="00896810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A30BA0B" w14:textId="77777777" w:rsidR="00896810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felhasználó felvétel!",</w:t>
                            </w:r>
                          </w:p>
                          <w:p w14:paraId="6A5E2610" w14:textId="77777777" w:rsidR="00896810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"felhasznaloId": "15"</w:t>
                            </w:r>
                          </w:p>
                          <w:p w14:paraId="38E72D7F" w14:textId="77777777" w:rsidR="00896810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C25654" id="Szövegdoboz 1" o:spid="_x0000_s1032" type="#_x0000_t202" style="width:453.55pt;height: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">
                <v:textbox style="mso-fit-shape-to-text:t">
                  <w:txbxContent>
                    <w:p w14:paraId="19D8D69E" w14:textId="77777777" w:rsidR="00896810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EAE2791" w14:textId="77777777" w:rsidR="00896810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A30BA0B" w14:textId="77777777" w:rsidR="00896810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felhasználó felvétel!",</w:t>
                      </w:r>
                    </w:p>
                    <w:p w14:paraId="6A5E2610" w14:textId="77777777" w:rsidR="00896810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"felhasznaloId": "15"</w:t>
                      </w:r>
                    </w:p>
                    <w:p w14:paraId="38E72D7F" w14:textId="77777777" w:rsidR="00896810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3F3E2" w14:textId="77777777" w:rsidR="00E51D74" w:rsidRDefault="00896810" w:rsidP="00896810">
      <w:pPr>
        <w:pStyle w:val="Cmsor2"/>
      </w:pPr>
      <w:bookmarkStart w:id="347" w:name="_Toc223072295"/>
      <w:bookmarkStart w:id="348" w:name="_Toc227912108"/>
      <w:r>
        <w:t>Felhasználó módosítása – POST /api/ Felhasznalo_update</w:t>
      </w:r>
      <w:bookmarkEnd w:id="347"/>
      <w:bookmarkEnd w:id="348"/>
    </w:p>
    <w:p w14:paraId="60CFF6B2" w14:textId="77777777" w:rsidR="00E51D74" w:rsidRDefault="00E51D74" w:rsidP="00E51D74">
      <w:pPr>
        <w:pStyle w:val="Cmsor3"/>
      </w:pPr>
      <w:bookmarkStart w:id="349" w:name="_Toc227912109"/>
      <w:r>
        <w:t>Teszt neve</w:t>
      </w:r>
      <w:bookmarkEnd w:id="349"/>
    </w:p>
    <w:p w14:paraId="25380373" w14:textId="77777777" w:rsidR="00896810" w:rsidRPr="00896810" w:rsidRDefault="00896810" w:rsidP="00896810">
      <w:r>
        <w:t>Sikeres felhasználó módosítás</w:t>
      </w:r>
    </w:p>
    <w:p w14:paraId="70E9251F" w14:textId="77777777" w:rsidR="00E51D74" w:rsidRDefault="00E51D74" w:rsidP="00E51D74">
      <w:pPr>
        <w:pStyle w:val="Cmsor3"/>
      </w:pPr>
      <w:bookmarkStart w:id="350" w:name="_Toc227912110"/>
      <w:r>
        <w:t>Teszt célja</w:t>
      </w:r>
      <w:bookmarkEnd w:id="350"/>
    </w:p>
    <w:p w14:paraId="3B420801" w14:textId="77777777" w:rsidR="00896810" w:rsidRDefault="00896810" w:rsidP="00896810">
      <w:r>
        <w:t>Ellenőrizni, hogy a rendszer sikeresen módosít egy meglévő felhasználót, opcionálisan frissített jelszóval.</w:t>
      </w:r>
    </w:p>
    <w:p w14:paraId="6F39DE02" w14:textId="77777777" w:rsidR="00896810" w:rsidRPr="00896810" w:rsidRDefault="00896810" w:rsidP="00896810">
      <w:pPr>
        <w:keepNext w:val="0"/>
        <w:spacing w:after="160"/>
        <w:ind w:left="0"/>
        <w:jc w:val="left"/>
      </w:pPr>
      <w:r>
        <w:br w:type="page"/>
      </w:r>
    </w:p>
    <w:p w14:paraId="1A06F627" w14:textId="77777777" w:rsidR="00E51D74" w:rsidRDefault="00E51D74" w:rsidP="00E51D74">
      <w:pPr>
        <w:pStyle w:val="Cmsor3"/>
      </w:pPr>
      <w:bookmarkStart w:id="351" w:name="_Toc227912111"/>
      <w:r>
        <w:lastRenderedPageBreak/>
        <w:t>Endpoint adatok</w:t>
      </w:r>
      <w:bookmarkEnd w:id="351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96810" w14:paraId="12A236C0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181E00B9" w14:textId="77777777" w:rsidR="00896810" w:rsidRPr="00DF4EB1" w:rsidRDefault="00896810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520E88C8" w14:textId="77777777" w:rsidR="00896810" w:rsidRPr="00DF4EB1" w:rsidRDefault="00896810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96810" w14:paraId="76D0EE04" w14:textId="77777777" w:rsidTr="003A7DF1">
        <w:tc>
          <w:tcPr>
            <w:tcW w:w="4536" w:type="dxa"/>
          </w:tcPr>
          <w:p w14:paraId="741B3246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52648F0E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896810" w14:paraId="5E7176DE" w14:textId="77777777" w:rsidTr="003A7DF1">
        <w:tc>
          <w:tcPr>
            <w:tcW w:w="4536" w:type="dxa"/>
          </w:tcPr>
          <w:p w14:paraId="4847F8CD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Endpoint</w:t>
            </w:r>
          </w:p>
        </w:tc>
        <w:tc>
          <w:tcPr>
            <w:tcW w:w="4531" w:type="dxa"/>
          </w:tcPr>
          <w:p w14:paraId="0C20B94D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/api/Felhasznalo_update</w:t>
            </w:r>
          </w:p>
        </w:tc>
      </w:tr>
      <w:tr w:rsidR="00896810" w14:paraId="4B2DCBCF" w14:textId="77777777" w:rsidTr="003A7DF1">
        <w:tc>
          <w:tcPr>
            <w:tcW w:w="4536" w:type="dxa"/>
          </w:tcPr>
          <w:p w14:paraId="41EA0FD2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Content-Type</w:t>
            </w:r>
          </w:p>
        </w:tc>
        <w:tc>
          <w:tcPr>
            <w:tcW w:w="4531" w:type="dxa"/>
          </w:tcPr>
          <w:p w14:paraId="4B6DB7B7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application/json</w:t>
            </w:r>
          </w:p>
        </w:tc>
      </w:tr>
      <w:tr w:rsidR="00896810" w14:paraId="096BEE98" w14:textId="77777777" w:rsidTr="003A7DF1">
        <w:tc>
          <w:tcPr>
            <w:tcW w:w="4536" w:type="dxa"/>
          </w:tcPr>
          <w:p w14:paraId="36F0A65B" w14:textId="77777777" w:rsidR="00896810" w:rsidRDefault="00896810" w:rsidP="003A7DF1">
            <w:pPr>
              <w:ind w:left="0"/>
              <w:rPr>
                <w:lang w:eastAsia="hu-HU"/>
              </w:rPr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</w:tcPr>
          <w:p w14:paraId="492AC8F3" w14:textId="77777777" w:rsidR="00896810" w:rsidRDefault="00896810" w:rsidP="003A7DF1">
            <w:pPr>
              <w:ind w:left="0"/>
            </w:pPr>
            <w:r>
              <w:t>Bearer &lt;JWT_TOKEN&gt;</w:t>
            </w:r>
          </w:p>
        </w:tc>
      </w:tr>
    </w:tbl>
    <w:p w14:paraId="0CACE84E" w14:textId="77777777" w:rsidR="00E51D74" w:rsidRDefault="00E51D74" w:rsidP="00E51D74">
      <w:pPr>
        <w:pStyle w:val="Cmsor3"/>
      </w:pPr>
      <w:bookmarkStart w:id="352" w:name="_Toc227912112"/>
      <w:r>
        <w:t>Request Body [JSON]</w:t>
      </w:r>
      <w:bookmarkEnd w:id="352"/>
    </w:p>
    <w:p w14:paraId="6058BCD2" w14:textId="77777777" w:rsidR="00896810" w:rsidRPr="00896810" w:rsidRDefault="00896810" w:rsidP="00896810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6C1195FB" wp14:editId="79B3A4D5">
                <wp:extent cx="5760000" cy="1404620"/>
                <wp:effectExtent l="0" t="0" r="12700" b="19050"/>
                <wp:docPr id="62123304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15B87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3B11E0B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"15",</w:t>
                            </w:r>
                          </w:p>
                          <w:p w14:paraId="3CDA30DD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"nev": "Teszt Felhasználó Módosítva",</w:t>
                            </w:r>
                          </w:p>
                          <w:p w14:paraId="19914FDA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"telephely_cim": "1010 Budapest, Teszt tér 6.",</w:t>
                            </w:r>
                          </w:p>
                          <w:p w14:paraId="76B10F32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"telefon": "+3612345671",</w:t>
                            </w:r>
                          </w:p>
                          <w:p w14:paraId="01A0E96E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"rendeles_osszkesz": false,</w:t>
                            </w:r>
                          </w:p>
                          <w:p w14:paraId="1527C29B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"rendeles_lead": true,</w:t>
                            </w:r>
                          </w:p>
                          <w:p w14:paraId="31617D24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"szamla_keszit": false,</w:t>
                            </w:r>
                          </w:p>
                          <w:p w14:paraId="040AA257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"raktar_kezel": true,</w:t>
                            </w:r>
                          </w:p>
                          <w:p w14:paraId="27028DAE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"jelszo": "UjJelszo123!"</w:t>
                            </w:r>
                          </w:p>
                          <w:p w14:paraId="28021288" w14:textId="77777777" w:rsidR="00896810" w:rsidRPr="007A16EA" w:rsidRDefault="00896810" w:rsidP="0089681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1195FB" id="_x0000_s1033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BD4trk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1DD15B87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3B11E0B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"15",</w:t>
                      </w:r>
                    </w:p>
                    <w:p w14:paraId="3CDA30DD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"nev": "Teszt Felhasználó Módosítva",</w:t>
                      </w:r>
                    </w:p>
                    <w:p w14:paraId="19914FDA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"telephely_cim": "1010 Budapest, Teszt tér 6.",</w:t>
                      </w:r>
                    </w:p>
                    <w:p w14:paraId="76B10F32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"telefon": "+3612345671",</w:t>
                      </w:r>
                    </w:p>
                    <w:p w14:paraId="01A0E96E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"rendeles_osszkesz": false,</w:t>
                      </w:r>
                    </w:p>
                    <w:p w14:paraId="1527C29B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"rendeles_lead": true,</w:t>
                      </w:r>
                    </w:p>
                    <w:p w14:paraId="31617D24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"szamla_keszit": false,</w:t>
                      </w:r>
                    </w:p>
                    <w:p w14:paraId="040AA257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"raktar_kezel": true,</w:t>
                      </w:r>
                    </w:p>
                    <w:p w14:paraId="27028DAE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"jelszo": "UjJelszo123!"</w:t>
                      </w:r>
                    </w:p>
                    <w:p w14:paraId="28021288" w14:textId="77777777" w:rsidR="00896810" w:rsidRPr="007A16EA" w:rsidRDefault="00896810" w:rsidP="0089681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509EE1" w14:textId="77777777" w:rsidR="00E51D74" w:rsidRDefault="00E51D74" w:rsidP="00E51D74">
      <w:pPr>
        <w:pStyle w:val="Cmsor3"/>
      </w:pPr>
      <w:bookmarkStart w:id="353" w:name="_Toc227912113"/>
      <w:r>
        <w:t>Várt eredmény</w:t>
      </w:r>
      <w:bookmarkEnd w:id="353"/>
    </w:p>
    <w:p w14:paraId="7AEBE85D" w14:textId="77777777" w:rsidR="00C27438" w:rsidRDefault="00C27438" w:rsidP="00C27438">
      <w:pPr>
        <w:pStyle w:val="Listaszerbekezds"/>
      </w:pPr>
      <w:r>
        <w:t>HTTP státuszkód: 200 OK</w:t>
      </w:r>
    </w:p>
    <w:p w14:paraId="473E34B1" w14:textId="77777777" w:rsidR="00C27438" w:rsidRDefault="00C27438" w:rsidP="00C27438">
      <w:pPr>
        <w:pStyle w:val="Listaszerbekezds"/>
      </w:pPr>
      <w:r>
        <w:t>ok mező: true</w:t>
      </w:r>
    </w:p>
    <w:p w14:paraId="38783C59" w14:textId="77777777" w:rsidR="00C27438" w:rsidRPr="00C27438" w:rsidRDefault="00C27438" w:rsidP="00C27438">
      <w:pPr>
        <w:pStyle w:val="Listaszerbekezds"/>
      </w:pPr>
      <w:r>
        <w:t>uzenet: “Sikeres módosítás!”</w:t>
      </w:r>
    </w:p>
    <w:p w14:paraId="77AFF832" w14:textId="77777777" w:rsidR="00E51D74" w:rsidRDefault="00E51D74" w:rsidP="00E51D74">
      <w:pPr>
        <w:pStyle w:val="Cmsor3"/>
      </w:pPr>
      <w:bookmarkStart w:id="354" w:name="_Toc227912114"/>
      <w:r>
        <w:t>Példa válasz [JSON]</w:t>
      </w:r>
      <w:bookmarkEnd w:id="354"/>
    </w:p>
    <w:p w14:paraId="34D19C83" w14:textId="77777777" w:rsidR="00C27438" w:rsidRPr="00C27438" w:rsidRDefault="00C27438" w:rsidP="00C27438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7BC779E2" wp14:editId="2E9BD2B5">
                <wp:extent cx="5760000" cy="1404620"/>
                <wp:effectExtent l="0" t="0" r="12700" b="17780"/>
                <wp:docPr id="4027912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84590" w14:textId="77777777" w:rsidR="00C27438" w:rsidRPr="007A16EA" w:rsidRDefault="00C27438" w:rsidP="00C2743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9818526" w14:textId="77777777" w:rsidR="00C27438" w:rsidRPr="007A16EA" w:rsidRDefault="00C27438" w:rsidP="00C2743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8DDC27E" w14:textId="77777777" w:rsidR="00C27438" w:rsidRPr="007A16EA" w:rsidRDefault="00C27438" w:rsidP="00C2743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módosítás!"</w:t>
                            </w:r>
                          </w:p>
                          <w:p w14:paraId="1E7B44C0" w14:textId="77777777" w:rsidR="00C27438" w:rsidRPr="007A16EA" w:rsidRDefault="00C27438" w:rsidP="00C2743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C779E2" id="_x0000_s1034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JkS2v8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43A84590" w14:textId="77777777" w:rsidR="00C27438" w:rsidRPr="007A16EA" w:rsidRDefault="00C27438" w:rsidP="00C27438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9818526" w14:textId="77777777" w:rsidR="00C27438" w:rsidRPr="007A16EA" w:rsidRDefault="00C27438" w:rsidP="00C27438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8DDC27E" w14:textId="77777777" w:rsidR="00C27438" w:rsidRPr="007A16EA" w:rsidRDefault="00C27438" w:rsidP="00C27438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módosítás!"</w:t>
                      </w:r>
                    </w:p>
                    <w:p w14:paraId="1E7B44C0" w14:textId="77777777" w:rsidR="00C27438" w:rsidRPr="007A16EA" w:rsidRDefault="00C27438" w:rsidP="00C27438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6E1B4A" w14:textId="77777777" w:rsidR="00E51D74" w:rsidRDefault="00C27438" w:rsidP="00824623">
      <w:pPr>
        <w:pStyle w:val="Cmsor2"/>
      </w:pPr>
      <w:bookmarkStart w:id="355" w:name="_Toc223072302"/>
      <w:bookmarkStart w:id="356" w:name="_Toc227912115"/>
      <w:r>
        <w:t>Új partnerség létrehozása – POST /api/ Partnerek_ad</w:t>
      </w:r>
      <w:bookmarkEnd w:id="355"/>
      <w:bookmarkEnd w:id="356"/>
    </w:p>
    <w:p w14:paraId="6319CD95" w14:textId="77777777" w:rsidR="00E51D74" w:rsidRDefault="00E51D74" w:rsidP="00E51D74">
      <w:pPr>
        <w:pStyle w:val="Cmsor3"/>
      </w:pPr>
      <w:bookmarkStart w:id="357" w:name="_Toc227912116"/>
      <w:r>
        <w:t>Teszt neve</w:t>
      </w:r>
      <w:bookmarkEnd w:id="357"/>
    </w:p>
    <w:p w14:paraId="6FF0B5F3" w14:textId="77777777" w:rsidR="00824623" w:rsidRPr="00824623" w:rsidRDefault="00824623" w:rsidP="00824623">
      <w:r>
        <w:t>Sikeres partnerség felvétele</w:t>
      </w:r>
    </w:p>
    <w:p w14:paraId="00812FE8" w14:textId="77777777" w:rsidR="00E51D74" w:rsidRDefault="00E51D74" w:rsidP="00E51D74">
      <w:pPr>
        <w:pStyle w:val="Cmsor3"/>
      </w:pPr>
      <w:bookmarkStart w:id="358" w:name="_Toc227912117"/>
      <w:r>
        <w:t>Teszt célja</w:t>
      </w:r>
      <w:bookmarkEnd w:id="358"/>
    </w:p>
    <w:p w14:paraId="771777DF" w14:textId="77777777" w:rsidR="00824623" w:rsidRPr="00824623" w:rsidRDefault="00824623" w:rsidP="00824623">
      <w:r>
        <w:t>Ellenőrizni, hogy a rendszer sikeresen felvesz egy új partnerséget két különböző cég között.</w:t>
      </w:r>
    </w:p>
    <w:p w14:paraId="5A5EA6BD" w14:textId="77777777" w:rsidR="00E51D74" w:rsidRDefault="00E51D74" w:rsidP="00E51D74">
      <w:pPr>
        <w:pStyle w:val="Cmsor3"/>
      </w:pPr>
      <w:bookmarkStart w:id="359" w:name="_Toc227912118"/>
      <w:r>
        <w:lastRenderedPageBreak/>
        <w:t>Endpoint adatok</w:t>
      </w:r>
      <w:bookmarkEnd w:id="359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24623" w14:paraId="0CA85769" w14:textId="77777777" w:rsidTr="003A7DF1">
        <w:tc>
          <w:tcPr>
            <w:tcW w:w="4536" w:type="dxa"/>
            <w:shd w:val="clear" w:color="auto" w:fill="00948B" w:themeFill="accent1" w:themeFillShade="BF"/>
          </w:tcPr>
          <w:p w14:paraId="7C2F8848" w14:textId="77777777" w:rsidR="00824623" w:rsidRPr="00DF4EB1" w:rsidRDefault="00824623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468C3A60" w14:textId="77777777" w:rsidR="00824623" w:rsidRPr="00DF4EB1" w:rsidRDefault="00824623" w:rsidP="003A7DF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24623" w14:paraId="065F14B3" w14:textId="77777777" w:rsidTr="003A7DF1">
        <w:tc>
          <w:tcPr>
            <w:tcW w:w="4536" w:type="dxa"/>
          </w:tcPr>
          <w:p w14:paraId="312E0527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4D8870E0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824623" w14:paraId="26B17A09" w14:textId="77777777" w:rsidTr="003A7DF1">
        <w:tc>
          <w:tcPr>
            <w:tcW w:w="4536" w:type="dxa"/>
          </w:tcPr>
          <w:p w14:paraId="08A9C9E8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Endpoint</w:t>
            </w:r>
          </w:p>
        </w:tc>
        <w:tc>
          <w:tcPr>
            <w:tcW w:w="4531" w:type="dxa"/>
          </w:tcPr>
          <w:p w14:paraId="74B38991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/api/ Partnerek_ad</w:t>
            </w:r>
          </w:p>
        </w:tc>
      </w:tr>
      <w:tr w:rsidR="00824623" w14:paraId="23057D13" w14:textId="77777777" w:rsidTr="003A7DF1">
        <w:tc>
          <w:tcPr>
            <w:tcW w:w="4536" w:type="dxa"/>
          </w:tcPr>
          <w:p w14:paraId="01A37694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Content-Type</w:t>
            </w:r>
          </w:p>
        </w:tc>
        <w:tc>
          <w:tcPr>
            <w:tcW w:w="4531" w:type="dxa"/>
          </w:tcPr>
          <w:p w14:paraId="7708ADEE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application/json</w:t>
            </w:r>
          </w:p>
        </w:tc>
      </w:tr>
      <w:tr w:rsidR="00824623" w14:paraId="73AA2921" w14:textId="77777777" w:rsidTr="003A7DF1">
        <w:tc>
          <w:tcPr>
            <w:tcW w:w="4536" w:type="dxa"/>
          </w:tcPr>
          <w:p w14:paraId="249BF96D" w14:textId="77777777" w:rsidR="00824623" w:rsidRDefault="00824623" w:rsidP="003A7DF1">
            <w:pPr>
              <w:ind w:left="0"/>
              <w:rPr>
                <w:lang w:eastAsia="hu-HU"/>
              </w:rPr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</w:tcPr>
          <w:p w14:paraId="0EBC94EE" w14:textId="77777777" w:rsidR="00824623" w:rsidRDefault="00824623" w:rsidP="003A7DF1">
            <w:pPr>
              <w:ind w:left="0"/>
            </w:pPr>
            <w:r>
              <w:t>Bearer &lt;JWT_TOKEN&gt;</w:t>
            </w:r>
          </w:p>
        </w:tc>
      </w:tr>
    </w:tbl>
    <w:p w14:paraId="61F8B971" w14:textId="77777777" w:rsidR="00E51D74" w:rsidRDefault="00E51D74" w:rsidP="00E51D74">
      <w:pPr>
        <w:pStyle w:val="Cmsor3"/>
      </w:pPr>
      <w:bookmarkStart w:id="360" w:name="_Toc227912119"/>
      <w:r>
        <w:t>Request Body [JSON]</w:t>
      </w:r>
      <w:bookmarkEnd w:id="360"/>
    </w:p>
    <w:p w14:paraId="1DEF17F8" w14:textId="77777777" w:rsidR="00824623" w:rsidRPr="00824623" w:rsidRDefault="00824623" w:rsidP="00824623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2AEF2A1E" wp14:editId="342F9BDD">
                <wp:extent cx="5760000" cy="1404620"/>
                <wp:effectExtent l="0" t="0" r="12700" b="28575"/>
                <wp:docPr id="8485675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91C0F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71638B3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"eladoId": 1,</w:t>
                            </w:r>
                          </w:p>
                          <w:p w14:paraId="0A8A0F49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"vevoId": 2,</w:t>
                            </w:r>
                          </w:p>
                          <w:p w14:paraId="6D791857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"fiz_ido": 15,</w:t>
                            </w:r>
                          </w:p>
                          <w:p w14:paraId="59A7C3FB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"fiz_forma": "Átutalás"</w:t>
                            </w:r>
                          </w:p>
                          <w:p w14:paraId="14165020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EF2A1E" id="_x0000_s1035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enTXFzoCAABX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4FD91C0F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71638B3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"eladoId": 1,</w:t>
                      </w:r>
                    </w:p>
                    <w:p w14:paraId="0A8A0F49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"vevoId": 2,</w:t>
                      </w:r>
                    </w:p>
                    <w:p w14:paraId="6D791857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"fiz_ido": 15,</w:t>
                      </w:r>
                    </w:p>
                    <w:p w14:paraId="59A7C3FB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"fiz_forma": "Átutalás"</w:t>
                      </w:r>
                    </w:p>
                    <w:p w14:paraId="14165020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77387E" w14:textId="77777777" w:rsidR="00824623" w:rsidRDefault="00E51D74" w:rsidP="00824623">
      <w:pPr>
        <w:pStyle w:val="Cmsor3"/>
      </w:pPr>
      <w:bookmarkStart w:id="361" w:name="_Toc227912120"/>
      <w:r>
        <w:t>Várt eredmény</w:t>
      </w:r>
      <w:bookmarkEnd w:id="361"/>
    </w:p>
    <w:p w14:paraId="10BF2AD8" w14:textId="77777777" w:rsidR="00824623" w:rsidRDefault="00824623" w:rsidP="00824623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10DB57B2" w14:textId="77777777" w:rsidR="00824623" w:rsidRDefault="00824623" w:rsidP="00824623">
      <w:pPr>
        <w:pStyle w:val="Listaszerbekezds"/>
        <w:rPr>
          <w:lang w:eastAsia="hu-HU"/>
        </w:rPr>
      </w:pPr>
      <w:r>
        <w:rPr>
          <w:lang w:eastAsia="hu-HU"/>
        </w:rPr>
        <w:t>ok mező: true</w:t>
      </w:r>
    </w:p>
    <w:p w14:paraId="49BFF61F" w14:textId="77777777" w:rsidR="00824623" w:rsidRDefault="00824623" w:rsidP="00824623">
      <w:pPr>
        <w:pStyle w:val="Listaszerbekezds"/>
        <w:rPr>
          <w:lang w:eastAsia="hu-HU"/>
        </w:rPr>
      </w:pPr>
      <w:r>
        <w:rPr>
          <w:lang w:eastAsia="hu-HU"/>
        </w:rPr>
        <w:t xml:space="preserve">uzenet: </w:t>
      </w:r>
      <w:r>
        <w:t>“A partnerség sikeresen hozzá lett adva”</w:t>
      </w:r>
    </w:p>
    <w:p w14:paraId="6451CE6A" w14:textId="77777777" w:rsidR="00824623" w:rsidRPr="00824623" w:rsidRDefault="00824623" w:rsidP="00824623">
      <w:pPr>
        <w:pStyle w:val="Listaszerbekezds"/>
        <w:rPr>
          <w:lang w:eastAsia="hu-HU"/>
        </w:rPr>
      </w:pPr>
      <w:r>
        <w:t>partnersegId: létezik, nem üres</w:t>
      </w:r>
    </w:p>
    <w:p w14:paraId="31689977" w14:textId="77777777" w:rsidR="00E51D74" w:rsidRDefault="00E51D74" w:rsidP="00E51D74">
      <w:pPr>
        <w:pStyle w:val="Cmsor3"/>
      </w:pPr>
      <w:bookmarkStart w:id="362" w:name="_Toc227912121"/>
      <w:r>
        <w:t>Példa válasz [JSON]</w:t>
      </w:r>
      <w:bookmarkEnd w:id="362"/>
    </w:p>
    <w:p w14:paraId="14D445B9" w14:textId="77777777" w:rsidR="00824623" w:rsidRPr="00824623" w:rsidRDefault="00824623" w:rsidP="00824623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217B3465" wp14:editId="0E95C8A2">
                <wp:extent cx="5760000" cy="1404620"/>
                <wp:effectExtent l="0" t="0" r="12700" b="23495"/>
                <wp:docPr id="42936333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FD285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ADC3766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0D45F9EE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"A partnerség sikeresen hozzá lett adva",</w:t>
                            </w:r>
                          </w:p>
                          <w:p w14:paraId="5091E9F0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"partnersegId": 3</w:t>
                            </w:r>
                          </w:p>
                          <w:p w14:paraId="08C88B29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7B3465" id="_x0000_s103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LLg9pE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771FD285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ADC3766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0D45F9EE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"A partnerség sikeresen hozzá lett adva",</w:t>
                      </w:r>
                    </w:p>
                    <w:p w14:paraId="5091E9F0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"partnersegId": 3</w:t>
                      </w:r>
                    </w:p>
                    <w:p w14:paraId="08C88B29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83755E" w14:textId="77777777" w:rsidR="00824623" w:rsidRDefault="00824623" w:rsidP="00824623">
      <w:pPr>
        <w:pStyle w:val="Cmsor2"/>
      </w:pPr>
      <w:bookmarkStart w:id="363" w:name="_Toc223072309"/>
      <w:bookmarkStart w:id="364" w:name="_Toc227912122"/>
      <w:r>
        <w:t>Raktárkészlet lekérdezése – POST /api/ Raktar</w:t>
      </w:r>
      <w:bookmarkEnd w:id="363"/>
      <w:bookmarkEnd w:id="364"/>
    </w:p>
    <w:p w14:paraId="043A629B" w14:textId="77777777" w:rsidR="00E51D74" w:rsidRDefault="00E51D74" w:rsidP="00E51D74">
      <w:pPr>
        <w:pStyle w:val="Cmsor3"/>
      </w:pPr>
      <w:bookmarkStart w:id="365" w:name="_Toc227912123"/>
      <w:r>
        <w:t>Teszt neve</w:t>
      </w:r>
      <w:bookmarkEnd w:id="365"/>
    </w:p>
    <w:p w14:paraId="4EE58469" w14:textId="77777777" w:rsidR="00824623" w:rsidRPr="00824623" w:rsidRDefault="00824623" w:rsidP="00824623">
      <w:r>
        <w:t>Sikeres raktárkészlet lekérdezés</w:t>
      </w:r>
    </w:p>
    <w:p w14:paraId="5615A183" w14:textId="77777777" w:rsidR="00E51D74" w:rsidRDefault="00E51D74" w:rsidP="00E51D74">
      <w:pPr>
        <w:pStyle w:val="Cmsor3"/>
      </w:pPr>
      <w:bookmarkStart w:id="366" w:name="_Toc227912124"/>
      <w:r>
        <w:t>Teszt célja</w:t>
      </w:r>
      <w:bookmarkEnd w:id="366"/>
    </w:p>
    <w:p w14:paraId="16E1F19D" w14:textId="77777777" w:rsidR="00824623" w:rsidRPr="00824623" w:rsidRDefault="00824623" w:rsidP="00824623">
      <w:r>
        <w:t>Ellenőrizni, hogy a rendszer visszaadja egy cég raktárában lévő termékeket.</w:t>
      </w:r>
    </w:p>
    <w:p w14:paraId="74FED166" w14:textId="77777777" w:rsidR="00E51D74" w:rsidRDefault="00E51D74" w:rsidP="00E51D74">
      <w:pPr>
        <w:pStyle w:val="Cmsor3"/>
      </w:pPr>
      <w:bookmarkStart w:id="367" w:name="_Toc227912125"/>
      <w:r>
        <w:t>Endpoint adatok</w:t>
      </w:r>
      <w:bookmarkEnd w:id="367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24623" w:rsidRPr="0099381C" w14:paraId="735D93BD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EB42D30" w14:textId="77777777" w:rsidR="00824623" w:rsidRPr="00DF4EB1" w:rsidRDefault="00824623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1368373" w14:textId="77777777" w:rsidR="00824623" w:rsidRPr="00DF4EB1" w:rsidRDefault="00824623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24623" w:rsidRPr="0099381C" w14:paraId="2D24C71C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A601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6760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824623" w:rsidRPr="0099381C" w14:paraId="6D349310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531D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667E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/api/ Raktar</w:t>
            </w:r>
          </w:p>
        </w:tc>
      </w:tr>
      <w:tr w:rsidR="00824623" w:rsidRPr="0099381C" w14:paraId="5D207FCB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ABBDC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5A1E3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  <w:tr w:rsidR="00824623" w:rsidRPr="0099381C" w14:paraId="7B275AA6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722D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039C" w14:textId="77777777" w:rsidR="00824623" w:rsidRPr="0099381C" w:rsidRDefault="00824623" w:rsidP="003A7DF1">
            <w:pPr>
              <w:spacing w:line="259" w:lineRule="auto"/>
              <w:ind w:left="0"/>
            </w:pPr>
            <w:r>
              <w:t>Bearer &lt;JWT_TOKEN&gt;</w:t>
            </w:r>
          </w:p>
        </w:tc>
      </w:tr>
    </w:tbl>
    <w:p w14:paraId="2FCD907C" w14:textId="77777777" w:rsidR="00E51D74" w:rsidRDefault="00E51D74" w:rsidP="00E51D74">
      <w:pPr>
        <w:pStyle w:val="Cmsor3"/>
      </w:pPr>
      <w:bookmarkStart w:id="368" w:name="_Toc227912126"/>
      <w:r>
        <w:t>Request Body [JSON]</w:t>
      </w:r>
      <w:bookmarkEnd w:id="368"/>
    </w:p>
    <w:p w14:paraId="7C2CBA63" w14:textId="77777777" w:rsidR="00824623" w:rsidRPr="00824623" w:rsidRDefault="00824623" w:rsidP="00824623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233E9C56" wp14:editId="34004C89">
                <wp:extent cx="5760000" cy="1404620"/>
                <wp:effectExtent l="0" t="0" r="12700" b="12065"/>
                <wp:docPr id="5488407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0889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C225AE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</w:t>
                            </w:r>
                          </w:p>
                          <w:p w14:paraId="2D06B979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3E9C56" id="_x0000_s1037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G+unBE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66260889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C225AE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</w:t>
                      </w:r>
                    </w:p>
                    <w:p w14:paraId="2D06B979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F763E5" w14:textId="77777777" w:rsidR="00E51D74" w:rsidRDefault="00E51D74" w:rsidP="00E51D74">
      <w:pPr>
        <w:pStyle w:val="Cmsor3"/>
      </w:pPr>
      <w:bookmarkStart w:id="369" w:name="_Toc227912127"/>
      <w:r>
        <w:t>Várt eredmény</w:t>
      </w:r>
      <w:bookmarkEnd w:id="369"/>
    </w:p>
    <w:p w14:paraId="5FC032D0" w14:textId="77777777" w:rsidR="00824623" w:rsidRDefault="00824623" w:rsidP="00824623">
      <w:pPr>
        <w:pStyle w:val="Listaszerbekezds"/>
        <w:keepNext w:val="0"/>
      </w:pPr>
      <w:r>
        <w:t>HTTP státuszkód: 200 OK</w:t>
      </w:r>
    </w:p>
    <w:p w14:paraId="6B6A419B" w14:textId="77777777" w:rsidR="00824623" w:rsidRDefault="00824623" w:rsidP="00824623">
      <w:pPr>
        <w:pStyle w:val="Listaszerbekezds"/>
        <w:keepNext w:val="0"/>
      </w:pPr>
      <w:r>
        <w:t>ok mező: true</w:t>
      </w:r>
    </w:p>
    <w:p w14:paraId="6663D4A9" w14:textId="77777777" w:rsidR="00824623" w:rsidRPr="00824623" w:rsidRDefault="00824623" w:rsidP="00824623">
      <w:pPr>
        <w:pStyle w:val="Listaszerbekezds"/>
        <w:keepNext w:val="0"/>
      </w:pPr>
      <w:r>
        <w:t>termekek mező: tömb, legalább 1 elem (pl. Laptop Business, Vezeték nélküli egér)</w:t>
      </w:r>
    </w:p>
    <w:p w14:paraId="1EE25341" w14:textId="77777777" w:rsidR="00E51D74" w:rsidRDefault="00E51D74" w:rsidP="00E51D74">
      <w:pPr>
        <w:pStyle w:val="Cmsor3"/>
      </w:pPr>
      <w:bookmarkStart w:id="370" w:name="_Toc227912128"/>
      <w:r>
        <w:lastRenderedPageBreak/>
        <w:t>Példa válasz [JSON]</w:t>
      </w:r>
      <w:bookmarkEnd w:id="370"/>
    </w:p>
    <w:p w14:paraId="6BA0A1C1" w14:textId="77777777" w:rsidR="00824623" w:rsidRPr="00824623" w:rsidRDefault="00824623" w:rsidP="00824623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0A84ED94" wp14:editId="289AF705">
                <wp:extent cx="5760000" cy="1404620"/>
                <wp:effectExtent l="0" t="0" r="12700" b="23495"/>
                <wp:docPr id="208816267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AEA7C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092815F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4F79E9AF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"",</w:t>
                            </w:r>
                          </w:p>
                          <w:p w14:paraId="1306C60E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"termekek": [</w:t>
                            </w:r>
                          </w:p>
                          <w:p w14:paraId="05E8B4A5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4B66E233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1,</w:t>
                            </w:r>
                          </w:p>
                          <w:p w14:paraId="4500AA93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"tulajdonos": 1,</w:t>
                            </w:r>
                          </w:p>
                          <w:p w14:paraId="459CA065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"Laptop Business",</w:t>
                            </w:r>
                          </w:p>
                          <w:p w14:paraId="24C2181D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"cikkszam": "NB-001",</w:t>
                            </w:r>
                          </w:p>
                          <w:p w14:paraId="4523C6B5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"mennyiseg": 15,</w:t>
                            </w:r>
                          </w:p>
                          <w:p w14:paraId="088AF41C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"kiszereles": "db",</w:t>
                            </w:r>
                          </w:p>
                          <w:p w14:paraId="55C38E4B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"min_vas_menny": 1,</w:t>
                            </w:r>
                          </w:p>
                          <w:p w14:paraId="4A36AEF5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"leiras": "I7, 16GB RAM",</w:t>
                            </w:r>
                          </w:p>
                          <w:p w14:paraId="2EE2D36F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"ar": 320000,</w:t>
                            </w:r>
                          </w:p>
                          <w:p w14:paraId="4ED6086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"kategoria": 1,</w:t>
                            </w:r>
                          </w:p>
                          <w:p w14:paraId="040DA21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"afa_kulcs": 27</w:t>
                            </w:r>
                          </w:p>
                          <w:p w14:paraId="1A107FE3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0606E309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51409341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2,</w:t>
                            </w:r>
                          </w:p>
                          <w:p w14:paraId="355E0D4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"tulajdonos": 1,</w:t>
                            </w:r>
                          </w:p>
                          <w:p w14:paraId="7430A034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"Vezeték nélküli egér",</w:t>
                            </w:r>
                          </w:p>
                          <w:p w14:paraId="087EE04F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"cikkszam": "M-02",</w:t>
                            </w:r>
                          </w:p>
                          <w:p w14:paraId="066FDC18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"mennyiseg": 80,</w:t>
                            </w:r>
                          </w:p>
                          <w:p w14:paraId="0C5B2A56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"kiszereles": "db",</w:t>
                            </w:r>
                          </w:p>
                          <w:p w14:paraId="2073DFC3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"min_vas_menny": 2,</w:t>
                            </w:r>
                          </w:p>
                          <w:p w14:paraId="185C105D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"leiras": "Optikai",</w:t>
                            </w:r>
                          </w:p>
                          <w:p w14:paraId="1EEC6F11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"ar": 6500,</w:t>
                            </w:r>
                          </w:p>
                          <w:p w14:paraId="6F6DAA40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"kategoria": 1,</w:t>
                            </w:r>
                          </w:p>
                          <w:p w14:paraId="5D29599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"afa_kulcs": 27</w:t>
                            </w:r>
                          </w:p>
                          <w:p w14:paraId="165F48A2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6072209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1559A52A" w14:textId="77777777" w:rsidR="00824623" w:rsidRPr="007A16EA" w:rsidRDefault="00824623" w:rsidP="0082462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84ED94" id="_x0000_s1038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QMvDcjoCAABa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61CAEA7C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092815F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4F79E9AF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"",</w:t>
                      </w:r>
                    </w:p>
                    <w:p w14:paraId="1306C60E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"termekek": [</w:t>
                      </w:r>
                    </w:p>
                    <w:p w14:paraId="05E8B4A5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4B66E233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1,</w:t>
                      </w:r>
                    </w:p>
                    <w:p w14:paraId="4500AA93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"tulajdonos": 1,</w:t>
                      </w:r>
                    </w:p>
                    <w:p w14:paraId="459CA065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"Laptop Business",</w:t>
                      </w:r>
                    </w:p>
                    <w:p w14:paraId="24C2181D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"cikkszam": "NB-001",</w:t>
                      </w:r>
                    </w:p>
                    <w:p w14:paraId="4523C6B5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"mennyiseg": 15,</w:t>
                      </w:r>
                    </w:p>
                    <w:p w14:paraId="088AF41C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"kiszereles": "db",</w:t>
                      </w:r>
                    </w:p>
                    <w:p w14:paraId="55C38E4B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"min_vas_menny": 1,</w:t>
                      </w:r>
                    </w:p>
                    <w:p w14:paraId="4A36AEF5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"leiras": "I7, 16GB RAM",</w:t>
                      </w:r>
                    </w:p>
                    <w:p w14:paraId="2EE2D36F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"ar": 320000,</w:t>
                      </w:r>
                    </w:p>
                    <w:p w14:paraId="4ED6086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"kategoria": 1,</w:t>
                      </w:r>
                    </w:p>
                    <w:p w14:paraId="040DA21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"afa_kulcs": 27</w:t>
                      </w:r>
                    </w:p>
                    <w:p w14:paraId="1A107FE3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0606E309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51409341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2,</w:t>
                      </w:r>
                    </w:p>
                    <w:p w14:paraId="355E0D4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"tulajdonos": 1,</w:t>
                      </w:r>
                    </w:p>
                    <w:p w14:paraId="7430A034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"Vezeték nélküli egér",</w:t>
                      </w:r>
                    </w:p>
                    <w:p w14:paraId="087EE04F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"cikkszam": "M-02",</w:t>
                      </w:r>
                    </w:p>
                    <w:p w14:paraId="066FDC18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"mennyiseg": 80,</w:t>
                      </w:r>
                    </w:p>
                    <w:p w14:paraId="0C5B2A56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"kiszereles": "db",</w:t>
                      </w:r>
                    </w:p>
                    <w:p w14:paraId="2073DFC3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"min_vas_menny": 2,</w:t>
                      </w:r>
                    </w:p>
                    <w:p w14:paraId="185C105D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"leiras": "Optikai",</w:t>
                      </w:r>
                    </w:p>
                    <w:p w14:paraId="1EEC6F11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"ar": 6500,</w:t>
                      </w:r>
                    </w:p>
                    <w:p w14:paraId="6F6DAA40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"kategoria": 1,</w:t>
                      </w:r>
                    </w:p>
                    <w:p w14:paraId="5D29599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"afa_kulcs": 27</w:t>
                      </w:r>
                    </w:p>
                    <w:p w14:paraId="165F48A2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6072209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1559A52A" w14:textId="77777777" w:rsidR="00824623" w:rsidRPr="007A16EA" w:rsidRDefault="00824623" w:rsidP="0082462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6A4B59" w14:textId="77777777" w:rsidR="00AA1A6F" w:rsidRDefault="00AA1A6F" w:rsidP="00AA1A6F">
      <w:pPr>
        <w:pStyle w:val="Cmsor2"/>
      </w:pPr>
      <w:bookmarkStart w:id="371" w:name="_Toc223072316"/>
      <w:bookmarkStart w:id="372" w:name="_Toc227912129"/>
      <w:r>
        <w:t>Új rendelés leadása – POST /api/ Rendeles_ad</w:t>
      </w:r>
      <w:bookmarkEnd w:id="371"/>
      <w:bookmarkEnd w:id="372"/>
    </w:p>
    <w:p w14:paraId="64D94DE7" w14:textId="77777777" w:rsidR="00E51D74" w:rsidRDefault="00E51D74" w:rsidP="00E51D74">
      <w:pPr>
        <w:pStyle w:val="Cmsor3"/>
      </w:pPr>
      <w:bookmarkStart w:id="373" w:name="_Toc227912130"/>
      <w:r>
        <w:t>Teszt neve</w:t>
      </w:r>
      <w:bookmarkEnd w:id="373"/>
    </w:p>
    <w:p w14:paraId="7F8E7613" w14:textId="77777777" w:rsidR="0081767E" w:rsidRPr="0081767E" w:rsidRDefault="0081767E" w:rsidP="0081767E">
      <w:r>
        <w:t>Sikeres rendelés leadás</w:t>
      </w:r>
    </w:p>
    <w:p w14:paraId="1754AAF8" w14:textId="77777777" w:rsidR="00E51D74" w:rsidRDefault="00E51D74" w:rsidP="00E51D74">
      <w:pPr>
        <w:pStyle w:val="Cmsor3"/>
      </w:pPr>
      <w:bookmarkStart w:id="374" w:name="_Toc227912131"/>
      <w:r>
        <w:t>Teszt célja</w:t>
      </w:r>
      <w:bookmarkEnd w:id="374"/>
    </w:p>
    <w:p w14:paraId="262FAD82" w14:textId="77777777" w:rsidR="0081767E" w:rsidRDefault="0081767E" w:rsidP="0081767E">
      <w:r>
        <w:t>Ellenőrizni, hogy a rendszer sikeresen feldolgozza az új rendelést, generál rendelésszámot és beszúrja a tételeket.</w:t>
      </w:r>
    </w:p>
    <w:p w14:paraId="0E201DA9" w14:textId="77777777" w:rsidR="0081767E" w:rsidRPr="0081767E" w:rsidRDefault="0081767E" w:rsidP="0081767E">
      <w:pPr>
        <w:keepNext w:val="0"/>
        <w:spacing w:after="160"/>
        <w:ind w:left="0"/>
        <w:jc w:val="left"/>
      </w:pPr>
      <w:r>
        <w:br w:type="page"/>
      </w:r>
    </w:p>
    <w:p w14:paraId="011E902D" w14:textId="77777777" w:rsidR="00E51D74" w:rsidRDefault="00E51D74" w:rsidP="00E51D74">
      <w:pPr>
        <w:pStyle w:val="Cmsor3"/>
      </w:pPr>
      <w:bookmarkStart w:id="375" w:name="_Toc227912132"/>
      <w:r>
        <w:lastRenderedPageBreak/>
        <w:t>Endpoint adatok</w:t>
      </w:r>
      <w:bookmarkEnd w:id="375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1767E" w:rsidRPr="009D40D5" w14:paraId="522A8F44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0C8DAF2B" w14:textId="77777777" w:rsidR="0081767E" w:rsidRPr="00DF4EB1" w:rsidRDefault="0081767E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285CD87" w14:textId="77777777" w:rsidR="0081767E" w:rsidRPr="00DF4EB1" w:rsidRDefault="0081767E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1767E" w:rsidRPr="009D40D5" w14:paraId="3625CCB4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1661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7457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81767E" w:rsidRPr="009D40D5" w14:paraId="7F6F4A27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D77A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5C1A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/api/ Rendeles_ad</w:t>
            </w:r>
          </w:p>
        </w:tc>
      </w:tr>
      <w:tr w:rsidR="0081767E" w:rsidRPr="009D40D5" w14:paraId="036F796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ABFB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B917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  <w:tr w:rsidR="0081767E" w:rsidRPr="009D40D5" w14:paraId="017F3C7E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3A49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E280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Bearer &lt;JWT_TOKEN&gt;</w:t>
            </w:r>
          </w:p>
        </w:tc>
      </w:tr>
    </w:tbl>
    <w:p w14:paraId="09406825" w14:textId="77777777" w:rsidR="00E51D74" w:rsidRDefault="00E51D74" w:rsidP="00E51D74">
      <w:pPr>
        <w:pStyle w:val="Cmsor3"/>
      </w:pPr>
      <w:bookmarkStart w:id="376" w:name="_Toc227912133"/>
      <w:r>
        <w:t>Request Body [JSON]</w:t>
      </w:r>
      <w:bookmarkEnd w:id="376"/>
    </w:p>
    <w:p w14:paraId="06E81A07" w14:textId="77777777" w:rsidR="0081767E" w:rsidRPr="0081767E" w:rsidRDefault="0081767E" w:rsidP="0081767E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5C0353C1" wp14:editId="06B10442">
                <wp:extent cx="5760000" cy="1404620"/>
                <wp:effectExtent l="0" t="0" r="12700" b="20955"/>
                <wp:docPr id="64690727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A5294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55EC7CB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"partnerseg": 1,</w:t>
                            </w:r>
                          </w:p>
                          <w:p w14:paraId="202369ED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"sz_cim": 1,</w:t>
                            </w:r>
                          </w:p>
                          <w:p w14:paraId="09A35EE6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"termekek": [</w:t>
                            </w:r>
                          </w:p>
                          <w:p w14:paraId="5B7C6110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 "termekId": 1, "mennyiseg": 5 },</w:t>
                            </w:r>
                          </w:p>
                          <w:p w14:paraId="4DA495E7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 "termekId": 2, "mennyiseg": 10 }</w:t>
                            </w:r>
                          </w:p>
                          <w:p w14:paraId="3E1798C2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2A4C1C26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0353C1" id="_x0000_s1039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">
                <v:textbox style="mso-fit-shape-to-text:t">
                  <w:txbxContent>
                    <w:p w14:paraId="529A5294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55EC7CB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"partnerseg": 1,</w:t>
                      </w:r>
                    </w:p>
                    <w:p w14:paraId="202369ED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"sz_cim": 1,</w:t>
                      </w:r>
                    </w:p>
                    <w:p w14:paraId="09A35EE6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"termekek": [</w:t>
                      </w:r>
                    </w:p>
                    <w:p w14:paraId="5B7C6110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 "termekId": 1, "mennyiseg": 5 },</w:t>
                      </w:r>
                    </w:p>
                    <w:p w14:paraId="4DA495E7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 "termekId": 2, "mennyiseg": 10 }</w:t>
                      </w:r>
                    </w:p>
                    <w:p w14:paraId="3E1798C2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2A4C1C26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3B4192" w14:textId="77777777" w:rsidR="00E51D74" w:rsidRDefault="00E51D74" w:rsidP="00E51D74">
      <w:pPr>
        <w:pStyle w:val="Cmsor3"/>
      </w:pPr>
      <w:bookmarkStart w:id="377" w:name="_Toc227912134"/>
      <w:r>
        <w:t>Várt eredmény</w:t>
      </w:r>
      <w:bookmarkEnd w:id="377"/>
    </w:p>
    <w:p w14:paraId="294F30A8" w14:textId="77777777" w:rsidR="0081767E" w:rsidRDefault="0081767E" w:rsidP="0081767E">
      <w:pPr>
        <w:pStyle w:val="Listaszerbekezds"/>
        <w:rPr>
          <w:lang w:eastAsia="hu-HU"/>
        </w:rPr>
      </w:pPr>
      <w:r>
        <w:rPr>
          <w:lang w:eastAsia="hu-HU"/>
        </w:rPr>
        <w:tab/>
        <w:t>HTTP státuszkód: 200 OK</w:t>
      </w:r>
    </w:p>
    <w:p w14:paraId="5E0A581C" w14:textId="77777777" w:rsidR="0081767E" w:rsidRDefault="0081767E" w:rsidP="0081767E">
      <w:pPr>
        <w:pStyle w:val="Listaszerbekezds"/>
        <w:rPr>
          <w:lang w:eastAsia="hu-HU"/>
        </w:rPr>
      </w:pPr>
      <w:r>
        <w:rPr>
          <w:lang w:eastAsia="hu-HU"/>
        </w:rPr>
        <w:tab/>
        <w:t>ok mező: true</w:t>
      </w:r>
    </w:p>
    <w:p w14:paraId="4DE31FC5" w14:textId="77777777" w:rsidR="0081767E" w:rsidRDefault="0081767E" w:rsidP="0081767E">
      <w:pPr>
        <w:pStyle w:val="Listaszerbekezds"/>
        <w:rPr>
          <w:lang w:eastAsia="hu-HU"/>
        </w:rPr>
      </w:pPr>
      <w:r>
        <w:rPr>
          <w:lang w:eastAsia="hu-HU"/>
        </w:rPr>
        <w:tab/>
        <w:t>uzenet: "Rendelés sikeresen feldolgozva!"</w:t>
      </w:r>
    </w:p>
    <w:p w14:paraId="1D46B8D0" w14:textId="77777777" w:rsidR="0081767E" w:rsidRDefault="0081767E" w:rsidP="0081767E">
      <w:pPr>
        <w:pStyle w:val="Listaszerbekezds"/>
        <w:rPr>
          <w:lang w:eastAsia="hu-HU"/>
        </w:rPr>
      </w:pPr>
      <w:r>
        <w:rPr>
          <w:lang w:eastAsia="hu-HU"/>
        </w:rPr>
        <w:tab/>
        <w:t>rendelesId: létezik</w:t>
      </w:r>
    </w:p>
    <w:p w14:paraId="3D2CBAC9" w14:textId="77777777" w:rsidR="0081767E" w:rsidRPr="0081767E" w:rsidRDefault="0081767E" w:rsidP="0081767E">
      <w:pPr>
        <w:pStyle w:val="Listaszerbekezds"/>
        <w:rPr>
          <w:lang w:eastAsia="hu-HU"/>
        </w:rPr>
      </w:pPr>
      <w:r>
        <w:rPr>
          <w:lang w:eastAsia="hu-HU"/>
        </w:rPr>
        <w:tab/>
        <w:t>rendelesSzam: automatikusan generált, nem üres</w:t>
      </w:r>
    </w:p>
    <w:p w14:paraId="780685D6" w14:textId="77777777" w:rsidR="00E51D74" w:rsidRDefault="00E51D74" w:rsidP="00E51D74">
      <w:pPr>
        <w:pStyle w:val="Cmsor3"/>
      </w:pPr>
      <w:bookmarkStart w:id="378" w:name="_Toc227912135"/>
      <w:r>
        <w:t>Példa válasz [JSON]</w:t>
      </w:r>
      <w:bookmarkEnd w:id="378"/>
    </w:p>
    <w:p w14:paraId="2D495443" w14:textId="77777777" w:rsidR="0081767E" w:rsidRPr="0081767E" w:rsidRDefault="0081767E" w:rsidP="0081767E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4FFD1617" wp14:editId="3B456073">
                <wp:extent cx="5760000" cy="1404620"/>
                <wp:effectExtent l="0" t="0" r="12700" b="28575"/>
                <wp:docPr id="4403620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0C763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94E1314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433ED8AE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"Rendelés sikeresen feldolgozva!",</w:t>
                            </w:r>
                          </w:p>
                          <w:p w14:paraId="5D0B7323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"rendelesId": 101,</w:t>
                            </w:r>
                          </w:p>
                          <w:p w14:paraId="1B4CDD15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"rendelesSzam": "R-NP-0002"</w:t>
                            </w:r>
                          </w:p>
                          <w:p w14:paraId="6ECA4086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FD1617" id="_x0000_s1040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cCmIEzoCAABZ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7BE0C763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94E1314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433ED8AE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"Rendelés sikeresen feldolgozva!",</w:t>
                      </w:r>
                    </w:p>
                    <w:p w14:paraId="5D0B7323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"rendelesId": 101,</w:t>
                      </w:r>
                    </w:p>
                    <w:p w14:paraId="1B4CDD15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"rendelesSzam": "R-NP-0002"</w:t>
                      </w:r>
                    </w:p>
                    <w:p w14:paraId="6ECA4086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324902" w14:textId="77777777" w:rsidR="0081767E" w:rsidRDefault="0081767E">
      <w:pPr>
        <w:keepNext w:val="0"/>
        <w:spacing w:after="160"/>
        <w:ind w:left="0"/>
        <w:jc w:val="left"/>
        <w:rPr>
          <w:rFonts w:asciiTheme="majorHAnsi" w:eastAsia="Times New Roman" w:hAnsiTheme="majorHAnsi" w:cs="Times New Roman"/>
          <w:color w:val="00948B" w:themeColor="accent1" w:themeShade="BF"/>
          <w:kern w:val="36"/>
          <w:sz w:val="36"/>
          <w:szCs w:val="27"/>
          <w:lang w:eastAsia="hu-HU"/>
        </w:rPr>
      </w:pPr>
      <w:bookmarkStart w:id="379" w:name="_Toc223072323"/>
      <w:r>
        <w:br w:type="page"/>
      </w:r>
    </w:p>
    <w:p w14:paraId="3127B42F" w14:textId="77777777" w:rsidR="0081767E" w:rsidRDefault="0081767E" w:rsidP="0081767E">
      <w:pPr>
        <w:pStyle w:val="Cmsor2"/>
      </w:pPr>
      <w:bookmarkStart w:id="380" w:name="_Toc227912136"/>
      <w:r>
        <w:lastRenderedPageBreak/>
        <w:t>Beérkezett rendelések – POST /api/ Beerkezett_rendeles</w:t>
      </w:r>
      <w:bookmarkEnd w:id="379"/>
      <w:bookmarkEnd w:id="380"/>
    </w:p>
    <w:p w14:paraId="5B383CA0" w14:textId="77777777" w:rsidR="00E51D74" w:rsidRDefault="00E51D74" w:rsidP="00E51D74">
      <w:pPr>
        <w:pStyle w:val="Cmsor3"/>
      </w:pPr>
      <w:bookmarkStart w:id="381" w:name="_Toc227912137"/>
      <w:r>
        <w:t>Teszt neve</w:t>
      </w:r>
      <w:bookmarkEnd w:id="381"/>
    </w:p>
    <w:p w14:paraId="177A9FE4" w14:textId="77777777" w:rsidR="0081767E" w:rsidRPr="0081767E" w:rsidRDefault="0081767E" w:rsidP="0081767E">
      <w:r>
        <w:t>Beérkezett rendelések lekérdezése</w:t>
      </w:r>
    </w:p>
    <w:p w14:paraId="5654B888" w14:textId="77777777" w:rsidR="00E51D74" w:rsidRDefault="00E51D74" w:rsidP="00E51D74">
      <w:pPr>
        <w:pStyle w:val="Cmsor3"/>
      </w:pPr>
      <w:bookmarkStart w:id="382" w:name="_Toc227912138"/>
      <w:r>
        <w:t>Teszt célja</w:t>
      </w:r>
      <w:bookmarkEnd w:id="382"/>
    </w:p>
    <w:p w14:paraId="0B3816EC" w14:textId="77777777" w:rsidR="0081767E" w:rsidRPr="0081767E" w:rsidRDefault="0081767E" w:rsidP="0081767E">
      <w:r>
        <w:t>Ellenőrizni, hogy egy eladó cég lekérheti a beérkezett rendeléseket.</w:t>
      </w:r>
    </w:p>
    <w:p w14:paraId="01D4033A" w14:textId="77777777" w:rsidR="00E51D74" w:rsidRDefault="00E51D74" w:rsidP="00E51D74">
      <w:pPr>
        <w:pStyle w:val="Cmsor3"/>
      </w:pPr>
      <w:bookmarkStart w:id="383" w:name="_Toc227912139"/>
      <w:r>
        <w:t>Endpoint adatok</w:t>
      </w:r>
      <w:bookmarkEnd w:id="383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81767E" w:rsidRPr="009D40D5" w14:paraId="0D03AE3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D8C70FB" w14:textId="77777777" w:rsidR="0081767E" w:rsidRPr="00DF4EB1" w:rsidRDefault="0081767E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FD72DC5" w14:textId="77777777" w:rsidR="0081767E" w:rsidRPr="00DF4EB1" w:rsidRDefault="0081767E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81767E" w:rsidRPr="009D40D5" w14:paraId="1C7E7A0F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510A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DD66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81767E" w:rsidRPr="009D40D5" w14:paraId="42067565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496C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8202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/api/Beerkezett_rendeles</w:t>
            </w:r>
          </w:p>
        </w:tc>
      </w:tr>
      <w:tr w:rsidR="0081767E" w:rsidRPr="009D40D5" w14:paraId="0266E8B2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28879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4933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  <w:tr w:rsidR="0081767E" w:rsidRPr="009D40D5" w14:paraId="752C4B40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ACDC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569B" w14:textId="77777777" w:rsidR="0081767E" w:rsidRPr="009D40D5" w:rsidRDefault="0081767E" w:rsidP="003A7DF1">
            <w:pPr>
              <w:spacing w:line="259" w:lineRule="auto"/>
              <w:ind w:left="0"/>
            </w:pPr>
            <w:r>
              <w:t>Bearer &lt;JWT_TOKEN&gt;</w:t>
            </w:r>
          </w:p>
        </w:tc>
      </w:tr>
    </w:tbl>
    <w:p w14:paraId="3F4FD960" w14:textId="77777777" w:rsidR="00E51D74" w:rsidRDefault="00E51D74" w:rsidP="00E51D74">
      <w:pPr>
        <w:pStyle w:val="Cmsor3"/>
      </w:pPr>
      <w:bookmarkStart w:id="384" w:name="_Toc227912140"/>
      <w:r>
        <w:t>Request Body [JSON]</w:t>
      </w:r>
      <w:bookmarkEnd w:id="384"/>
    </w:p>
    <w:p w14:paraId="75530CEA" w14:textId="77777777" w:rsidR="0081767E" w:rsidRPr="0081767E" w:rsidRDefault="0081767E" w:rsidP="0081767E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6F91EB6C" wp14:editId="4C0191A8">
                <wp:extent cx="5760000" cy="1404620"/>
                <wp:effectExtent l="0" t="0" r="12700" b="20955"/>
                <wp:docPr id="140839815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832AE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60D3074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1</w:t>
                            </w:r>
                          </w:p>
                          <w:p w14:paraId="4308938E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91EB6C" id="_x0000_s1041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v7y2ezoCAABa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6A8832AE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60D3074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1</w:t>
                      </w:r>
                    </w:p>
                    <w:p w14:paraId="4308938E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23736F" w14:textId="77777777" w:rsidR="00E51D74" w:rsidRDefault="00E51D74" w:rsidP="00E51D74">
      <w:pPr>
        <w:pStyle w:val="Cmsor3"/>
      </w:pPr>
      <w:bookmarkStart w:id="385" w:name="_Toc227912141"/>
      <w:r>
        <w:t>Várt eredmény</w:t>
      </w:r>
      <w:bookmarkEnd w:id="385"/>
    </w:p>
    <w:p w14:paraId="011017B6" w14:textId="77777777" w:rsidR="0081767E" w:rsidRDefault="0081767E" w:rsidP="0081767E">
      <w:pPr>
        <w:pStyle w:val="Listaszerbekezds"/>
        <w:rPr>
          <w:lang w:eastAsia="hu-HU"/>
        </w:rPr>
      </w:pPr>
      <w:r>
        <w:t>HTTP státuszkód: 200 OK</w:t>
      </w:r>
    </w:p>
    <w:p w14:paraId="616A3EF0" w14:textId="77777777" w:rsidR="0081767E" w:rsidRDefault="0081767E" w:rsidP="0081767E">
      <w:pPr>
        <w:pStyle w:val="Listaszerbekezds"/>
        <w:rPr>
          <w:lang w:eastAsia="hu-HU"/>
        </w:rPr>
      </w:pPr>
      <w:r>
        <w:t>ok: true</w:t>
      </w:r>
    </w:p>
    <w:p w14:paraId="43FD6244" w14:textId="77777777" w:rsidR="0081767E" w:rsidRPr="0081767E" w:rsidRDefault="0081767E" w:rsidP="0081767E">
      <w:pPr>
        <w:pStyle w:val="Listaszerbekezds"/>
        <w:rPr>
          <w:lang w:eastAsia="hu-HU"/>
        </w:rPr>
      </w:pPr>
      <w:r>
        <w:t>rendelesek: tömb, legalább 1 elem</w:t>
      </w:r>
    </w:p>
    <w:p w14:paraId="6AAFB147" w14:textId="77777777" w:rsidR="00E51D74" w:rsidRDefault="00E51D74" w:rsidP="00E51D74">
      <w:pPr>
        <w:pStyle w:val="Cmsor3"/>
      </w:pPr>
      <w:bookmarkStart w:id="386" w:name="_Toc227912142"/>
      <w:r>
        <w:t>Példa válasz [JSON]</w:t>
      </w:r>
      <w:bookmarkEnd w:id="386"/>
    </w:p>
    <w:p w14:paraId="7130E42E" w14:textId="77777777" w:rsidR="0081767E" w:rsidRPr="0081767E" w:rsidRDefault="0081767E" w:rsidP="0081767E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733DCAF2" wp14:editId="249F9BDA">
                <wp:extent cx="5760000" cy="1404620"/>
                <wp:effectExtent l="0" t="0" r="12700" b="28575"/>
                <wp:docPr id="1575042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60B98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C678D67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BA87152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"Rendelés sikeresen feldolgozva!",</w:t>
                            </w:r>
                          </w:p>
                          <w:p w14:paraId="38104CE0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"rendelesId": 101,</w:t>
                            </w:r>
                          </w:p>
                          <w:p w14:paraId="64621167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"rendelesSzam": " R-NP-0002"</w:t>
                            </w:r>
                          </w:p>
                          <w:p w14:paraId="21428911" w14:textId="77777777" w:rsidR="0081767E" w:rsidRPr="007A16EA" w:rsidRDefault="0081767E" w:rsidP="0081767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3DCAF2" id="_x0000_s1042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A0bZKA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28360B98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C678D67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BA87152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"Rendelés sikeresen feldolgozva!",</w:t>
                      </w:r>
                    </w:p>
                    <w:p w14:paraId="38104CE0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"rendelesId": 101,</w:t>
                      </w:r>
                    </w:p>
                    <w:p w14:paraId="64621167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"rendelesSzam": " R-NP-0002"</w:t>
                      </w:r>
                    </w:p>
                    <w:p w14:paraId="21428911" w14:textId="77777777" w:rsidR="0081767E" w:rsidRPr="007A16EA" w:rsidRDefault="0081767E" w:rsidP="0081767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AEAE6C" w14:textId="77777777" w:rsidR="00BB762F" w:rsidRDefault="00BB762F">
      <w:pPr>
        <w:keepNext w:val="0"/>
        <w:spacing w:after="160"/>
        <w:ind w:left="0"/>
        <w:jc w:val="left"/>
        <w:rPr>
          <w:rFonts w:asciiTheme="majorHAnsi" w:eastAsia="Times New Roman" w:hAnsiTheme="majorHAnsi" w:cs="Times New Roman"/>
          <w:color w:val="00948B" w:themeColor="accent1" w:themeShade="BF"/>
          <w:kern w:val="36"/>
          <w:sz w:val="36"/>
          <w:szCs w:val="27"/>
          <w:lang w:eastAsia="hu-HU"/>
        </w:rPr>
      </w:pPr>
      <w:r>
        <w:br w:type="page"/>
      </w:r>
    </w:p>
    <w:p w14:paraId="77664CDB" w14:textId="77777777" w:rsidR="00BB762F" w:rsidRDefault="00BB762F" w:rsidP="00BB762F">
      <w:pPr>
        <w:pStyle w:val="Cmsor2"/>
      </w:pPr>
      <w:bookmarkStart w:id="387" w:name="_Toc223072330"/>
      <w:bookmarkStart w:id="388" w:name="_Toc227912143"/>
      <w:r>
        <w:lastRenderedPageBreak/>
        <w:t>Leadott rendelések – POST /api/Leadott_rendeles</w:t>
      </w:r>
      <w:bookmarkEnd w:id="387"/>
      <w:bookmarkEnd w:id="388"/>
    </w:p>
    <w:p w14:paraId="2A9F75DB" w14:textId="77777777" w:rsidR="00E51D74" w:rsidRDefault="00E51D74" w:rsidP="00E51D74">
      <w:pPr>
        <w:pStyle w:val="Cmsor3"/>
      </w:pPr>
      <w:bookmarkStart w:id="389" w:name="_Toc227912144"/>
      <w:r>
        <w:t>Teszt neve</w:t>
      </w:r>
      <w:bookmarkEnd w:id="389"/>
    </w:p>
    <w:p w14:paraId="4279159F" w14:textId="77777777" w:rsidR="00BB762F" w:rsidRPr="00BB762F" w:rsidRDefault="00BB762F" w:rsidP="00BB762F">
      <w:r>
        <w:t>Leadott rendelések lekérdezése</w:t>
      </w:r>
    </w:p>
    <w:p w14:paraId="3A3F3E0B" w14:textId="77777777" w:rsidR="00E51D74" w:rsidRDefault="00E51D74" w:rsidP="00E51D74">
      <w:pPr>
        <w:pStyle w:val="Cmsor3"/>
      </w:pPr>
      <w:bookmarkStart w:id="390" w:name="_Toc227912145"/>
      <w:r>
        <w:t>Teszt célja</w:t>
      </w:r>
      <w:bookmarkEnd w:id="390"/>
    </w:p>
    <w:p w14:paraId="273BF833" w14:textId="77777777" w:rsidR="00BB762F" w:rsidRPr="00BB762F" w:rsidRDefault="00BB762F" w:rsidP="00BB762F">
      <w:r>
        <w:t>Ellenőrizni, hogy a vevő cég lekérheti a leadott rendeléseit.</w:t>
      </w:r>
    </w:p>
    <w:p w14:paraId="42AD8BF4" w14:textId="77777777" w:rsidR="00E51D74" w:rsidRDefault="00E51D74" w:rsidP="00E51D74">
      <w:pPr>
        <w:pStyle w:val="Cmsor3"/>
      </w:pPr>
      <w:bookmarkStart w:id="391" w:name="_Toc227912146"/>
      <w:r>
        <w:t>Endpoint adatok</w:t>
      </w:r>
      <w:bookmarkEnd w:id="391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B762F" w:rsidRPr="009D40D5" w14:paraId="4E150F40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6DED7CD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7E0983DF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B762F" w:rsidRPr="009D40D5" w14:paraId="59CB2BD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F33A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BDE7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BB762F" w:rsidRPr="009D40D5" w14:paraId="48C0CD66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F102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B703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/api/Beerkezett_rendeles</w:t>
            </w:r>
          </w:p>
        </w:tc>
      </w:tr>
      <w:tr w:rsidR="00BB762F" w:rsidRPr="009D40D5" w14:paraId="400FF20D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49DB2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6EC3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  <w:tr w:rsidR="00BB762F" w:rsidRPr="009D40D5" w14:paraId="08A8B9C4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B3F1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Authorization</w:t>
            </w:r>
            <w:r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E883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Bearer &lt;JWT_TOKEN&gt;</w:t>
            </w:r>
          </w:p>
        </w:tc>
      </w:tr>
    </w:tbl>
    <w:p w14:paraId="4BEB5551" w14:textId="77777777" w:rsidR="00E51D74" w:rsidRDefault="00E51D74" w:rsidP="00E51D74">
      <w:pPr>
        <w:pStyle w:val="Cmsor3"/>
      </w:pPr>
      <w:bookmarkStart w:id="392" w:name="_Toc227912147"/>
      <w:r>
        <w:t>Request Body [JSON]</w:t>
      </w:r>
      <w:bookmarkEnd w:id="392"/>
    </w:p>
    <w:p w14:paraId="1E34D859" w14:textId="77777777" w:rsidR="00BB762F" w:rsidRPr="00BB762F" w:rsidRDefault="00BB762F" w:rsidP="00BB762F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1A2AD071" wp14:editId="778B3525">
                <wp:extent cx="5760000" cy="1404620"/>
                <wp:effectExtent l="0" t="0" r="12700" b="17780"/>
                <wp:docPr id="132003681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9F341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515BDC9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2</w:t>
                            </w:r>
                          </w:p>
                          <w:p w14:paraId="1E1E9233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2AD071" id="_x0000_s1043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EhlX/U7AgAAWg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2899F341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515BDC9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2</w:t>
                      </w:r>
                    </w:p>
                    <w:p w14:paraId="1E1E9233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5C9297" w14:textId="77777777" w:rsidR="00E51D74" w:rsidRDefault="00E51D74" w:rsidP="00E51D74">
      <w:pPr>
        <w:pStyle w:val="Cmsor3"/>
      </w:pPr>
      <w:bookmarkStart w:id="393" w:name="_Toc227912148"/>
      <w:r>
        <w:t>Várt eredmény</w:t>
      </w:r>
      <w:bookmarkEnd w:id="393"/>
    </w:p>
    <w:p w14:paraId="367096E7" w14:textId="77777777" w:rsidR="00BB762F" w:rsidRDefault="00BB762F" w:rsidP="00BB762F">
      <w:pPr>
        <w:pStyle w:val="Listaszerbekezds"/>
        <w:rPr>
          <w:lang w:eastAsia="hu-HU"/>
        </w:rPr>
      </w:pPr>
      <w:r>
        <w:t>HTTP státuszkód: 200 OK</w:t>
      </w:r>
    </w:p>
    <w:p w14:paraId="1859F310" w14:textId="77777777" w:rsidR="00BB762F" w:rsidRDefault="00BB762F" w:rsidP="00BB762F">
      <w:pPr>
        <w:pStyle w:val="Listaszerbekezds"/>
        <w:rPr>
          <w:lang w:eastAsia="hu-HU"/>
        </w:rPr>
      </w:pPr>
      <w:r>
        <w:t>ok: true</w:t>
      </w:r>
    </w:p>
    <w:p w14:paraId="4DCE69CE" w14:textId="77777777" w:rsidR="00BB762F" w:rsidRDefault="00BB762F" w:rsidP="00BB762F">
      <w:pPr>
        <w:pStyle w:val="Listaszerbekezds"/>
      </w:pPr>
      <w:r>
        <w:t>rendelesek: tömb, legalább 1 elem</w:t>
      </w:r>
    </w:p>
    <w:p w14:paraId="02BDD822" w14:textId="77777777" w:rsidR="00BB762F" w:rsidRPr="00BB762F" w:rsidRDefault="00BB762F" w:rsidP="00BB762F">
      <w:pPr>
        <w:keepNext w:val="0"/>
        <w:spacing w:after="160"/>
        <w:ind w:left="0"/>
        <w:jc w:val="left"/>
      </w:pPr>
      <w:r>
        <w:br w:type="page"/>
      </w:r>
    </w:p>
    <w:p w14:paraId="48195117" w14:textId="77777777" w:rsidR="00E51D74" w:rsidRDefault="00E51D74" w:rsidP="00E51D74">
      <w:pPr>
        <w:pStyle w:val="Cmsor3"/>
      </w:pPr>
      <w:bookmarkStart w:id="394" w:name="_Toc227912149"/>
      <w:r>
        <w:lastRenderedPageBreak/>
        <w:t>Példa válasz [JSON]</w:t>
      </w:r>
      <w:bookmarkEnd w:id="394"/>
    </w:p>
    <w:p w14:paraId="0E48B6CD" w14:textId="77777777" w:rsidR="00BB762F" w:rsidRPr="00BB762F" w:rsidRDefault="00BB762F" w:rsidP="00BB762F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3282D231" wp14:editId="5FC65E1E">
                <wp:extent cx="5760000" cy="1404620"/>
                <wp:effectExtent l="0" t="0" r="12700" b="26035"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9B76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240CA84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6AA6232F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"rendelesek": [</w:t>
                            </w:r>
                          </w:p>
                          <w:p w14:paraId="02A0BE3C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6BAEB672" w14:textId="77777777" w:rsidR="00BB762F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"elado":</w:t>
                            </w:r>
                          </w:p>
                          <w:p w14:paraId="289A2B87" w14:textId="77777777" w:rsidR="00BB762F" w:rsidRDefault="00BB762F" w:rsidP="00BB762F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{</w:t>
                            </w:r>
                          </w:p>
                          <w:p w14:paraId="3D84AB0A" w14:textId="77777777" w:rsidR="00BB762F" w:rsidRDefault="00BB762F" w:rsidP="00BB762F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"elado_id": 1,</w:t>
                            </w:r>
                          </w:p>
                          <w:p w14:paraId="25A28609" w14:textId="77777777" w:rsidR="00BB762F" w:rsidRDefault="00BB762F" w:rsidP="00BB762F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"elado_neve": "Eladó Kft."</w:t>
                            </w:r>
                          </w:p>
                          <w:p w14:paraId="66FCD438" w14:textId="77777777" w:rsidR="00BB762F" w:rsidRPr="007244B8" w:rsidRDefault="00BB762F" w:rsidP="00BB762F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},</w:t>
                            </w:r>
                          </w:p>
                          <w:p w14:paraId="0C665717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"termekek": [</w:t>
                            </w:r>
                          </w:p>
                          <w:p w14:paraId="4D27D2AA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{</w:t>
                            </w:r>
                          </w:p>
                          <w:p w14:paraId="0BC99E46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"termek_neve": "Termék A",</w:t>
                            </w:r>
                          </w:p>
                          <w:p w14:paraId="50C9A717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"rendelt_mennyiseg": 5,</w:t>
                            </w:r>
                          </w:p>
                          <w:p w14:paraId="631BF804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"rendeles_szam": "ORD-000101",</w:t>
                            </w:r>
                          </w:p>
                          <w:p w14:paraId="4306A96A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"status": "Új",</w:t>
                            </w:r>
                          </w:p>
                          <w:p w14:paraId="719E19ED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"datum": "2026-02-26",</w:t>
                            </w:r>
                          </w:p>
                          <w:p w14:paraId="595591CE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"szamla_kesz": false,</w:t>
                            </w:r>
                          </w:p>
                          <w:p w14:paraId="42C77DA7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"sztorno": false</w:t>
                            </w:r>
                          </w:p>
                          <w:p w14:paraId="7A2C4622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}</w:t>
                            </w:r>
                          </w:p>
                          <w:p w14:paraId="0F8B77B9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]</w:t>
                            </w:r>
                          </w:p>
                          <w:p w14:paraId="747CA0F0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6C3701E2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15502E1F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82D231" id="_x0000_s1044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OkyCzc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21089B76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240CA84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6AA6232F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"rendelesek": [</w:t>
                      </w:r>
                    </w:p>
                    <w:p w14:paraId="02A0BE3C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6BAEB672" w14:textId="77777777" w:rsidR="00BB762F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"elado":</w:t>
                      </w:r>
                    </w:p>
                    <w:p w14:paraId="289A2B87" w14:textId="77777777" w:rsidR="00BB762F" w:rsidRDefault="00BB762F" w:rsidP="00BB762F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{</w:t>
                      </w:r>
                    </w:p>
                    <w:p w14:paraId="3D84AB0A" w14:textId="77777777" w:rsidR="00BB762F" w:rsidRDefault="00BB762F" w:rsidP="00BB762F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"elado_id": 1,</w:t>
                      </w:r>
                    </w:p>
                    <w:p w14:paraId="25A28609" w14:textId="77777777" w:rsidR="00BB762F" w:rsidRDefault="00BB762F" w:rsidP="00BB762F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"elado_neve": "Eladó Kft."</w:t>
                      </w:r>
                    </w:p>
                    <w:p w14:paraId="66FCD438" w14:textId="77777777" w:rsidR="00BB762F" w:rsidRPr="007244B8" w:rsidRDefault="00BB762F" w:rsidP="00BB762F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},</w:t>
                      </w:r>
                    </w:p>
                    <w:p w14:paraId="0C665717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"termekek": [</w:t>
                      </w:r>
                    </w:p>
                    <w:p w14:paraId="4D27D2AA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{</w:t>
                      </w:r>
                    </w:p>
                    <w:p w14:paraId="0BC99E46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"termek_neve": "Termék A",</w:t>
                      </w:r>
                    </w:p>
                    <w:p w14:paraId="50C9A717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"rendelt_mennyiseg": 5,</w:t>
                      </w:r>
                    </w:p>
                    <w:p w14:paraId="631BF804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"rendeles_szam": "ORD-000101",</w:t>
                      </w:r>
                    </w:p>
                    <w:p w14:paraId="4306A96A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"status": "Új",</w:t>
                      </w:r>
                    </w:p>
                    <w:p w14:paraId="719E19ED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"datum": "2026-02-26",</w:t>
                      </w:r>
                    </w:p>
                    <w:p w14:paraId="595591CE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"szamla_kesz": false,</w:t>
                      </w:r>
                    </w:p>
                    <w:p w14:paraId="42C77DA7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"sztorno": false</w:t>
                      </w:r>
                    </w:p>
                    <w:p w14:paraId="7A2C4622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}</w:t>
                      </w:r>
                    </w:p>
                    <w:p w14:paraId="0F8B77B9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]</w:t>
                      </w:r>
                    </w:p>
                    <w:p w14:paraId="747CA0F0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6C3701E2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15502E1F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999FFB" w14:textId="77777777" w:rsidR="00BB762F" w:rsidRDefault="00BB762F" w:rsidP="00BB762F">
      <w:pPr>
        <w:pStyle w:val="Cmsor2"/>
      </w:pPr>
      <w:bookmarkStart w:id="395" w:name="_Toc227912150"/>
      <w:r>
        <w:t>Felhasználó regisztráció – POST /api/Regisz/Felhasznalo_ad</w:t>
      </w:r>
      <w:bookmarkEnd w:id="395"/>
    </w:p>
    <w:p w14:paraId="1E9B1AEE" w14:textId="77777777" w:rsidR="00E51D74" w:rsidRDefault="00E51D74" w:rsidP="00E51D74">
      <w:pPr>
        <w:pStyle w:val="Cmsor3"/>
      </w:pPr>
      <w:bookmarkStart w:id="396" w:name="_Toc227912151"/>
      <w:r>
        <w:t>Teszt neve</w:t>
      </w:r>
      <w:bookmarkEnd w:id="396"/>
    </w:p>
    <w:p w14:paraId="3F64DF86" w14:textId="77777777" w:rsidR="00BB762F" w:rsidRPr="00BB762F" w:rsidRDefault="00BB762F" w:rsidP="00BB762F">
      <w:pPr>
        <w:rPr>
          <w:lang w:eastAsia="hu-HU"/>
        </w:rPr>
      </w:pPr>
      <w:r>
        <w:rPr>
          <w:lang w:eastAsia="hu-HU"/>
        </w:rPr>
        <w:t>Felhasználó regisztrációja</w:t>
      </w:r>
    </w:p>
    <w:p w14:paraId="1BDFE0F6" w14:textId="77777777" w:rsidR="00E51D74" w:rsidRDefault="00E51D74" w:rsidP="00E51D74">
      <w:pPr>
        <w:pStyle w:val="Cmsor3"/>
      </w:pPr>
      <w:bookmarkStart w:id="397" w:name="_Toc227912152"/>
      <w:r>
        <w:t>Teszt célja</w:t>
      </w:r>
      <w:bookmarkEnd w:id="397"/>
    </w:p>
    <w:p w14:paraId="76C60991" w14:textId="77777777" w:rsidR="00BB762F" w:rsidRDefault="00BB762F" w:rsidP="00BB762F">
      <w:r>
        <w:t>Ellenőrizni, hogy a rendszer sikeresen létrehoz egy új felhasználót és hozzárendeli egy céghez.</w:t>
      </w:r>
    </w:p>
    <w:p w14:paraId="2669F577" w14:textId="77777777" w:rsidR="00E51D74" w:rsidRDefault="00E51D74" w:rsidP="00E51D74">
      <w:pPr>
        <w:pStyle w:val="Cmsor3"/>
      </w:pPr>
      <w:bookmarkStart w:id="398" w:name="_Toc227912153"/>
      <w:r>
        <w:t>Endpoint adatok</w:t>
      </w:r>
      <w:bookmarkEnd w:id="398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B762F" w:rsidRPr="009D40D5" w14:paraId="0E2A76D0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9FA9E63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E9B12BC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B762F" w:rsidRPr="009D40D5" w14:paraId="73B47FBF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CC1A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C050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BB762F" w:rsidRPr="009D40D5" w14:paraId="6B534FD4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B58D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DA0A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/api/Regisz/Felhasznalo_ad</w:t>
            </w:r>
          </w:p>
        </w:tc>
      </w:tr>
      <w:tr w:rsidR="00BB762F" w:rsidRPr="009D40D5" w14:paraId="155F02CF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5992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B314C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</w:tbl>
    <w:p w14:paraId="78FB7CA3" w14:textId="77777777" w:rsidR="00BB762F" w:rsidRPr="00BB762F" w:rsidRDefault="00BB762F" w:rsidP="00BB762F">
      <w:pPr>
        <w:keepNext w:val="0"/>
        <w:spacing w:after="160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62E97751" w14:textId="77777777" w:rsidR="00E51D74" w:rsidRDefault="00E51D74" w:rsidP="00E51D74">
      <w:pPr>
        <w:pStyle w:val="Cmsor3"/>
      </w:pPr>
      <w:bookmarkStart w:id="399" w:name="_Toc227912154"/>
      <w:r>
        <w:lastRenderedPageBreak/>
        <w:t>Request Body [JSON]</w:t>
      </w:r>
      <w:bookmarkEnd w:id="399"/>
    </w:p>
    <w:p w14:paraId="3193533D" w14:textId="77777777" w:rsidR="00BB762F" w:rsidRPr="00BB762F" w:rsidRDefault="00BB762F" w:rsidP="00BB762F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58158734" wp14:editId="4CF0BBB8">
                <wp:extent cx="5760000" cy="1404620"/>
                <wp:effectExtent l="0" t="0" r="12700" b="17780"/>
                <wp:docPr id="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C63B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22C9A54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"nev": "Teszt Elek",</w:t>
                            </w:r>
                          </w:p>
                          <w:p w14:paraId="24295AA4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"jelszo": "123456",</w:t>
                            </w:r>
                          </w:p>
                          <w:p w14:paraId="6186FC0D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"telephely_cim": "Budapest",</w:t>
                            </w:r>
                          </w:p>
                          <w:p w14:paraId="12805A96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"telefon": "+36301112222",</w:t>
                            </w:r>
                          </w:p>
                          <w:p w14:paraId="611FFA7E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1,</w:t>
                            </w:r>
                          </w:p>
                          <w:p w14:paraId="22D990FD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"rendeles_osszkesz": true,</w:t>
                            </w:r>
                          </w:p>
                          <w:p w14:paraId="0F9BEBE4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"rendeles_lead": true,</w:t>
                            </w:r>
                          </w:p>
                          <w:p w14:paraId="6BB54339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"szamla_keszit": false,</w:t>
                            </w:r>
                          </w:p>
                          <w:p w14:paraId="23E0C0CB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"raktar_kezel": true</w:t>
                            </w:r>
                          </w:p>
                          <w:p w14:paraId="0050F28F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158734" id="_x0000_s1045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Gj89vw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4267C63B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22C9A54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"nev": "Teszt Elek",</w:t>
                      </w:r>
                    </w:p>
                    <w:p w14:paraId="24295AA4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"jelszo": "123456",</w:t>
                      </w:r>
                    </w:p>
                    <w:p w14:paraId="6186FC0D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"telephely_cim": "Budapest",</w:t>
                      </w:r>
                    </w:p>
                    <w:p w14:paraId="12805A96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"telefon": "+36301112222",</w:t>
                      </w:r>
                    </w:p>
                    <w:p w14:paraId="611FFA7E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1,</w:t>
                      </w:r>
                    </w:p>
                    <w:p w14:paraId="22D990FD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"rendeles_osszkesz": true,</w:t>
                      </w:r>
                    </w:p>
                    <w:p w14:paraId="0F9BEBE4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"rendeles_lead": true,</w:t>
                      </w:r>
                    </w:p>
                    <w:p w14:paraId="6BB54339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"szamla_keszit": false,</w:t>
                      </w:r>
                    </w:p>
                    <w:p w14:paraId="23E0C0CB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"raktar_kezel": true</w:t>
                      </w:r>
                    </w:p>
                    <w:p w14:paraId="0050F28F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ED2BD0" w14:textId="77777777" w:rsidR="00E51D74" w:rsidRDefault="00E51D74" w:rsidP="00E51D74">
      <w:pPr>
        <w:pStyle w:val="Cmsor3"/>
      </w:pPr>
      <w:bookmarkStart w:id="400" w:name="_Toc227912155"/>
      <w:r>
        <w:t>Várt eredmény</w:t>
      </w:r>
      <w:bookmarkEnd w:id="400"/>
    </w:p>
    <w:p w14:paraId="54B6D6E7" w14:textId="77777777" w:rsidR="00BB762F" w:rsidRDefault="00BB762F" w:rsidP="00BB762F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055F3E01" w14:textId="77777777" w:rsidR="00BB762F" w:rsidRDefault="00BB762F" w:rsidP="00BB762F">
      <w:pPr>
        <w:pStyle w:val="Listaszerbekezds"/>
        <w:rPr>
          <w:lang w:eastAsia="hu-HU"/>
        </w:rPr>
      </w:pPr>
      <w:r>
        <w:rPr>
          <w:lang w:eastAsia="hu-HU"/>
        </w:rPr>
        <w:t>ok: true</w:t>
      </w:r>
    </w:p>
    <w:p w14:paraId="31DA56EC" w14:textId="77777777" w:rsidR="00BB762F" w:rsidRPr="00BB762F" w:rsidRDefault="00BB762F" w:rsidP="00BB762F">
      <w:pPr>
        <w:pStyle w:val="Listaszerbekezds"/>
        <w:rPr>
          <w:lang w:eastAsia="hu-HU"/>
        </w:rPr>
      </w:pPr>
      <w:r>
        <w:rPr>
          <w:lang w:eastAsia="hu-HU"/>
        </w:rPr>
        <w:t>uzenet: "Sikeres adatfelvétel!"</w:t>
      </w:r>
    </w:p>
    <w:p w14:paraId="20457C2B" w14:textId="77777777" w:rsidR="00E51D74" w:rsidRDefault="00E51D74" w:rsidP="00E51D74">
      <w:pPr>
        <w:pStyle w:val="Cmsor3"/>
      </w:pPr>
      <w:bookmarkStart w:id="401" w:name="_Toc227912156"/>
      <w:r>
        <w:t>Példa válasz [JSON]</w:t>
      </w:r>
      <w:bookmarkEnd w:id="401"/>
    </w:p>
    <w:p w14:paraId="24B94EB2" w14:textId="77777777" w:rsidR="00BB762F" w:rsidRPr="00BB762F" w:rsidRDefault="00BB762F" w:rsidP="00BB762F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4A5E55EA" wp14:editId="2012C435">
                <wp:extent cx="5760000" cy="1404620"/>
                <wp:effectExtent l="0" t="0" r="12700" b="26035"/>
                <wp:docPr id="4" name="Szövegdobo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E9D6C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10A026B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780B6F9A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adatfelvétel!"</w:t>
                            </w:r>
                          </w:p>
                          <w:p w14:paraId="69C551A4" w14:textId="77777777" w:rsidR="00BB762F" w:rsidRPr="007244B8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5E55EA" id="Szövegdoboz 4" o:spid="_x0000_s104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">
                <v:textbox style="mso-fit-shape-to-text:t">
                  <w:txbxContent>
                    <w:p w14:paraId="159E9D6C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10A026B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780B6F9A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adatfelvétel!"</w:t>
                      </w:r>
                    </w:p>
                    <w:p w14:paraId="69C551A4" w14:textId="77777777" w:rsidR="00BB762F" w:rsidRPr="007244B8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0CCAAB" w14:textId="77777777" w:rsidR="00BB762F" w:rsidRDefault="00BB762F" w:rsidP="00BB762F">
      <w:pPr>
        <w:pStyle w:val="Cmsor2"/>
      </w:pPr>
      <w:bookmarkStart w:id="402" w:name="_Toc227912157"/>
      <w:r>
        <w:t>Cég regisztráció – POST /api/Regisz/Ceg_ad</w:t>
      </w:r>
      <w:bookmarkEnd w:id="402"/>
    </w:p>
    <w:p w14:paraId="29C7F151" w14:textId="77777777" w:rsidR="00E51D74" w:rsidRDefault="00E51D74" w:rsidP="00E51D74">
      <w:pPr>
        <w:pStyle w:val="Cmsor3"/>
      </w:pPr>
      <w:bookmarkStart w:id="403" w:name="_Toc227912158"/>
      <w:r>
        <w:t>Teszt neve</w:t>
      </w:r>
      <w:bookmarkEnd w:id="403"/>
    </w:p>
    <w:p w14:paraId="7681792E" w14:textId="77777777" w:rsidR="00BB762F" w:rsidRPr="00BB762F" w:rsidRDefault="00BB762F" w:rsidP="00BB762F">
      <w:pPr>
        <w:rPr>
          <w:lang w:eastAsia="hu-HU"/>
        </w:rPr>
      </w:pPr>
      <w:r>
        <w:t>Cég regisztráció</w:t>
      </w:r>
    </w:p>
    <w:p w14:paraId="6012C1DC" w14:textId="77777777" w:rsidR="00E51D74" w:rsidRDefault="00E51D74" w:rsidP="00E51D74">
      <w:pPr>
        <w:pStyle w:val="Cmsor3"/>
      </w:pPr>
      <w:bookmarkStart w:id="404" w:name="_Toc227912159"/>
      <w:r>
        <w:t>Teszt célja</w:t>
      </w:r>
      <w:bookmarkEnd w:id="404"/>
    </w:p>
    <w:p w14:paraId="4AA40158" w14:textId="77777777" w:rsidR="00BB762F" w:rsidRPr="00BB762F" w:rsidRDefault="00BB762F" w:rsidP="00BB762F">
      <w:r>
        <w:t>Ellenőrizni, hogy új cég létrehozható.</w:t>
      </w:r>
    </w:p>
    <w:p w14:paraId="10D46071" w14:textId="77777777" w:rsidR="00E51D74" w:rsidRDefault="00E51D74" w:rsidP="00E51D74">
      <w:pPr>
        <w:pStyle w:val="Cmsor3"/>
      </w:pPr>
      <w:bookmarkStart w:id="405" w:name="_Toc227912160"/>
      <w:r>
        <w:t>Endpoint adatok</w:t>
      </w:r>
      <w:bookmarkEnd w:id="405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B762F" w:rsidRPr="009D40D5" w14:paraId="72EB546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E848FDD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7E8FEFB1" w14:textId="77777777" w:rsidR="00BB762F" w:rsidRPr="00DF4EB1" w:rsidRDefault="00BB762F" w:rsidP="003A7DF1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B762F" w:rsidRPr="009D40D5" w14:paraId="5209BF1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0467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CF8A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POST</w:t>
            </w:r>
          </w:p>
        </w:tc>
      </w:tr>
      <w:tr w:rsidR="00BB762F" w:rsidRPr="009D40D5" w14:paraId="0710A59F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CD04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EF5C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/api/Regisz/Ceg_ad</w:t>
            </w:r>
          </w:p>
        </w:tc>
      </w:tr>
      <w:tr w:rsidR="00BB762F" w:rsidRPr="009D40D5" w14:paraId="05C94CF4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685B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2940" w14:textId="77777777" w:rsidR="00BB762F" w:rsidRPr="009D40D5" w:rsidRDefault="00BB762F" w:rsidP="003A7DF1">
            <w:pPr>
              <w:spacing w:line="259" w:lineRule="auto"/>
              <w:ind w:left="0"/>
            </w:pPr>
            <w:r>
              <w:t>application/json</w:t>
            </w:r>
          </w:p>
        </w:tc>
      </w:tr>
    </w:tbl>
    <w:p w14:paraId="1699D1CF" w14:textId="77777777" w:rsidR="00E51D74" w:rsidRDefault="00E51D74" w:rsidP="00E51D74">
      <w:pPr>
        <w:pStyle w:val="Cmsor3"/>
      </w:pPr>
      <w:bookmarkStart w:id="406" w:name="_Toc227912161"/>
      <w:r>
        <w:lastRenderedPageBreak/>
        <w:t>Request Body [JSON]</w:t>
      </w:r>
      <w:bookmarkEnd w:id="406"/>
    </w:p>
    <w:p w14:paraId="2612A946" w14:textId="77777777" w:rsidR="00BB762F" w:rsidRPr="00BB762F" w:rsidRDefault="00BB762F" w:rsidP="00BB762F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0AFDE2B3" wp14:editId="48EE9E68">
                <wp:extent cx="5760000" cy="1404620"/>
                <wp:effectExtent l="0" t="0" r="12700" b="17780"/>
                <wp:docPr id="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8D2D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FBDB850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"nev": "Új Teszt Kft.",</w:t>
                            </w:r>
                          </w:p>
                          <w:p w14:paraId="7C549B0B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"adoszam": "99999999-1-11",</w:t>
                            </w:r>
                          </w:p>
                          <w:p w14:paraId="54CCE7DC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"euAdoszam": "HU99999999",</w:t>
                            </w:r>
                          </w:p>
                          <w:p w14:paraId="53E7CE4B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"cim": "1234 Budapest, Teszt utca 5.",</w:t>
                            </w:r>
                          </w:p>
                          <w:p w14:paraId="7EE1F83F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"email": "teszt@ujceg.hu",</w:t>
                            </w:r>
                          </w:p>
                          <w:p w14:paraId="3DFD8365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"telefon": "+36309999999",</w:t>
                            </w:r>
                          </w:p>
                          <w:p w14:paraId="41A692EE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"elofiz": true,</w:t>
                            </w:r>
                          </w:p>
                          <w:p w14:paraId="2E5F9B1D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"szamla_minta": "UJ-0001",</w:t>
                            </w:r>
                          </w:p>
                          <w:p w14:paraId="24CE7B88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"rendeles_minta": "R-UJ-0001",</w:t>
                            </w:r>
                          </w:p>
                          <w:p w14:paraId="2065DBA3" w14:textId="77777777" w:rsidR="00BB762F" w:rsidRPr="002108CE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"szamlaszam": "11700000-99999999-00000000"</w:t>
                            </w:r>
                          </w:p>
                          <w:p w14:paraId="7EA7BDC6" w14:textId="77777777" w:rsidR="00BB762F" w:rsidRPr="00E9346A" w:rsidRDefault="00BB762F" w:rsidP="00BB762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FDE2B3" id="_x0000_s1047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">
                <v:textbox style="mso-fit-shape-to-text:t">
                  <w:txbxContent>
                    <w:p w14:paraId="331D8D2D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FBDB850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"nev": "Új Teszt Kft.",</w:t>
                      </w:r>
                    </w:p>
                    <w:p w14:paraId="7C549B0B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"adoszam": "99999999-1-11",</w:t>
                      </w:r>
                    </w:p>
                    <w:p w14:paraId="54CCE7DC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"euAdoszam": "HU99999999",</w:t>
                      </w:r>
                    </w:p>
                    <w:p w14:paraId="53E7CE4B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"cim": "1234 Budapest, Teszt utca 5.",</w:t>
                      </w:r>
                    </w:p>
                    <w:p w14:paraId="7EE1F83F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"email": "teszt@ujceg.hu",</w:t>
                      </w:r>
                    </w:p>
                    <w:p w14:paraId="3DFD8365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"telefon": "+36309999999",</w:t>
                      </w:r>
                    </w:p>
                    <w:p w14:paraId="41A692EE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"elofiz": true,</w:t>
                      </w:r>
                    </w:p>
                    <w:p w14:paraId="2E5F9B1D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"szamla_minta": "UJ-0001",</w:t>
                      </w:r>
                    </w:p>
                    <w:p w14:paraId="24CE7B88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"rendeles_minta": "R-UJ-0001",</w:t>
                      </w:r>
                    </w:p>
                    <w:p w14:paraId="2065DBA3" w14:textId="77777777" w:rsidR="00BB762F" w:rsidRPr="002108CE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"szamlaszam": "11700000-99999999-00000000"</w:t>
                      </w:r>
                    </w:p>
                    <w:p w14:paraId="7EA7BDC6" w14:textId="77777777" w:rsidR="00BB762F" w:rsidRPr="00E9346A" w:rsidRDefault="00BB762F" w:rsidP="00BB762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F4A950" w14:textId="77777777" w:rsidR="00E51D74" w:rsidRDefault="00E51D74" w:rsidP="00E51D74">
      <w:pPr>
        <w:pStyle w:val="Cmsor3"/>
      </w:pPr>
      <w:bookmarkStart w:id="407" w:name="_Toc227912162"/>
      <w:r>
        <w:t>Várt eredmény</w:t>
      </w:r>
      <w:bookmarkEnd w:id="407"/>
    </w:p>
    <w:p w14:paraId="29103576" w14:textId="77777777" w:rsidR="00BB762F" w:rsidRDefault="00BB762F" w:rsidP="00BB762F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6DDFA9B6" w14:textId="77777777" w:rsidR="00BB762F" w:rsidRDefault="00BB762F" w:rsidP="00BB762F">
      <w:pPr>
        <w:pStyle w:val="Listaszerbekezds"/>
        <w:rPr>
          <w:lang w:eastAsia="hu-HU"/>
        </w:rPr>
      </w:pPr>
      <w:r>
        <w:rPr>
          <w:lang w:eastAsia="hu-HU"/>
        </w:rPr>
        <w:t>ok: true</w:t>
      </w:r>
    </w:p>
    <w:p w14:paraId="387E8DA6" w14:textId="77777777" w:rsidR="00BB762F" w:rsidRPr="00BB762F" w:rsidRDefault="00BB762F" w:rsidP="00BB762F">
      <w:pPr>
        <w:pStyle w:val="Listaszerbekezds"/>
        <w:rPr>
          <w:lang w:eastAsia="hu-HU"/>
        </w:rPr>
      </w:pPr>
      <w:r>
        <w:t>cegId: létezik</w:t>
      </w:r>
      <w:r>
        <w:rPr>
          <w:lang w:eastAsia="hu-HU"/>
        </w:rPr>
        <w:t>!</w:t>
      </w:r>
    </w:p>
    <w:p w14:paraId="6A0CEDBF" w14:textId="77777777" w:rsidR="00E51D74" w:rsidRDefault="00E51D74" w:rsidP="00E51D74">
      <w:pPr>
        <w:pStyle w:val="Cmsor3"/>
      </w:pPr>
      <w:bookmarkStart w:id="408" w:name="_Toc227912163"/>
      <w:r>
        <w:t>Példa válasz [JSON]</w:t>
      </w:r>
      <w:bookmarkEnd w:id="408"/>
    </w:p>
    <w:p w14:paraId="0D09AD6E" w14:textId="77777777" w:rsidR="00BF65D6" w:rsidRPr="00BF65D6" w:rsidRDefault="00BF65D6" w:rsidP="00BF65D6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053FCA29" wp14:editId="7B3B3A38">
                <wp:extent cx="5760000" cy="1404620"/>
                <wp:effectExtent l="0" t="0" r="12700" b="26035"/>
                <wp:docPr id="366711880" name="Szövegdoboz 36671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7EF72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7A997EB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2035F25B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"Sikeres adatfelvétel!",</w:t>
                            </w:r>
                          </w:p>
                          <w:p w14:paraId="509F5AAF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"cegId": 12</w:t>
                            </w:r>
                          </w:p>
                          <w:p w14:paraId="0C66CC4F" w14:textId="77777777" w:rsidR="00BF65D6" w:rsidRPr="007244B8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3FCA29" id="Szövegdoboz 366711880" o:spid="_x0000_s1048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">
                <v:textbox style="mso-fit-shape-to-text:t">
                  <w:txbxContent>
                    <w:p w14:paraId="19F7EF72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7A997EB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2035F25B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"Sikeres adatfelvétel!",</w:t>
                      </w:r>
                    </w:p>
                    <w:p w14:paraId="509F5AAF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"cegId": 12</w:t>
                      </w:r>
                    </w:p>
                    <w:p w14:paraId="0C66CC4F" w14:textId="77777777" w:rsidR="00BF65D6" w:rsidRPr="007244B8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4EFDCC" w14:textId="77777777" w:rsidR="00BF65D6" w:rsidRDefault="00BF65D6" w:rsidP="00BF65D6">
      <w:pPr>
        <w:pStyle w:val="Cmsor2"/>
      </w:pPr>
      <w:bookmarkStart w:id="409" w:name="_Toc227912164"/>
      <w:r>
        <w:t>Számla generálás – POST /api/Szamla_create</w:t>
      </w:r>
      <w:bookmarkEnd w:id="409"/>
    </w:p>
    <w:p w14:paraId="3C6B54B9" w14:textId="77777777" w:rsidR="00E51D74" w:rsidRDefault="00E51D74" w:rsidP="00E51D74">
      <w:pPr>
        <w:pStyle w:val="Cmsor3"/>
      </w:pPr>
      <w:bookmarkStart w:id="410" w:name="_Toc227912165"/>
      <w:r>
        <w:t>Teszt neve</w:t>
      </w:r>
      <w:bookmarkEnd w:id="410"/>
    </w:p>
    <w:p w14:paraId="7C9E2055" w14:textId="77777777" w:rsidR="00BF65D6" w:rsidRPr="00BF65D6" w:rsidRDefault="00BF65D6" w:rsidP="00BF65D6">
      <w:r>
        <w:t>Számla generálás PDF formátumban</w:t>
      </w:r>
    </w:p>
    <w:p w14:paraId="594B68FE" w14:textId="77777777" w:rsidR="00E51D74" w:rsidRDefault="00E51D74" w:rsidP="00E51D74">
      <w:pPr>
        <w:pStyle w:val="Cmsor3"/>
      </w:pPr>
      <w:bookmarkStart w:id="411" w:name="_Toc227912166"/>
      <w:r>
        <w:t>Teszt célja</w:t>
      </w:r>
      <w:bookmarkEnd w:id="411"/>
    </w:p>
    <w:p w14:paraId="3D07CBE3" w14:textId="77777777" w:rsidR="00BF65D6" w:rsidRDefault="00BF65D6" w:rsidP="00BF65D6">
      <w:r>
        <w:t>Ellenőrizni, hogy a rendszer egy meglévő rendelés alapján számlát generál és PDF fájlt ad vissza.</w:t>
      </w:r>
    </w:p>
    <w:p w14:paraId="6F25A7B7" w14:textId="77777777" w:rsidR="00BF65D6" w:rsidRPr="00BF65D6" w:rsidRDefault="00BF65D6" w:rsidP="00BF65D6">
      <w:pPr>
        <w:keepNext w:val="0"/>
        <w:spacing w:after="160"/>
        <w:ind w:left="0"/>
        <w:jc w:val="left"/>
      </w:pPr>
      <w:r>
        <w:br w:type="page"/>
      </w:r>
    </w:p>
    <w:p w14:paraId="12A01909" w14:textId="77777777" w:rsidR="00E51D74" w:rsidRDefault="00E51D74" w:rsidP="00E51D74">
      <w:pPr>
        <w:pStyle w:val="Cmsor3"/>
      </w:pPr>
      <w:bookmarkStart w:id="412" w:name="_Toc227912167"/>
      <w:r>
        <w:lastRenderedPageBreak/>
        <w:t>Endpoint adatok</w:t>
      </w:r>
      <w:bookmarkEnd w:id="412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F65D6" w14:paraId="28AF778F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2ED23FF" w14:textId="77777777" w:rsidR="00BF65D6" w:rsidRDefault="00BF65D6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7E8AAA2D" w14:textId="77777777" w:rsidR="00BF65D6" w:rsidRDefault="00BF65D6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F65D6" w14:paraId="30C0B810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827C" w14:textId="77777777" w:rsidR="00BF65D6" w:rsidRDefault="00BF65D6" w:rsidP="003A7DF1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D192" w14:textId="77777777" w:rsidR="00BF65D6" w:rsidRDefault="00BF65D6" w:rsidP="003A7DF1">
            <w:pPr>
              <w:ind w:left="0"/>
            </w:pPr>
            <w:r>
              <w:t>POST</w:t>
            </w:r>
          </w:p>
        </w:tc>
      </w:tr>
      <w:tr w:rsidR="00BF65D6" w14:paraId="7FEEF6DD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1879" w14:textId="77777777" w:rsidR="00BF65D6" w:rsidRDefault="00BF65D6" w:rsidP="003A7DF1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D1EC" w14:textId="77777777" w:rsidR="00BF65D6" w:rsidRDefault="00BF65D6" w:rsidP="003A7DF1">
            <w:pPr>
              <w:ind w:left="0"/>
            </w:pPr>
            <w:r>
              <w:t>/api/Szamla_create</w:t>
            </w:r>
          </w:p>
        </w:tc>
      </w:tr>
      <w:tr w:rsidR="00BF65D6" w14:paraId="57BDAEC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7BF7" w14:textId="77777777" w:rsidR="00BF65D6" w:rsidRDefault="00BF65D6" w:rsidP="003A7DF1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D79FD" w14:textId="77777777" w:rsidR="00BF65D6" w:rsidRDefault="00BF65D6" w:rsidP="003A7DF1">
            <w:pPr>
              <w:ind w:left="0"/>
            </w:pPr>
            <w:r>
              <w:t>application/json</w:t>
            </w:r>
          </w:p>
        </w:tc>
      </w:tr>
    </w:tbl>
    <w:p w14:paraId="22E720A0" w14:textId="77777777" w:rsidR="00E51D74" w:rsidRDefault="00E51D74" w:rsidP="00E51D74">
      <w:pPr>
        <w:pStyle w:val="Cmsor3"/>
      </w:pPr>
      <w:bookmarkStart w:id="413" w:name="_Toc227912168"/>
      <w:r>
        <w:t>Request Body [JSON]</w:t>
      </w:r>
      <w:bookmarkEnd w:id="413"/>
    </w:p>
    <w:p w14:paraId="17DB582B" w14:textId="77777777" w:rsidR="00BF65D6" w:rsidRPr="00BF65D6" w:rsidRDefault="00BF65D6" w:rsidP="00BF65D6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2A356072" wp14:editId="5CC1B0AE">
                <wp:extent cx="5760085" cy="1986915"/>
                <wp:effectExtent l="9525" t="9525" r="12065" b="13335"/>
                <wp:docPr id="8" name="Szövegdobo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8DD0A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C34B953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</w:t>
                            </w:r>
                          </w:p>
                          <w:p w14:paraId="4DB6862F" w14:textId="77777777" w:rsidR="00BF65D6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356072" id="Szövegdoboz 8" o:spid="_x0000_s1049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">
                <v:textbox style="mso-fit-shape-to-text:t">
                  <w:txbxContent>
                    <w:p w14:paraId="6FA8DD0A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C34B953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</w:t>
                      </w:r>
                    </w:p>
                    <w:p w14:paraId="4DB6862F" w14:textId="77777777" w:rsidR="00BF65D6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D22C62" w14:textId="77777777" w:rsidR="00E51D74" w:rsidRDefault="00E51D74" w:rsidP="00E51D74">
      <w:pPr>
        <w:pStyle w:val="Cmsor3"/>
      </w:pPr>
      <w:bookmarkStart w:id="414" w:name="_Toc227912169"/>
      <w:r>
        <w:t>Várt eredmény</w:t>
      </w:r>
      <w:bookmarkEnd w:id="414"/>
    </w:p>
    <w:p w14:paraId="1DFD7F60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210C3C33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Content-Type: application/pdf</w:t>
      </w:r>
    </w:p>
    <w:p w14:paraId="6D6E3E73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A válasz egy letölthető PDF fájl</w:t>
      </w:r>
    </w:p>
    <w:p w14:paraId="395EBE62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A számla bekerül a Szamla táblába (ha még nem létezett)</w:t>
      </w:r>
    </w:p>
    <w:p w14:paraId="02BA9224" w14:textId="77777777" w:rsidR="00BF65D6" w:rsidRP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A Rendeles.szamla_kesz = true lesz</w:t>
      </w:r>
    </w:p>
    <w:p w14:paraId="4A852F11" w14:textId="77777777" w:rsidR="00E51D74" w:rsidRDefault="00E51D74" w:rsidP="00E51D74">
      <w:pPr>
        <w:pStyle w:val="Cmsor3"/>
      </w:pPr>
      <w:bookmarkStart w:id="415" w:name="_Toc227912170"/>
      <w:r>
        <w:t>Példa válasz [PDF file]</w:t>
      </w:r>
      <w:bookmarkEnd w:id="415"/>
    </w:p>
    <w:p w14:paraId="726B7DA9" w14:textId="77777777" w:rsidR="00BF65D6" w:rsidRPr="00BF65D6" w:rsidRDefault="00BF65D6" w:rsidP="00BF65D6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0DA3F70E" wp14:editId="66498084">
                <wp:extent cx="5760085" cy="786765"/>
                <wp:effectExtent l="9525" t="9525" r="12065" b="13335"/>
                <wp:docPr id="7" name="Szövegdoboz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97DCF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Content-Type: application/pdf</w:t>
                            </w:r>
                          </w:p>
                          <w:p w14:paraId="3DEC3A1A" w14:textId="77777777" w:rsidR="00BF65D6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Content-Disposition: attachment; filename="Szamla_SZ-0001.pdf"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A3F70E" id="Szövegdoboz 7" o:spid="_x0000_s1050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AVV7CeNgIAAFw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25C97DCF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Content-Type: application/pdf</w:t>
                      </w:r>
                    </w:p>
                    <w:p w14:paraId="3DEC3A1A" w14:textId="77777777" w:rsidR="00BF65D6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Content-Disposition: attachment; filename="Szamla_SZ-0001.pdf"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C0AF1D" w14:textId="77777777" w:rsidR="00BF65D6" w:rsidRDefault="00BF65D6" w:rsidP="00BF65D6">
      <w:pPr>
        <w:pStyle w:val="Cmsor2"/>
      </w:pPr>
      <w:bookmarkStart w:id="416" w:name="_Toc227912171"/>
      <w:r>
        <w:t>Sztornó számla készítése – POST /api/Szamla_storno</w:t>
      </w:r>
      <w:bookmarkEnd w:id="416"/>
    </w:p>
    <w:p w14:paraId="1B0AA29C" w14:textId="77777777" w:rsidR="00E51D74" w:rsidRDefault="00E51D74" w:rsidP="00E51D74">
      <w:pPr>
        <w:pStyle w:val="Cmsor3"/>
      </w:pPr>
      <w:bookmarkStart w:id="417" w:name="_Toc227912172"/>
      <w:r>
        <w:t>Teszt neve</w:t>
      </w:r>
      <w:bookmarkEnd w:id="417"/>
    </w:p>
    <w:p w14:paraId="020D018F" w14:textId="77777777" w:rsidR="00BF65D6" w:rsidRPr="00BF65D6" w:rsidRDefault="00BF65D6" w:rsidP="00BF65D6">
      <w:pPr>
        <w:rPr>
          <w:lang w:eastAsia="hu-HU"/>
        </w:rPr>
      </w:pPr>
      <w:r>
        <w:t>Sztornó számla generálás</w:t>
      </w:r>
    </w:p>
    <w:p w14:paraId="480177FB" w14:textId="77777777" w:rsidR="00E51D74" w:rsidRDefault="00E51D74" w:rsidP="00E51D74">
      <w:pPr>
        <w:pStyle w:val="Cmsor3"/>
      </w:pPr>
      <w:bookmarkStart w:id="418" w:name="_Toc227912173"/>
      <w:r>
        <w:t>Teszt célja</w:t>
      </w:r>
      <w:bookmarkEnd w:id="418"/>
    </w:p>
    <w:p w14:paraId="7B64B864" w14:textId="77777777" w:rsidR="00BF65D6" w:rsidRPr="00BF65D6" w:rsidRDefault="00BF65D6" w:rsidP="00BF65D6">
      <w:r>
        <w:t>Ellenőrizni, hogy a rendszer képes egy meglévő, már kiállított számlával rendelkező rendeléshez sztornó számlát generálni.</w:t>
      </w:r>
    </w:p>
    <w:p w14:paraId="6202CDDC" w14:textId="77777777" w:rsidR="00E51D74" w:rsidRDefault="00E51D74" w:rsidP="00E51D74">
      <w:pPr>
        <w:pStyle w:val="Cmsor3"/>
      </w:pPr>
      <w:bookmarkStart w:id="419" w:name="_Toc227912174"/>
      <w:r>
        <w:t>Endpoint adatok</w:t>
      </w:r>
      <w:bookmarkEnd w:id="419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F65D6" w14:paraId="396293FE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0A062BD" w14:textId="77777777" w:rsidR="00BF65D6" w:rsidRDefault="00BF65D6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3F8C321" w14:textId="77777777" w:rsidR="00BF65D6" w:rsidRDefault="00BF65D6" w:rsidP="003A7DF1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F65D6" w14:paraId="1C060198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4A4C" w14:textId="77777777" w:rsidR="00BF65D6" w:rsidRDefault="00BF65D6" w:rsidP="003A7DF1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02FB" w14:textId="77777777" w:rsidR="00BF65D6" w:rsidRDefault="00BF65D6" w:rsidP="003A7DF1">
            <w:pPr>
              <w:ind w:left="0"/>
            </w:pPr>
            <w:r>
              <w:t>POST</w:t>
            </w:r>
          </w:p>
        </w:tc>
      </w:tr>
      <w:tr w:rsidR="00BF65D6" w14:paraId="40D8905E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F6B7" w14:textId="77777777" w:rsidR="00BF65D6" w:rsidRDefault="00BF65D6" w:rsidP="003A7DF1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A3CB" w14:textId="77777777" w:rsidR="00BF65D6" w:rsidRDefault="00BF65D6" w:rsidP="003A7DF1">
            <w:pPr>
              <w:ind w:left="0"/>
            </w:pPr>
            <w:r>
              <w:t>/api/Szamla_storno</w:t>
            </w:r>
          </w:p>
        </w:tc>
      </w:tr>
      <w:tr w:rsidR="00BF65D6" w14:paraId="4857F9F3" w14:textId="77777777" w:rsidTr="003A7DF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3619" w14:textId="77777777" w:rsidR="00BF65D6" w:rsidRDefault="00BF65D6" w:rsidP="003A7DF1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2FA8" w14:textId="77777777" w:rsidR="00BF65D6" w:rsidRDefault="00BF65D6" w:rsidP="003A7DF1">
            <w:pPr>
              <w:ind w:left="0"/>
            </w:pPr>
            <w:r>
              <w:t>application/json</w:t>
            </w:r>
          </w:p>
        </w:tc>
      </w:tr>
    </w:tbl>
    <w:p w14:paraId="721CC8C6" w14:textId="77777777" w:rsidR="00E51D74" w:rsidRDefault="00E51D74" w:rsidP="00E51D74">
      <w:pPr>
        <w:pStyle w:val="Cmsor3"/>
      </w:pPr>
      <w:bookmarkStart w:id="420" w:name="_Toc227912175"/>
      <w:r>
        <w:lastRenderedPageBreak/>
        <w:t>Request Body [JSON]</w:t>
      </w:r>
      <w:bookmarkEnd w:id="420"/>
    </w:p>
    <w:p w14:paraId="554F4A8A" w14:textId="77777777" w:rsidR="00BF65D6" w:rsidRPr="00BF65D6" w:rsidRDefault="00BF65D6" w:rsidP="00BF65D6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2CD43D24" wp14:editId="653A6B36">
                <wp:extent cx="5760085" cy="1986915"/>
                <wp:effectExtent l="9525" t="9525" r="12065" b="13335"/>
                <wp:docPr id="12" name="Szövegdoboz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58F10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6DE2E15" w14:textId="77777777" w:rsidR="00BF65D6" w:rsidRPr="002108CE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15</w:t>
                            </w:r>
                          </w:p>
                          <w:p w14:paraId="649AAA3A" w14:textId="77777777" w:rsidR="00BF65D6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D43D24" id="Szövegdoboz 12" o:spid="_x0000_s1051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F08Aeo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37D58F10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6DE2E15" w14:textId="77777777" w:rsidR="00BF65D6" w:rsidRPr="002108CE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15</w:t>
                      </w:r>
                    </w:p>
                    <w:p w14:paraId="649AAA3A" w14:textId="77777777" w:rsidR="00BF65D6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EB7EA7" w14:textId="77777777" w:rsidR="00E51D74" w:rsidRDefault="00E51D74" w:rsidP="00E51D74">
      <w:pPr>
        <w:pStyle w:val="Cmsor3"/>
      </w:pPr>
      <w:bookmarkStart w:id="421" w:name="_Toc227912176"/>
      <w:r>
        <w:t>Várt eredmény</w:t>
      </w:r>
      <w:bookmarkEnd w:id="421"/>
    </w:p>
    <w:p w14:paraId="2E66A370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3298C034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Válasz típusa: PDF fájl</w:t>
      </w:r>
    </w:p>
    <w:p w14:paraId="29124D6E" w14:textId="77777777" w:rsid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Content-Type: application/pdf</w:t>
      </w:r>
    </w:p>
    <w:p w14:paraId="3E3133D4" w14:textId="77777777" w:rsidR="00BF65D6" w:rsidRPr="00BF65D6" w:rsidRDefault="00BF65D6" w:rsidP="00BF65D6">
      <w:pPr>
        <w:pStyle w:val="Listaszerbekezds"/>
        <w:rPr>
          <w:lang w:eastAsia="hu-HU"/>
        </w:rPr>
      </w:pPr>
      <w:r>
        <w:rPr>
          <w:lang w:eastAsia="hu-HU"/>
        </w:rPr>
        <w:t>Letöltött fájl neve: Sztorno_Szamla_&lt;sorszam&gt;.pdf</w:t>
      </w:r>
    </w:p>
    <w:p w14:paraId="009E0EB5" w14:textId="77777777" w:rsidR="00E51D74" w:rsidRDefault="00E51D74" w:rsidP="00E51D74">
      <w:pPr>
        <w:pStyle w:val="Cmsor3"/>
      </w:pPr>
      <w:bookmarkStart w:id="422" w:name="_Toc227912177"/>
      <w:r>
        <w:t>Példa válasz [JSON]</w:t>
      </w:r>
      <w:bookmarkEnd w:id="422"/>
    </w:p>
    <w:p w14:paraId="4AA6DC31" w14:textId="77777777" w:rsidR="00BF65D6" w:rsidRPr="00BF65D6" w:rsidRDefault="00BF65D6" w:rsidP="00BF65D6">
      <w:pPr>
        <w:ind w:left="0"/>
        <w:rPr>
          <w:lang w:eastAsia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0D2FEE5B" wp14:editId="02D7D694">
                <wp:extent cx="5760085" cy="786765"/>
                <wp:effectExtent l="9525" t="9525" r="12065" b="13335"/>
                <wp:docPr id="11" name="Szövegdoboz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C947F" w14:textId="77777777" w:rsidR="00BF65D6" w:rsidRPr="003F69D0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Content-Type: application/pdf</w:t>
                            </w:r>
                          </w:p>
                          <w:p w14:paraId="6E298887" w14:textId="77777777" w:rsidR="00BF65D6" w:rsidRDefault="00BF65D6" w:rsidP="00BF65D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Content-Disposition:</w:t>
                            </w:r>
                            <w:r>
                              <w:rPr>
                                <w:b/>
                                <w:bCs/>
                                <w:color w:val="00635D" w:themeColor="accent1" w:themeShade="80"/>
                              </w:rPr>
                              <w:t> 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attachment; filename="Sztorno_Szamla_SZ-0005.pdf"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2FEE5B" id="Szövegdoboz 11" o:spid="_x0000_s1052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D1rlgA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2A8C947F" w14:textId="77777777" w:rsidR="00BF65D6" w:rsidRPr="003F69D0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Content-Type: application/pdf</w:t>
                      </w:r>
                    </w:p>
                    <w:p w14:paraId="6E298887" w14:textId="77777777" w:rsidR="00BF65D6" w:rsidRDefault="00BF65D6" w:rsidP="00BF65D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Content-Disposition:</w:t>
                      </w:r>
                      <w:r>
                        <w:rPr>
                          <w:b/>
                          <w:bCs/>
                          <w:color w:val="00635D" w:themeColor="accent1" w:themeShade="80"/>
                        </w:rPr>
                        <w:t> </w:t>
                      </w:r>
                      <w:r>
                        <w:rPr>
                          <w:rFonts w:ascii="Courier New" w:hAnsi="Courier New" w:cs="Courier New"/>
                        </w:rPr>
                        <w:t>attachment; filename="Sztorno_Szamla_SZ-0005.pdf"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A249B" w14:textId="77777777" w:rsidR="00CF4EEE" w:rsidRDefault="00CF4EEE" w:rsidP="00CF4EEE">
      <w:pPr>
        <w:pStyle w:val="Cmsor2"/>
      </w:pPr>
      <w:bookmarkStart w:id="423" w:name="_Toc227912178"/>
      <w:r>
        <w:t>Kategóriák lekérése – POST /api/Kategoriak_all</w:t>
      </w:r>
      <w:bookmarkEnd w:id="423"/>
    </w:p>
    <w:p w14:paraId="633B4DAF" w14:textId="77777777" w:rsidR="00E51D74" w:rsidRDefault="00E51D74" w:rsidP="00E51D74">
      <w:pPr>
        <w:pStyle w:val="Cmsor3"/>
      </w:pPr>
      <w:bookmarkStart w:id="424" w:name="_Toc227912179"/>
      <w:r>
        <w:t>Teszt neve</w:t>
      </w:r>
      <w:bookmarkEnd w:id="424"/>
    </w:p>
    <w:p w14:paraId="75202AAE" w14:textId="77777777" w:rsidR="00CF4EEE" w:rsidRPr="00CF4EEE" w:rsidRDefault="00CF4EEE" w:rsidP="00CF4EEE">
      <w:pPr>
        <w:rPr>
          <w:lang w:eastAsia="hu-HU"/>
        </w:rPr>
      </w:pPr>
      <w:r>
        <w:t>Összes kategória lekérése</w:t>
      </w:r>
    </w:p>
    <w:p w14:paraId="6E125BEE" w14:textId="77777777" w:rsidR="00E51D74" w:rsidRDefault="00E51D74" w:rsidP="00E51D74">
      <w:pPr>
        <w:pStyle w:val="Cmsor3"/>
      </w:pPr>
      <w:bookmarkStart w:id="425" w:name="_Toc227912180"/>
      <w:r>
        <w:t>Teszt célja</w:t>
      </w:r>
      <w:bookmarkEnd w:id="425"/>
    </w:p>
    <w:p w14:paraId="515DAA14" w14:textId="77777777" w:rsidR="00CF4EEE" w:rsidRPr="00CF4EEE" w:rsidRDefault="00CF4EEE" w:rsidP="00CF4EEE">
      <w:r>
        <w:t>Ellenőrizni, hogy a rendszer visszaadja az összes termékkategóriát.</w:t>
      </w:r>
    </w:p>
    <w:p w14:paraId="11529B68" w14:textId="77777777" w:rsidR="00E51D74" w:rsidRDefault="00E51D74" w:rsidP="00E51D74">
      <w:pPr>
        <w:pStyle w:val="Cmsor3"/>
      </w:pPr>
      <w:bookmarkStart w:id="426" w:name="_Toc227912181"/>
      <w:r>
        <w:t>Endpoint adatok</w:t>
      </w:r>
      <w:bookmarkEnd w:id="426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CF4EEE" w14:paraId="5E699BF0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920ABF7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571EBA2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CF4EEE" w14:paraId="00441E81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02A38" w14:textId="77777777" w:rsidR="00CF4EEE" w:rsidRDefault="00CF4EEE" w:rsidP="00945B6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6CA0" w14:textId="77777777" w:rsidR="00CF4EEE" w:rsidRDefault="00CF4EEE" w:rsidP="00945B60">
            <w:pPr>
              <w:ind w:left="0"/>
            </w:pPr>
            <w:r>
              <w:t>POST</w:t>
            </w:r>
          </w:p>
        </w:tc>
      </w:tr>
      <w:tr w:rsidR="00CF4EEE" w14:paraId="2EAAC30A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2EF63" w14:textId="77777777" w:rsidR="00CF4EEE" w:rsidRDefault="00CF4EEE" w:rsidP="00945B60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8F79" w14:textId="77777777" w:rsidR="00CF4EEE" w:rsidRDefault="00CF4EEE" w:rsidP="00945B60">
            <w:pPr>
              <w:ind w:left="0"/>
            </w:pPr>
            <w:r>
              <w:t>/api/Kategoriak_all</w:t>
            </w:r>
          </w:p>
        </w:tc>
      </w:tr>
      <w:tr w:rsidR="00CF4EEE" w14:paraId="26204F2C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254E" w14:textId="77777777" w:rsidR="00CF4EEE" w:rsidRDefault="00CF4EEE" w:rsidP="00945B60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16E6" w14:textId="77777777" w:rsidR="00CF4EEE" w:rsidRDefault="00CF4EEE" w:rsidP="00945B60">
            <w:pPr>
              <w:ind w:left="0"/>
            </w:pPr>
            <w:r>
              <w:t>application/json</w:t>
            </w:r>
          </w:p>
        </w:tc>
      </w:tr>
      <w:tr w:rsidR="00CF4EEE" w14:paraId="752FBFF6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07C0" w14:textId="77777777" w:rsidR="00CF4EEE" w:rsidRDefault="00CF4EEE" w:rsidP="00945B60">
            <w:pPr>
              <w:ind w:left="0"/>
            </w:pPr>
            <w:r>
              <w:t>Authorization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3682" w14:textId="77777777" w:rsidR="00CF4EEE" w:rsidRDefault="00CF4EEE" w:rsidP="00945B60">
            <w:pPr>
              <w:ind w:left="0"/>
            </w:pPr>
            <w:r>
              <w:t>Bearer &lt;JWT_TOKEN&gt;</w:t>
            </w:r>
          </w:p>
        </w:tc>
      </w:tr>
    </w:tbl>
    <w:p w14:paraId="43E43D0C" w14:textId="77777777" w:rsidR="00E51D74" w:rsidRDefault="00E51D74" w:rsidP="00E51D74">
      <w:pPr>
        <w:pStyle w:val="Cmsor3"/>
      </w:pPr>
      <w:bookmarkStart w:id="427" w:name="_Toc227912182"/>
      <w:r>
        <w:t>Várt eredmény</w:t>
      </w:r>
      <w:bookmarkEnd w:id="427"/>
    </w:p>
    <w:p w14:paraId="2606D8CB" w14:textId="77777777" w:rsidR="00CF4EEE" w:rsidRDefault="00CF4EEE" w:rsidP="00CF4EEE">
      <w:pPr>
        <w:pStyle w:val="Listaszerbekezds"/>
        <w:keepNext w:val="0"/>
        <w:spacing w:line="256" w:lineRule="auto"/>
        <w:ind w:left="1440" w:hanging="360"/>
        <w:rPr>
          <w:lang w:eastAsia="hu-HU"/>
        </w:rPr>
      </w:pPr>
      <w:r>
        <w:rPr>
          <w:lang w:eastAsia="hu-HU"/>
        </w:rPr>
        <w:t>HTTP 200</w:t>
      </w:r>
    </w:p>
    <w:p w14:paraId="6FB798A5" w14:textId="77777777" w:rsidR="00CF4EEE" w:rsidRDefault="00CF4EEE" w:rsidP="00CF4EEE">
      <w:pPr>
        <w:pStyle w:val="Listaszerbekezds"/>
        <w:keepNext w:val="0"/>
        <w:ind w:left="1440" w:hanging="360"/>
        <w:rPr>
          <w:lang w:eastAsia="hu-HU"/>
        </w:rPr>
      </w:pPr>
      <w:r>
        <w:rPr>
          <w:lang w:eastAsia="hu-HU"/>
        </w:rPr>
        <w:t>ok: true</w:t>
      </w:r>
    </w:p>
    <w:p w14:paraId="7167D4EB" w14:textId="77777777" w:rsidR="00CF4EEE" w:rsidRPr="00CF4EEE" w:rsidRDefault="00CF4EEE" w:rsidP="00CF4EEE">
      <w:pPr>
        <w:pStyle w:val="Listaszerbekezds"/>
        <w:keepNext w:val="0"/>
        <w:ind w:left="1440" w:hanging="360"/>
        <w:rPr>
          <w:lang w:eastAsia="hu-HU"/>
        </w:rPr>
      </w:pPr>
      <w:r>
        <w:rPr>
          <w:lang w:eastAsia="hu-HU"/>
        </w:rPr>
        <w:t>kategoriak: tömb</w:t>
      </w:r>
    </w:p>
    <w:p w14:paraId="376039A0" w14:textId="77777777" w:rsidR="00CF4EEE" w:rsidRPr="00CF4EEE" w:rsidRDefault="00CF4EEE" w:rsidP="00CF4EEE">
      <w:pPr>
        <w:pStyle w:val="Cmsor3"/>
      </w:pPr>
      <w:bookmarkStart w:id="428" w:name="_Toc227912183"/>
      <w:r>
        <w:lastRenderedPageBreak/>
        <w:t>Példa válasz [JSON]</w:t>
      </w:r>
      <w:bookmarkEnd w:id="428"/>
    </w:p>
    <w:p w14:paraId="018F8B84" w14:textId="77777777" w:rsidR="00CF4EEE" w:rsidRP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D4FA41D" wp14:editId="6357B6CA">
                <wp:extent cx="5760085" cy="786765"/>
                <wp:effectExtent l="9525" t="9525" r="12065" b="13335"/>
                <wp:docPr id="13" name="Szövegdoboz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EE136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B9289AA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3FB82FAD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"kategoriak": [</w:t>
                            </w:r>
                          </w:p>
                          <w:p w14:paraId="1809DB0A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4D24C448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1,</w:t>
                            </w:r>
                          </w:p>
                          <w:p w14:paraId="168ADA19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"Ital"</w:t>
                            </w:r>
                          </w:p>
                          <w:p w14:paraId="67DD9FAF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3C43FC07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17287143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2,</w:t>
                            </w:r>
                          </w:p>
                          <w:p w14:paraId="058DCD38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"Élelmiszer"</w:t>
                            </w:r>
                          </w:p>
                          <w:p w14:paraId="2C068176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10A1547A" w14:textId="77777777" w:rsidR="00CF4EEE" w:rsidRPr="003F69D0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1832802C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4FA41D" id="Szövegdoboz 13" o:spid="_x0000_s1053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">
                <v:textbox style="mso-fit-shape-to-text:t">
                  <w:txbxContent>
                    <w:p w14:paraId="017EE136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B9289AA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3FB82FAD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"kategoriak": [</w:t>
                      </w:r>
                    </w:p>
                    <w:p w14:paraId="1809DB0A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4D24C448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1,</w:t>
                      </w:r>
                    </w:p>
                    <w:p w14:paraId="168ADA19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"Ital"</w:t>
                      </w:r>
                    </w:p>
                    <w:p w14:paraId="67DD9FAF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3C43FC07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17287143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2,</w:t>
                      </w:r>
                    </w:p>
                    <w:p w14:paraId="058DCD38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"Élelmiszer"</w:t>
                      </w:r>
                    </w:p>
                    <w:p w14:paraId="2C068176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10A1547A" w14:textId="77777777" w:rsidR="00CF4EEE" w:rsidRPr="003F69D0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1832802C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E7F901" w14:textId="77777777" w:rsidR="00CF4EEE" w:rsidRDefault="00CF4EEE" w:rsidP="00CF4EEE">
      <w:pPr>
        <w:pStyle w:val="Cmsor2"/>
      </w:pPr>
      <w:bookmarkStart w:id="429" w:name="_Toc227912184"/>
      <w:r>
        <w:t>Szűrt kategóriák (cég alapján) – POST /api/Kategoriak_szurt</w:t>
      </w:r>
      <w:bookmarkEnd w:id="429"/>
    </w:p>
    <w:p w14:paraId="30488218" w14:textId="77777777" w:rsidR="00E51D74" w:rsidRDefault="00E51D74" w:rsidP="00E51D74">
      <w:pPr>
        <w:pStyle w:val="Cmsor3"/>
      </w:pPr>
      <w:bookmarkStart w:id="430" w:name="_Toc227912185"/>
      <w:r>
        <w:t>Teszt neve</w:t>
      </w:r>
      <w:bookmarkEnd w:id="430"/>
    </w:p>
    <w:p w14:paraId="68B392EE" w14:textId="77777777" w:rsidR="00CF4EEE" w:rsidRPr="00CF4EEE" w:rsidRDefault="00CF4EEE" w:rsidP="00CF4EEE">
      <w:r>
        <w:t>Szűrők lekérése cég alapján</w:t>
      </w:r>
    </w:p>
    <w:p w14:paraId="4C18A7DA" w14:textId="77777777" w:rsidR="00E51D74" w:rsidRDefault="00E51D74" w:rsidP="00E51D74">
      <w:pPr>
        <w:pStyle w:val="Cmsor3"/>
      </w:pPr>
      <w:bookmarkStart w:id="431" w:name="_Toc227912186"/>
      <w:r>
        <w:t>Teszt célja</w:t>
      </w:r>
      <w:bookmarkEnd w:id="431"/>
    </w:p>
    <w:p w14:paraId="68EC258B" w14:textId="77777777" w:rsidR="00CF4EEE" w:rsidRPr="00CF4EEE" w:rsidRDefault="00CF4EEE" w:rsidP="00CF4EEE">
      <w:r>
        <w:t>Ellenőrizni, hogy a rendszer visszaadja az adott cég által használt összes termékkategóriát.</w:t>
      </w:r>
    </w:p>
    <w:p w14:paraId="46692D0C" w14:textId="77777777" w:rsidR="00E51D74" w:rsidRDefault="00E51D74" w:rsidP="00E51D74">
      <w:pPr>
        <w:pStyle w:val="Cmsor3"/>
      </w:pPr>
      <w:bookmarkStart w:id="432" w:name="_Toc227912187"/>
      <w:r>
        <w:t>Endpoint adatok</w:t>
      </w:r>
      <w:bookmarkEnd w:id="432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CF4EEE" w14:paraId="0E255D64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BF2003F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E005764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CF4EEE" w14:paraId="411053E9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726F" w14:textId="77777777" w:rsidR="00CF4EEE" w:rsidRDefault="00CF4EEE" w:rsidP="00945B6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F381" w14:textId="77777777" w:rsidR="00CF4EEE" w:rsidRDefault="00CF4EEE" w:rsidP="00945B60">
            <w:pPr>
              <w:ind w:left="0"/>
            </w:pPr>
            <w:r>
              <w:t>POST</w:t>
            </w:r>
          </w:p>
        </w:tc>
      </w:tr>
      <w:tr w:rsidR="00CF4EEE" w14:paraId="1B5EDCAC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E664" w14:textId="77777777" w:rsidR="00CF4EEE" w:rsidRDefault="00CF4EEE" w:rsidP="00945B60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4E84" w14:textId="77777777" w:rsidR="00CF4EEE" w:rsidRDefault="00CF4EEE" w:rsidP="00945B60">
            <w:pPr>
              <w:ind w:left="0"/>
            </w:pPr>
            <w:r>
              <w:t>/api/Regisz/Kategoriak_szurt</w:t>
            </w:r>
          </w:p>
        </w:tc>
      </w:tr>
      <w:tr w:rsidR="00CF4EEE" w14:paraId="2706412A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673C" w14:textId="77777777" w:rsidR="00CF4EEE" w:rsidRDefault="00CF4EEE" w:rsidP="00945B60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3DD7" w14:textId="77777777" w:rsidR="00CF4EEE" w:rsidRDefault="00CF4EEE" w:rsidP="00945B60">
            <w:pPr>
              <w:ind w:left="0"/>
            </w:pPr>
            <w:r>
              <w:t>application/json</w:t>
            </w:r>
          </w:p>
        </w:tc>
      </w:tr>
      <w:tr w:rsidR="00CF4EEE" w14:paraId="768D7327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BCDA" w14:textId="77777777" w:rsidR="00CF4EEE" w:rsidRDefault="00CF4EEE" w:rsidP="00945B60">
            <w:pPr>
              <w:ind w:left="0"/>
            </w:pPr>
            <w:r>
              <w:t>Authorization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D3CF" w14:textId="77777777" w:rsidR="00CF4EEE" w:rsidRDefault="00CF4EEE" w:rsidP="00945B60">
            <w:pPr>
              <w:ind w:left="0"/>
            </w:pPr>
            <w:r>
              <w:t>Bearer &lt;JWT_TOKEN&gt;</w:t>
            </w:r>
          </w:p>
        </w:tc>
      </w:tr>
    </w:tbl>
    <w:p w14:paraId="2B879FE5" w14:textId="77777777" w:rsidR="00E51D74" w:rsidRDefault="00E51D74" w:rsidP="00E51D74">
      <w:pPr>
        <w:pStyle w:val="Cmsor3"/>
      </w:pPr>
      <w:bookmarkStart w:id="433" w:name="_Toc227912188"/>
      <w:r>
        <w:t>Request Body [JSON]</w:t>
      </w:r>
      <w:bookmarkEnd w:id="433"/>
    </w:p>
    <w:p w14:paraId="0D0DF06E" w14:textId="77777777" w:rsid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70C5473" wp14:editId="6F109D49">
                <wp:extent cx="5760085" cy="1986915"/>
                <wp:effectExtent l="9525" t="9525" r="12065" b="13335"/>
                <wp:docPr id="16" name="Szövegdoboz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89180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8A2AB99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</w:t>
                            </w:r>
                          </w:p>
                          <w:p w14:paraId="539DED17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0C5473" id="Szövegdoboz 16" o:spid="_x0000_s1054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LdkSbw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1A689180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8A2AB99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</w:t>
                      </w:r>
                    </w:p>
                    <w:p w14:paraId="539DED17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CD7670" w14:textId="77777777" w:rsidR="00CF4EEE" w:rsidRPr="00CF4EEE" w:rsidRDefault="00CF4EEE" w:rsidP="00CF4EEE">
      <w:pPr>
        <w:keepNext w:val="0"/>
        <w:spacing w:after="160"/>
        <w:ind w:left="0"/>
        <w:jc w:val="left"/>
        <w:rPr>
          <w:rFonts w:eastAsiaTheme="minorEastAsia"/>
          <w:lang w:eastAsia="hu-HU"/>
        </w:rPr>
      </w:pPr>
      <w:r>
        <w:br w:type="page"/>
      </w:r>
    </w:p>
    <w:p w14:paraId="674595A7" w14:textId="77777777" w:rsidR="00E51D74" w:rsidRDefault="00E51D74" w:rsidP="00E51D74">
      <w:pPr>
        <w:pStyle w:val="Cmsor3"/>
      </w:pPr>
      <w:bookmarkStart w:id="434" w:name="_Toc227912189"/>
      <w:r>
        <w:lastRenderedPageBreak/>
        <w:t>Várt eredmény</w:t>
      </w:r>
      <w:bookmarkEnd w:id="434"/>
    </w:p>
    <w:p w14:paraId="738B2851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HTTP státuszkód: 200 OK</w:t>
      </w:r>
    </w:p>
    <w:p w14:paraId="3C96A6E8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ok: true</w:t>
      </w:r>
    </w:p>
    <w:p w14:paraId="7A8DF94E" w14:textId="77777777" w:rsidR="00CF4EEE" w:rsidRP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t>szurok tömb</w:t>
      </w:r>
    </w:p>
    <w:p w14:paraId="33A21C2C" w14:textId="77777777" w:rsidR="00E51D74" w:rsidRDefault="00E51D74" w:rsidP="00E51D74">
      <w:pPr>
        <w:pStyle w:val="Cmsor3"/>
      </w:pPr>
      <w:bookmarkStart w:id="435" w:name="_Toc227912190"/>
      <w:r>
        <w:t>Példa válasz [JSON]</w:t>
      </w:r>
      <w:bookmarkEnd w:id="435"/>
    </w:p>
    <w:p w14:paraId="6D1FA11E" w14:textId="77777777" w:rsidR="00CF4EEE" w:rsidRP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6B6EEDBB" wp14:editId="19A314A6">
                <wp:extent cx="5760085" cy="786765"/>
                <wp:effectExtent l="9525" t="9525" r="12065" b="13335"/>
                <wp:docPr id="15" name="Szövegdoboz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03F0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4D2FDE7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5D638086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"",</w:t>
                            </w:r>
                          </w:p>
                          <w:p w14:paraId="4D468D64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"szurok": [</w:t>
                            </w:r>
                          </w:p>
                          <w:p w14:paraId="26AB00B5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0946EF4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"katId": 1,</w:t>
                            </w:r>
                          </w:p>
                          <w:p w14:paraId="01555FBE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"katNev": "Ital"</w:t>
                            </w:r>
                          </w:p>
                          <w:p w14:paraId="4346A84E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8B39F98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6DFE2E55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6EEDBB" id="Szövegdoboz 15" o:spid="_x0000_s1055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DvXOzV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6CFB03F0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4D2FDE7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5D638086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"",</w:t>
                      </w:r>
                    </w:p>
                    <w:p w14:paraId="4D468D64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"szurok": [</w:t>
                      </w:r>
                    </w:p>
                    <w:p w14:paraId="26AB00B5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0946EF4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"katId": 1,</w:t>
                      </w:r>
                    </w:p>
                    <w:p w14:paraId="01555FBE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"katNev": "Ital"</w:t>
                      </w:r>
                    </w:p>
                    <w:p w14:paraId="4346A84E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8B39F98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6DFE2E55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4F3A2" w14:textId="77777777" w:rsidR="00CF4EEE" w:rsidRDefault="00CF4EEE" w:rsidP="00CF4EEE">
      <w:pPr>
        <w:pStyle w:val="Cmsor2"/>
      </w:pPr>
      <w:bookmarkStart w:id="436" w:name="_Toc227912191"/>
      <w:r>
        <w:t>Szűrt termékek – POST /api/Szurt_termek</w:t>
      </w:r>
      <w:bookmarkEnd w:id="436"/>
    </w:p>
    <w:p w14:paraId="2EB371E2" w14:textId="77777777" w:rsidR="00E51D74" w:rsidRDefault="00E51D74" w:rsidP="00E51D74">
      <w:pPr>
        <w:pStyle w:val="Cmsor3"/>
      </w:pPr>
      <w:bookmarkStart w:id="437" w:name="_Toc227912192"/>
      <w:r>
        <w:t>Teszt neve</w:t>
      </w:r>
      <w:bookmarkEnd w:id="437"/>
    </w:p>
    <w:p w14:paraId="3524B176" w14:textId="77777777" w:rsidR="00CF4EEE" w:rsidRPr="00CF4EEE" w:rsidRDefault="00CF4EEE" w:rsidP="00CF4EEE">
      <w:r>
        <w:t>Termékek lekérése kategória szerint</w:t>
      </w:r>
    </w:p>
    <w:p w14:paraId="5BB8C4D9" w14:textId="77777777" w:rsidR="00E51D74" w:rsidRDefault="00E51D74" w:rsidP="00E51D74">
      <w:pPr>
        <w:pStyle w:val="Cmsor3"/>
      </w:pPr>
      <w:bookmarkStart w:id="438" w:name="_Toc227912193"/>
      <w:r>
        <w:t>Teszt célja</w:t>
      </w:r>
      <w:bookmarkEnd w:id="438"/>
    </w:p>
    <w:p w14:paraId="5A648F86" w14:textId="77777777" w:rsidR="00CF4EEE" w:rsidRPr="00CF4EEE" w:rsidRDefault="00CF4EEE" w:rsidP="00CF4EEE">
      <w:r>
        <w:t>Ellenőrizni, hogy a megadott kategóriára és cégre szűrt termékek visszaadásra kerülnek.</w:t>
      </w:r>
    </w:p>
    <w:p w14:paraId="5EE2E796" w14:textId="77777777" w:rsidR="00E51D74" w:rsidRDefault="00E51D74" w:rsidP="00E51D74">
      <w:pPr>
        <w:pStyle w:val="Cmsor3"/>
      </w:pPr>
      <w:bookmarkStart w:id="439" w:name="_Toc227912194"/>
      <w:r>
        <w:t>Endpoint adatok</w:t>
      </w:r>
      <w:bookmarkEnd w:id="439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CF4EEE" w14:paraId="188FEBA0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1DB5283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5F95072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CF4EEE" w14:paraId="5EE0EABE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142B" w14:textId="77777777" w:rsidR="00CF4EEE" w:rsidRDefault="00CF4EEE" w:rsidP="00945B6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948E" w14:textId="77777777" w:rsidR="00CF4EEE" w:rsidRDefault="00CF4EEE" w:rsidP="00945B60">
            <w:pPr>
              <w:ind w:left="0"/>
            </w:pPr>
            <w:r>
              <w:t>POST</w:t>
            </w:r>
          </w:p>
        </w:tc>
      </w:tr>
      <w:tr w:rsidR="00CF4EEE" w14:paraId="02D01D21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6F16" w14:textId="77777777" w:rsidR="00CF4EEE" w:rsidRDefault="00CF4EEE" w:rsidP="00945B60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86B1" w14:textId="77777777" w:rsidR="00CF4EEE" w:rsidRDefault="00CF4EEE" w:rsidP="00945B60">
            <w:pPr>
              <w:ind w:left="0"/>
            </w:pPr>
            <w:r>
              <w:t>/api/Regisz/Kategoriak_szurt</w:t>
            </w:r>
          </w:p>
        </w:tc>
      </w:tr>
      <w:tr w:rsidR="00CF4EEE" w14:paraId="5A9461D9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32E4" w14:textId="77777777" w:rsidR="00CF4EEE" w:rsidRDefault="00CF4EEE" w:rsidP="00945B60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F547" w14:textId="77777777" w:rsidR="00CF4EEE" w:rsidRDefault="00CF4EEE" w:rsidP="00945B60">
            <w:pPr>
              <w:ind w:left="0"/>
            </w:pPr>
            <w:r>
              <w:t>application/json</w:t>
            </w:r>
          </w:p>
        </w:tc>
      </w:tr>
      <w:tr w:rsidR="00CF4EEE" w14:paraId="6070AA0C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B437" w14:textId="77777777" w:rsidR="00CF4EEE" w:rsidRDefault="00CF4EEE" w:rsidP="00945B60">
            <w:pPr>
              <w:ind w:left="0"/>
            </w:pPr>
            <w:r>
              <w:t>Authorization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4CD7" w14:textId="77777777" w:rsidR="00CF4EEE" w:rsidRDefault="00CF4EEE" w:rsidP="00945B60">
            <w:pPr>
              <w:ind w:left="0"/>
            </w:pPr>
            <w:r>
              <w:t>Bearer &lt;JWT_TOKEN&gt;</w:t>
            </w:r>
          </w:p>
        </w:tc>
      </w:tr>
    </w:tbl>
    <w:p w14:paraId="5D38754F" w14:textId="77777777" w:rsidR="00E51D74" w:rsidRDefault="00E51D74" w:rsidP="00E51D74">
      <w:pPr>
        <w:pStyle w:val="Cmsor3"/>
      </w:pPr>
      <w:bookmarkStart w:id="440" w:name="_Toc227912195"/>
      <w:r>
        <w:t>Request Body [JSON]</w:t>
      </w:r>
      <w:bookmarkEnd w:id="440"/>
    </w:p>
    <w:p w14:paraId="59F94791" w14:textId="77777777" w:rsid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05BE592" wp14:editId="0082CD89">
                <wp:extent cx="5760085" cy="1986915"/>
                <wp:effectExtent l="9525" t="9525" r="12065" b="13335"/>
                <wp:docPr id="18" name="Szövegdoboz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A9C20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9F4266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1,</w:t>
                            </w:r>
                          </w:p>
                          <w:p w14:paraId="16713E44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"szuro": 2</w:t>
                            </w:r>
                          </w:p>
                          <w:p w14:paraId="116E872E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BE592" id="Szövegdoboz 18" o:spid="_x0000_s1056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Kaqsj8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196A9C20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9F4266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1,</w:t>
                      </w:r>
                    </w:p>
                    <w:p w14:paraId="16713E44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"szuro": 2</w:t>
                      </w:r>
                    </w:p>
                    <w:p w14:paraId="116E872E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3B66C8" w14:textId="77777777" w:rsidR="00E51D74" w:rsidRDefault="00E51D74" w:rsidP="00E51D74">
      <w:pPr>
        <w:pStyle w:val="Cmsor3"/>
      </w:pPr>
      <w:bookmarkStart w:id="441" w:name="_Toc227912196"/>
      <w:r>
        <w:lastRenderedPageBreak/>
        <w:t>Várt eredmény</w:t>
      </w:r>
      <w:bookmarkEnd w:id="441"/>
    </w:p>
    <w:p w14:paraId="40E2F015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HTTP státuszkód: 200 OK</w:t>
      </w:r>
    </w:p>
    <w:p w14:paraId="5D211EE8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ok: true</w:t>
      </w:r>
    </w:p>
    <w:p w14:paraId="5AAB9CD8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termekek tömb</w:t>
      </w:r>
    </w:p>
    <w:p w14:paraId="04AD0043" w14:textId="77777777" w:rsidR="00E51D74" w:rsidRDefault="00E51D74" w:rsidP="00E51D74">
      <w:pPr>
        <w:pStyle w:val="Cmsor3"/>
      </w:pPr>
      <w:bookmarkStart w:id="442" w:name="_Toc227912197"/>
      <w:r>
        <w:t>Példa válasz [JSON]</w:t>
      </w:r>
      <w:bookmarkEnd w:id="442"/>
    </w:p>
    <w:p w14:paraId="7BEFAC21" w14:textId="77777777" w:rsidR="00CF4EEE" w:rsidRP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513BCCA" wp14:editId="513E57D1">
                <wp:extent cx="5760085" cy="786765"/>
                <wp:effectExtent l="9525" t="9525" r="12065" b="13335"/>
                <wp:docPr id="17" name="Szövegdoboz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F4AD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8907CF9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7A17140D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"",</w:t>
                            </w:r>
                          </w:p>
                          <w:p w14:paraId="62692E6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"termekek": [</w:t>
                            </w:r>
                          </w:p>
                          <w:p w14:paraId="78254296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48785E4A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10,</w:t>
                            </w:r>
                          </w:p>
                          <w:p w14:paraId="4CC6290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"Ásványvíz",</w:t>
                            </w:r>
                          </w:p>
                          <w:p w14:paraId="691FE95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"mennyiseg": 100,</w:t>
                            </w:r>
                          </w:p>
                          <w:p w14:paraId="0846E674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"ar": 120,</w:t>
                            </w:r>
                          </w:p>
                          <w:p w14:paraId="2303A6B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"kategoria": 2</w:t>
                            </w:r>
                          </w:p>
                          <w:p w14:paraId="5E1E90C4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55A49F7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2785B600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13BCCA" id="Szövegdoboz 17" o:spid="_x0000_s1057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CzW0H+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5CADF4AD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8907CF9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7A17140D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"",</w:t>
                      </w:r>
                    </w:p>
                    <w:p w14:paraId="62692E6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"termekek": [</w:t>
                      </w:r>
                    </w:p>
                    <w:p w14:paraId="78254296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48785E4A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10,</w:t>
                      </w:r>
                    </w:p>
                    <w:p w14:paraId="4CC6290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"Ásványvíz",</w:t>
                      </w:r>
                    </w:p>
                    <w:p w14:paraId="691FE95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"mennyiseg": 100,</w:t>
                      </w:r>
                    </w:p>
                    <w:p w14:paraId="0846E674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"ar": 120,</w:t>
                      </w:r>
                    </w:p>
                    <w:p w14:paraId="2303A6B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"kategoria": 2</w:t>
                      </w:r>
                    </w:p>
                    <w:p w14:paraId="5E1E90C4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55A49F7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2785B600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AB6B1F" w14:textId="77777777" w:rsidR="00CF4EEE" w:rsidRDefault="00CF4EEE" w:rsidP="00CF4EEE">
      <w:pPr>
        <w:pStyle w:val="Cmsor2"/>
      </w:pPr>
      <w:bookmarkStart w:id="443" w:name="_Toc227912198"/>
      <w:r>
        <w:t>Összes termék – POST /api/Osszes_termek</w:t>
      </w:r>
      <w:bookmarkEnd w:id="443"/>
    </w:p>
    <w:p w14:paraId="2F3944ED" w14:textId="77777777" w:rsidR="00E51D74" w:rsidRDefault="00E51D74" w:rsidP="00E51D74">
      <w:pPr>
        <w:pStyle w:val="Cmsor3"/>
      </w:pPr>
      <w:bookmarkStart w:id="444" w:name="_Toc227912199"/>
      <w:r>
        <w:t>Teszt neve</w:t>
      </w:r>
      <w:bookmarkEnd w:id="444"/>
    </w:p>
    <w:p w14:paraId="43160892" w14:textId="77777777" w:rsidR="00CF4EEE" w:rsidRPr="00CF4EEE" w:rsidRDefault="00CF4EEE" w:rsidP="00CF4EEE">
      <w:r>
        <w:t>Összes termék lekérése cég alapján</w:t>
      </w:r>
    </w:p>
    <w:p w14:paraId="3F53A607" w14:textId="77777777" w:rsidR="00E51D74" w:rsidRDefault="00E51D74" w:rsidP="00E51D74">
      <w:pPr>
        <w:pStyle w:val="Cmsor3"/>
      </w:pPr>
      <w:bookmarkStart w:id="445" w:name="_Toc227912200"/>
      <w:r>
        <w:t>Teszt célja</w:t>
      </w:r>
      <w:bookmarkEnd w:id="445"/>
    </w:p>
    <w:p w14:paraId="07151DFB" w14:textId="77777777" w:rsidR="00CF4EEE" w:rsidRPr="00CF4EEE" w:rsidRDefault="00CF4EEE" w:rsidP="00CF4EEE">
      <w:r>
        <w:t>Ellenőrizni, hogy egy adott cég összes terméke lekérhető.</w:t>
      </w:r>
    </w:p>
    <w:p w14:paraId="502BEBF1" w14:textId="77777777" w:rsidR="00E51D74" w:rsidRDefault="00E51D74" w:rsidP="00E51D74">
      <w:pPr>
        <w:pStyle w:val="Cmsor3"/>
      </w:pPr>
      <w:bookmarkStart w:id="446" w:name="_Toc227912201"/>
      <w:r>
        <w:t>Endpoint adatok</w:t>
      </w:r>
      <w:bookmarkEnd w:id="446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CF4EEE" w14:paraId="201BF561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0075A83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752824E2" w14:textId="77777777" w:rsidR="00CF4EEE" w:rsidRDefault="00CF4EEE" w:rsidP="00945B6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CF4EEE" w14:paraId="3188BF97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46B4" w14:textId="77777777" w:rsidR="00CF4EEE" w:rsidRDefault="00CF4EEE" w:rsidP="00945B6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57A3" w14:textId="77777777" w:rsidR="00CF4EEE" w:rsidRDefault="00CF4EEE" w:rsidP="00945B60">
            <w:pPr>
              <w:ind w:left="0"/>
            </w:pPr>
            <w:r>
              <w:t>POST</w:t>
            </w:r>
          </w:p>
        </w:tc>
      </w:tr>
      <w:tr w:rsidR="00CF4EEE" w14:paraId="4ADE789A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C03F" w14:textId="77777777" w:rsidR="00CF4EEE" w:rsidRDefault="00CF4EEE" w:rsidP="00945B60">
            <w:pPr>
              <w:ind w:left="0"/>
            </w:pPr>
            <w:r>
              <w:t>Endpoint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1A2A" w14:textId="77777777" w:rsidR="00CF4EEE" w:rsidRDefault="00CF4EEE" w:rsidP="00945B60">
            <w:pPr>
              <w:ind w:left="0"/>
            </w:pPr>
            <w:r>
              <w:t>/api/Regisz/Kategoriak_szurt</w:t>
            </w:r>
          </w:p>
        </w:tc>
      </w:tr>
      <w:tr w:rsidR="00CF4EEE" w14:paraId="29D93490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8063" w14:textId="77777777" w:rsidR="00CF4EEE" w:rsidRDefault="00CF4EEE" w:rsidP="00945B60">
            <w:pPr>
              <w:ind w:left="0"/>
            </w:pPr>
            <w:r>
              <w:t>Content-Type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4B00" w14:textId="77777777" w:rsidR="00CF4EEE" w:rsidRDefault="00CF4EEE" w:rsidP="00945B60">
            <w:pPr>
              <w:ind w:left="0"/>
            </w:pPr>
            <w:r>
              <w:t>application/json</w:t>
            </w:r>
          </w:p>
        </w:tc>
      </w:tr>
      <w:tr w:rsidR="00CF4EEE" w14:paraId="14539AD3" w14:textId="77777777" w:rsidTr="00945B6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51EE" w14:textId="77777777" w:rsidR="00CF4EEE" w:rsidRDefault="00CF4EEE" w:rsidP="00945B60">
            <w:pPr>
              <w:ind w:left="0"/>
            </w:pPr>
            <w:r>
              <w:t>Authorization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D43B" w14:textId="77777777" w:rsidR="00CF4EEE" w:rsidRDefault="00CF4EEE" w:rsidP="00945B60">
            <w:pPr>
              <w:ind w:left="0"/>
            </w:pPr>
            <w:r>
              <w:t>Bearer &lt;JWT_TOKEN&gt;</w:t>
            </w:r>
          </w:p>
        </w:tc>
      </w:tr>
    </w:tbl>
    <w:p w14:paraId="66675DC0" w14:textId="77777777" w:rsidR="00E51D74" w:rsidRDefault="00E51D74" w:rsidP="00E51D74">
      <w:pPr>
        <w:pStyle w:val="Cmsor3"/>
      </w:pPr>
      <w:bookmarkStart w:id="447" w:name="_Toc227912202"/>
      <w:r>
        <w:t>Request Body [JSON]</w:t>
      </w:r>
      <w:bookmarkEnd w:id="447"/>
    </w:p>
    <w:p w14:paraId="26848B6F" w14:textId="77777777" w:rsid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5FBBC860" wp14:editId="4202EC22">
                <wp:extent cx="5760085" cy="1986915"/>
                <wp:effectExtent l="9525" t="9525" r="12065" b="13335"/>
                <wp:docPr id="20" name="Szövegdoboz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72D7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B87290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"id": 1</w:t>
                            </w:r>
                          </w:p>
                          <w:p w14:paraId="7B3D0D36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BBC860" id="Szövegdoboz 20" o:spid="_x0000_s1058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">
                <v:textbox style="mso-fit-shape-to-text:t">
                  <w:txbxContent>
                    <w:p w14:paraId="5FA72D7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B87290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"id": 1</w:t>
                      </w:r>
                    </w:p>
                    <w:p w14:paraId="7B3D0D36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E5DE64" w14:textId="77777777" w:rsidR="00E51D74" w:rsidRDefault="00E51D74" w:rsidP="00E51D74">
      <w:pPr>
        <w:pStyle w:val="Cmsor3"/>
      </w:pPr>
      <w:bookmarkStart w:id="448" w:name="_Toc227912203"/>
      <w:r>
        <w:lastRenderedPageBreak/>
        <w:t>Várt eredmény</w:t>
      </w:r>
      <w:bookmarkEnd w:id="448"/>
    </w:p>
    <w:p w14:paraId="1E917D98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HTTP státuszkód: 200 OK</w:t>
      </w:r>
    </w:p>
    <w:p w14:paraId="4E8BECD6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ok: true</w:t>
      </w:r>
    </w:p>
    <w:p w14:paraId="6909A58E" w14:textId="77777777" w:rsidR="00CF4EEE" w:rsidRDefault="00CF4EEE" w:rsidP="00CF4EEE">
      <w:pPr>
        <w:pStyle w:val="Listaszerbekezds"/>
        <w:keepNext w:val="0"/>
        <w:spacing w:line="256" w:lineRule="auto"/>
        <w:rPr>
          <w:lang w:eastAsia="hu-HU"/>
        </w:rPr>
      </w:pPr>
      <w:r>
        <w:rPr>
          <w:lang w:eastAsia="hu-HU"/>
        </w:rPr>
        <w:t>termekek tömb</w:t>
      </w:r>
    </w:p>
    <w:p w14:paraId="3221344B" w14:textId="77777777" w:rsidR="00E51D74" w:rsidRPr="00E51D74" w:rsidRDefault="00E51D74" w:rsidP="00E51D74">
      <w:pPr>
        <w:pStyle w:val="Cmsor3"/>
      </w:pPr>
      <w:bookmarkStart w:id="449" w:name="_Toc227912204"/>
      <w:r>
        <w:t>Példa válasz [JSON]</w:t>
      </w:r>
      <w:bookmarkEnd w:id="449"/>
    </w:p>
    <w:p w14:paraId="3EDFF6D1" w14:textId="77777777" w:rsidR="00CF4EEE" w:rsidRDefault="00CF4EEE" w:rsidP="00CF4EE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529A55A" wp14:editId="29B92EBC">
                <wp:extent cx="5760085" cy="786765"/>
                <wp:effectExtent l="9525" t="9525" r="12065" b="13335"/>
                <wp:docPr id="19" name="Szövegdoboz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8C852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C79A1F9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"ok": true,</w:t>
                            </w:r>
                          </w:p>
                          <w:p w14:paraId="3147791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"uzenet": "",</w:t>
                            </w:r>
                          </w:p>
                          <w:p w14:paraId="1DFC5014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"termekek": [</w:t>
                            </w:r>
                          </w:p>
                          <w:p w14:paraId="7398CD0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47FD92FA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"id": 1,</w:t>
                            </w:r>
                          </w:p>
                          <w:p w14:paraId="65FC6526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"nev": "Kenyér",</w:t>
                            </w:r>
                          </w:p>
                          <w:p w14:paraId="1EC144F7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"mennyiseg": 50,</w:t>
                            </w:r>
                          </w:p>
                          <w:p w14:paraId="777F6941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"ar": 300</w:t>
                            </w:r>
                          </w:p>
                          <w:p w14:paraId="6DF5E549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D6A1955" w14:textId="77777777" w:rsidR="00CF4EEE" w:rsidRPr="003756A7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3A5A9670" w14:textId="77777777" w:rsidR="00CF4EEE" w:rsidRDefault="00CF4EEE" w:rsidP="00CF4EE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29A55A" id="Szövegdoboz 19" o:spid="_x0000_s1059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">
                <v:textbox style="mso-fit-shape-to-text:t">
                  <w:txbxContent>
                    <w:p w14:paraId="1A88C852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C79A1F9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"ok": true,</w:t>
                      </w:r>
                    </w:p>
                    <w:p w14:paraId="3147791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"uzenet": "",</w:t>
                      </w:r>
                    </w:p>
                    <w:p w14:paraId="1DFC5014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"termekek": [</w:t>
                      </w:r>
                    </w:p>
                    <w:p w14:paraId="7398CD0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47FD92FA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"id": 1,</w:t>
                      </w:r>
                    </w:p>
                    <w:p w14:paraId="65FC6526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"nev": "Kenyér",</w:t>
                      </w:r>
                    </w:p>
                    <w:p w14:paraId="1EC144F7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"mennyiseg": 50,</w:t>
                      </w:r>
                    </w:p>
                    <w:p w14:paraId="777F6941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"ar": 300</w:t>
                      </w:r>
                    </w:p>
                    <w:p w14:paraId="6DF5E549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D6A1955" w14:textId="77777777" w:rsidR="00CF4EEE" w:rsidRPr="003756A7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3A5A9670" w14:textId="77777777" w:rsidR="00CF4EEE" w:rsidRDefault="00CF4EEE" w:rsidP="00CF4EEE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0C7409" w14:textId="77777777" w:rsidR="00BD7DAD" w:rsidRDefault="00BD7DAD" w:rsidP="00BD7DAD">
      <w:pPr>
        <w:pStyle w:val="Cmsor1"/>
      </w:pPr>
      <w:bookmarkStart w:id="450" w:name="_Toc227912205"/>
      <w:r>
        <w:lastRenderedPageBreak/>
        <w:t>Felhasználói dokumentáció</w:t>
      </w:r>
      <w:bookmarkEnd w:id="450"/>
    </w:p>
    <w:p w14:paraId="4CDF532B" w14:textId="77777777" w:rsidR="004D7D72" w:rsidRPr="00C1051F" w:rsidRDefault="004D7D72" w:rsidP="004D7D72">
      <w:pPr>
        <w:pStyle w:val="Cmsor2"/>
        <w:rPr>
          <w:szCs w:val="36"/>
        </w:rPr>
      </w:pPr>
      <w:bookmarkStart w:id="451" w:name="_Toc227746230"/>
      <w:bookmarkStart w:id="452" w:name="_Toc227912206"/>
      <w:r w:rsidRPr="00C1051F">
        <w:t>Bevezetés</w:t>
      </w:r>
      <w:bookmarkEnd w:id="451"/>
      <w:bookmarkEnd w:id="452"/>
    </w:p>
    <w:p w14:paraId="2E8675FC" w14:textId="77777777" w:rsidR="004D7D72" w:rsidRDefault="004D7D72" w:rsidP="004D7D72">
      <w:pPr>
        <w:pStyle w:val="Cmsor3"/>
      </w:pPr>
      <w:bookmarkStart w:id="453" w:name="_Toc227746231"/>
      <w:bookmarkStart w:id="454" w:name="_Toc227912207"/>
      <w:r>
        <w:t>Ismertetés</w:t>
      </w:r>
      <w:bookmarkEnd w:id="453"/>
      <w:bookmarkEnd w:id="454"/>
    </w:p>
    <w:p w14:paraId="77690475" w14:textId="77777777" w:rsidR="004D7D72" w:rsidRPr="00530991" w:rsidRDefault="004D7D72" w:rsidP="004D7D72">
      <w:r>
        <w:rPr>
          <w:lang w:eastAsia="hu-HU"/>
        </w:rPr>
        <w:t xml:space="preserve">A RÉKA egy modern felülettel rendelkező vállalatirányítási rendszer, ahol (elsősorban) a KKV-k könnyedén kezelhetik </w:t>
      </w:r>
      <w:r w:rsidRPr="009F4266">
        <w:rPr>
          <w:lang w:eastAsia="hu-HU"/>
        </w:rPr>
        <w:t>napi adminisztrációs feladatait</w:t>
      </w:r>
      <w:r>
        <w:rPr>
          <w:lang w:eastAsia="hu-HU"/>
        </w:rPr>
        <w:t xml:space="preserve">. </w:t>
      </w:r>
      <w:r w:rsidRPr="00565910">
        <w:rPr>
          <w:lang w:eastAsia="hu-HU"/>
        </w:rPr>
        <w:t>A rendszer számos ilyen feladat elvégzését teszi lehetővé, például a raktárkezelést, a számlakiállítást és a rendelések összekészítését.</w:t>
      </w:r>
      <w:r>
        <w:rPr>
          <w:lang w:eastAsia="hu-HU"/>
        </w:rPr>
        <w:t xml:space="preserve"> A cégek adminisztrátori joggal rendelkező felhasználóik egyszerűen létrehozhatnak az alkalmazottak számára fiókokat különböző jogosultságok beállításával.</w:t>
      </w:r>
    </w:p>
    <w:p w14:paraId="12DCFA63" w14:textId="77777777" w:rsidR="004D7D72" w:rsidRDefault="004D7D72" w:rsidP="004D7D72">
      <w:pPr>
        <w:pStyle w:val="Cmsor3"/>
      </w:pPr>
      <w:bookmarkStart w:id="455" w:name="_Toc227746232"/>
      <w:bookmarkStart w:id="456" w:name="_Toc227912208"/>
      <w:r>
        <w:t>Célközönség</w:t>
      </w:r>
      <w:bookmarkEnd w:id="455"/>
      <w:bookmarkEnd w:id="456"/>
    </w:p>
    <w:p w14:paraId="427E616F" w14:textId="77777777" w:rsidR="004D7D72" w:rsidRDefault="004D7D72" w:rsidP="004D7D72">
      <w:r>
        <w:t>Az alkalmazás a magyarországi KKV-k döntéshozói és alkalmazottai számára készült és használható. A RÉKA jelenleg csak magyar nyelven érhető el.</w:t>
      </w:r>
    </w:p>
    <w:p w14:paraId="476F2512" w14:textId="77777777" w:rsidR="004D7D72" w:rsidRPr="004D7D72" w:rsidRDefault="004D7D72" w:rsidP="004D7D72">
      <w:pPr>
        <w:pStyle w:val="Cmsor2"/>
      </w:pPr>
      <w:bookmarkStart w:id="457" w:name="_Toc227746233"/>
      <w:bookmarkStart w:id="458" w:name="_Toc227912209"/>
      <w:r w:rsidRPr="004D7D72">
        <w:t>Telepítés és beállítás</w:t>
      </w:r>
      <w:bookmarkEnd w:id="457"/>
      <w:bookmarkEnd w:id="458"/>
    </w:p>
    <w:p w14:paraId="0DEE1116" w14:textId="77777777" w:rsidR="004D7D72" w:rsidRDefault="004D7D72" w:rsidP="004D7D72">
      <w:pPr>
        <w:pStyle w:val="Cmsor3"/>
      </w:pPr>
      <w:bookmarkStart w:id="459" w:name="_Toc227746234"/>
      <w:bookmarkStart w:id="460" w:name="_Toc227912210"/>
      <w:r>
        <w:t>Rendszerkövetelmények</w:t>
      </w:r>
      <w:bookmarkEnd w:id="459"/>
      <w:bookmarkEnd w:id="460"/>
    </w:p>
    <w:p w14:paraId="011241E7" w14:textId="77777777" w:rsidR="004D7D72" w:rsidRDefault="004D7D72" w:rsidP="004D7D72">
      <w:r w:rsidRPr="00560104">
        <w:t>A rendszer használatához asztali számítógép vagy mobil eszköz szükséges, amelyen korszerű internetes böngésző fut. A szolgáltatás kizárólag aktív internetkapcsolat mellett érhető el, mivel az adatok feldolgozása és megjelenítése online történik. Az optimális működés érdekében stabil és folyamatos hálózati kapcsolat biztosítása javasolt.</w:t>
      </w:r>
    </w:p>
    <w:p w14:paraId="3476E448" w14:textId="77777777" w:rsidR="004D7D72" w:rsidRDefault="004D7D72" w:rsidP="004D7D72">
      <w:pPr>
        <w:pStyle w:val="Cmsor3"/>
      </w:pPr>
      <w:bookmarkStart w:id="461" w:name="_Toc227746235"/>
      <w:bookmarkStart w:id="462" w:name="_Toc227912211"/>
      <w:r>
        <w:t>Telepítés</w:t>
      </w:r>
      <w:bookmarkEnd w:id="461"/>
      <w:bookmarkEnd w:id="462"/>
    </w:p>
    <w:p w14:paraId="50205BD3" w14:textId="77777777" w:rsidR="004D7D72" w:rsidRDefault="004D7D72" w:rsidP="004D7D72">
      <w:r>
        <w:t>A RÉKA eléréséhez a webböngészőben el kell látogatni a „localhost:5173” URL-re. Könnyebb eléréshez célszerű létrehozni a böngészőben az oldal linkjére vezető könyvjelzőt vagy parancsikont.</w:t>
      </w:r>
    </w:p>
    <w:p w14:paraId="046F7F71" w14:textId="77777777" w:rsidR="004D7D72" w:rsidRDefault="004D7D72" w:rsidP="004D7D72">
      <w:pPr>
        <w:pStyle w:val="Cmsor3"/>
      </w:pPr>
      <w:bookmarkStart w:id="463" w:name="_Toc227746236"/>
      <w:bookmarkStart w:id="464" w:name="_Toc227912212"/>
      <w:r>
        <w:t>Beállítás</w:t>
      </w:r>
      <w:bookmarkEnd w:id="463"/>
      <w:bookmarkEnd w:id="464"/>
    </w:p>
    <w:p w14:paraId="4478BC4F" w14:textId="77777777" w:rsidR="004D7D72" w:rsidRDefault="004D7D72" w:rsidP="004D7D72">
      <w:r w:rsidRPr="00F01047">
        <w:t>Az alkalmazás elindítása után a felhasználónak a RÉKA felületén létrehozott adminisztrátori vagy felhasználói fiókjával kell bejelentkeznie. Amennyiben még nem rendelkezik fiókkal, a cég vezetésétől vagy az informatikai döntéshozóktól kell kérelmeznie a RÉKA rendszerhez való hozzáférést. Az erre jogosult személyek a regisztrációs űrlap segítségével regisztrálhatják a céget a rendszer</w:t>
      </w:r>
      <w:r>
        <w:t>ünk</w:t>
      </w:r>
      <w:r w:rsidRPr="00F01047">
        <w:t>ben.</w:t>
      </w:r>
    </w:p>
    <w:p w14:paraId="66DD0D9F" w14:textId="4ADA36FB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49606E51" w14:textId="77777777" w:rsidR="004D7D72" w:rsidRDefault="004D7D72" w:rsidP="004D7D72">
      <w:r w:rsidRPr="006B1E73">
        <w:rPr>
          <w:noProof/>
        </w:rPr>
        <w:lastRenderedPageBreak/>
        <w:drawing>
          <wp:inline distT="0" distB="0" distL="0" distR="0" wp14:anchorId="1375064D" wp14:editId="0B7F6888">
            <wp:extent cx="4886325" cy="2747481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616" cy="27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1D2B" w14:textId="77777777" w:rsidR="004D7D72" w:rsidRPr="004D7D72" w:rsidRDefault="004D7D72" w:rsidP="004D7D72">
      <w:pPr>
        <w:pStyle w:val="Cmsor2"/>
      </w:pPr>
      <w:bookmarkStart w:id="465" w:name="_Toc227746237"/>
      <w:bookmarkStart w:id="466" w:name="_Toc227912213"/>
      <w:r w:rsidRPr="004D7D72">
        <w:t>Regisztráció, rendszerkezelői útmutató</w:t>
      </w:r>
      <w:bookmarkEnd w:id="465"/>
      <w:bookmarkEnd w:id="466"/>
    </w:p>
    <w:p w14:paraId="4E4BD595" w14:textId="77777777" w:rsidR="004D7D72" w:rsidRDefault="004D7D72" w:rsidP="004D7D72">
      <w:pPr>
        <w:pStyle w:val="Cmsor3"/>
      </w:pPr>
      <w:bookmarkStart w:id="467" w:name="_Toc227746238"/>
      <w:bookmarkStart w:id="468" w:name="_Toc227912214"/>
      <w:r>
        <w:t>Regisztráció cégeknek</w:t>
      </w:r>
      <w:bookmarkEnd w:id="467"/>
      <w:bookmarkEnd w:id="468"/>
    </w:p>
    <w:p w14:paraId="4E4DA299" w14:textId="77777777" w:rsidR="004D7D72" w:rsidRDefault="004D7D72" w:rsidP="004D7D72">
      <w:r w:rsidRPr="000C178D">
        <w:rPr>
          <w:b/>
          <w:bCs/>
        </w:rPr>
        <w:t>Figyelem!</w:t>
      </w:r>
      <w:r>
        <w:t xml:space="preserve"> Céget regisztrálni a RÉKA rendszerbe kizárólag a cég vezetői vagy az általuk megbízott informatikai döntéshozók számára engedélyezett, a szolgáltatás felhasználási feltételeinek és adatkezelési nyilatkozatának megismerése és elfogadása után. Magánszemélyek számára sem engedélyezett a regisztráció ezzel az űrlappal. Az ennek nem megfelelő regisztrációk törlésre kerülhetnek.</w:t>
      </w:r>
    </w:p>
    <w:p w14:paraId="1363AFE3" w14:textId="77777777" w:rsidR="004D7D72" w:rsidRDefault="004D7D72" w:rsidP="004D7D72">
      <w:r>
        <w:t>Új cég regisztrációjához elérhető űrlap a bejelentkezés oldalon található „</w:t>
      </w:r>
      <w:r w:rsidRPr="006171BF">
        <w:t>Hozzáférés kérése a RÉKA-rendszerhez</w:t>
      </w:r>
      <w:r>
        <w:t>” hivatkozásra kattintva nyitható meg. Az oldalon található űrlap két részből áll: cég adatai és a rendszerkezelő felhasználó adatai. A vörös csillaggal jelölt mezők kitöltése kötelező a rendszerbe történő regisztrációhoz.</w:t>
      </w:r>
    </w:p>
    <w:p w14:paraId="725F44F2" w14:textId="0C6590A0" w:rsidR="005F6474" w:rsidRDefault="004D7D72" w:rsidP="004D7D72">
      <w:r>
        <w:t>Az céghez tartozó adminisztrátor bármikor módosíthatja a regisztrációkor megadott adatokat a Cégem menüpontban.</w:t>
      </w:r>
    </w:p>
    <w:p w14:paraId="2F69F057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4BE4DB91" w14:textId="77777777" w:rsidR="004D7D72" w:rsidRDefault="004D7D72" w:rsidP="004D7D72">
      <w:r w:rsidRPr="006B1E73">
        <w:rPr>
          <w:noProof/>
        </w:rPr>
        <w:lastRenderedPageBreak/>
        <w:drawing>
          <wp:inline distT="0" distB="0" distL="0" distR="0" wp14:anchorId="1B694A64" wp14:editId="3157AC08">
            <wp:extent cx="4895850" cy="2752836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064" cy="27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9FF" w14:textId="77777777" w:rsidR="004D7D72" w:rsidRDefault="004D7D72" w:rsidP="004D7D72">
      <w:pPr>
        <w:pStyle w:val="Cmsor3"/>
      </w:pPr>
      <w:bookmarkStart w:id="469" w:name="_Toc227746239"/>
      <w:bookmarkStart w:id="470" w:name="_Toc227912215"/>
      <w:r>
        <w:t>Szükséges adatok</w:t>
      </w:r>
      <w:bookmarkEnd w:id="469"/>
      <w:bookmarkEnd w:id="470"/>
    </w:p>
    <w:p w14:paraId="0D65A9D5" w14:textId="77777777" w:rsidR="004D7D72" w:rsidRDefault="004D7D72" w:rsidP="004D7D72">
      <w:r>
        <w:t>Cégek/Egyéb jogi személyek:</w:t>
      </w:r>
    </w:p>
    <w:p w14:paraId="1030FAB7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Cég neve</w:t>
      </w:r>
    </w:p>
    <w:p w14:paraId="420F0A02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Vállalkozás címe</w:t>
      </w:r>
    </w:p>
    <w:p w14:paraId="55FFCC29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Magyar adószám</w:t>
      </w:r>
    </w:p>
    <w:p w14:paraId="51482E24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Európai adószám – nem kötelező adat</w:t>
      </w:r>
    </w:p>
    <w:p w14:paraId="591EEE79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Vállalkozás telefonszáma</w:t>
      </w:r>
    </w:p>
    <w:p w14:paraId="12AF782B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Cég email címe</w:t>
      </w:r>
    </w:p>
    <w:p w14:paraId="70A1C5C9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Számlaszám</w:t>
      </w:r>
    </w:p>
    <w:p w14:paraId="092DAAC1" w14:textId="77777777" w:rsidR="004D7D72" w:rsidRDefault="004D7D72" w:rsidP="004D7D72">
      <w:pPr>
        <w:pStyle w:val="Listaszerbekezds"/>
        <w:keepNext w:val="0"/>
        <w:numPr>
          <w:ilvl w:val="0"/>
          <w:numId w:val="43"/>
        </w:numPr>
      </w:pPr>
      <w:r>
        <w:t>Rendelési számok mintája – A céghez beérkezett rendelésekhez automatikusan adott rendelési azonosítók mintája</w:t>
      </w:r>
    </w:p>
    <w:p w14:paraId="37FC75F8" w14:textId="77777777" w:rsidR="004D7D72" w:rsidRDefault="004D7D72" w:rsidP="004D7D72">
      <w:r>
        <w:t>Rendszerkezelői adatok:</w:t>
      </w:r>
    </w:p>
    <w:p w14:paraId="6B468C59" w14:textId="77777777" w:rsidR="004D7D72" w:rsidRDefault="004D7D72" w:rsidP="004D7D72">
      <w:pPr>
        <w:pStyle w:val="Listaszerbekezds"/>
        <w:keepNext w:val="0"/>
        <w:numPr>
          <w:ilvl w:val="0"/>
          <w:numId w:val="44"/>
        </w:numPr>
      </w:pPr>
      <w:r>
        <w:t>Felhasználónév</w:t>
      </w:r>
    </w:p>
    <w:p w14:paraId="0C8329B2" w14:textId="77777777" w:rsidR="004D7D72" w:rsidRDefault="004D7D72" w:rsidP="004D7D72">
      <w:pPr>
        <w:pStyle w:val="Listaszerbekezds"/>
        <w:keepNext w:val="0"/>
        <w:numPr>
          <w:ilvl w:val="0"/>
          <w:numId w:val="44"/>
        </w:numPr>
      </w:pPr>
      <w:r>
        <w:t>Jelszó</w:t>
      </w:r>
    </w:p>
    <w:p w14:paraId="1EE352C7" w14:textId="77777777" w:rsidR="004D7D72" w:rsidRDefault="004D7D72" w:rsidP="004D7D72">
      <w:pPr>
        <w:pStyle w:val="Listaszerbekezds"/>
        <w:keepNext w:val="0"/>
        <w:numPr>
          <w:ilvl w:val="0"/>
          <w:numId w:val="44"/>
        </w:numPr>
      </w:pPr>
      <w:r>
        <w:t>Telephely címe</w:t>
      </w:r>
    </w:p>
    <w:p w14:paraId="11EB7037" w14:textId="77777777" w:rsidR="004D7D72" w:rsidRDefault="004D7D72" w:rsidP="004D7D72">
      <w:pPr>
        <w:pStyle w:val="Listaszerbekezds"/>
        <w:keepNext w:val="0"/>
        <w:numPr>
          <w:ilvl w:val="0"/>
          <w:numId w:val="44"/>
        </w:numPr>
      </w:pPr>
      <w:r>
        <w:t>Telefonszám</w:t>
      </w:r>
    </w:p>
    <w:p w14:paraId="103CB23E" w14:textId="77777777" w:rsidR="004D7D72" w:rsidRDefault="004D7D72" w:rsidP="004D7D72"/>
    <w:p w14:paraId="038EBA36" w14:textId="77777777" w:rsidR="004D7D72" w:rsidRDefault="004D7D72" w:rsidP="004D7D72">
      <w:pPr>
        <w:pStyle w:val="Listaszerbekezds"/>
        <w:keepNext w:val="0"/>
        <w:numPr>
          <w:ilvl w:val="0"/>
          <w:numId w:val="44"/>
        </w:numPr>
      </w:pPr>
      <w:r>
        <w:t>Nyilatkozás az ÁSZF és az adatkezelési tájékoztató elfogadásáról</w:t>
      </w:r>
    </w:p>
    <w:p w14:paraId="158A5A40" w14:textId="77777777" w:rsidR="004D7D72" w:rsidRDefault="004D7D72" w:rsidP="004D7D72">
      <w:pPr>
        <w:pStyle w:val="Cmsor3"/>
      </w:pPr>
      <w:bookmarkStart w:id="471" w:name="_Toc227746240"/>
      <w:bookmarkStart w:id="472" w:name="_Toc227912216"/>
      <w:r>
        <w:t>Előfizetés</w:t>
      </w:r>
      <w:bookmarkEnd w:id="471"/>
      <w:bookmarkEnd w:id="472"/>
    </w:p>
    <w:p w14:paraId="77B4F84D" w14:textId="078A0BB9" w:rsidR="005F6474" w:rsidRDefault="004D7D72" w:rsidP="004D7D72">
      <w:r>
        <w:t>A RÉKA-rendszer bizonyos funkcióinak eléréséhez aktív előfizetésre van szükség. Az előfizetés indításához szükséges űrlap a Cégem menüpont alatt az „Előfizetés állapota” résznél található. Az előfizetés megkezdése előtt meg kell adni a számlaazonosító mintaszámát (nem összetévesztendő a rendelési számmal).</w:t>
      </w:r>
    </w:p>
    <w:p w14:paraId="55F0671C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74A6A4DF" w14:textId="77777777" w:rsidR="004D7D72" w:rsidRDefault="004D7D72" w:rsidP="004D7D72">
      <w:pPr>
        <w:pStyle w:val="Cmsor3"/>
      </w:pPr>
      <w:bookmarkStart w:id="473" w:name="_Toc227746241"/>
      <w:bookmarkStart w:id="474" w:name="_Toc227912217"/>
      <w:r>
        <w:lastRenderedPageBreak/>
        <w:t>Céghez tartozó felhasználók felvétele</w:t>
      </w:r>
      <w:bookmarkEnd w:id="473"/>
      <w:bookmarkEnd w:id="474"/>
    </w:p>
    <w:p w14:paraId="380FE571" w14:textId="77777777" w:rsidR="004D7D72" w:rsidRDefault="004D7D72" w:rsidP="004D7D72">
      <w:r>
        <w:t>A Cégem menüpontban található „Felhasználók” gombra kattintva a rendszerkezelőknek lehetősége van lehetőség elérni a céghez tartozó felhasználói profilok listáját, újakat felvenni és a meglévőket módosítani. Új felhasználók felvételére nincsen szükség előfizetésre.</w:t>
      </w:r>
    </w:p>
    <w:p w14:paraId="54E1DF37" w14:textId="77777777" w:rsidR="004D7D72" w:rsidRDefault="004D7D72" w:rsidP="004D7D72">
      <w:r>
        <w:t>Új felhasználói fiók hozzáadásához nyissuk meg az „Új felhasználó felvétele” űrlapot és töltsük ki az alábbi adatokat:</w:t>
      </w:r>
    </w:p>
    <w:p w14:paraId="783D1F89" w14:textId="77777777" w:rsidR="004D7D72" w:rsidRDefault="004D7D72" w:rsidP="004D7D72">
      <w:pPr>
        <w:pStyle w:val="Listaszerbekezds"/>
        <w:keepNext w:val="0"/>
        <w:numPr>
          <w:ilvl w:val="0"/>
          <w:numId w:val="45"/>
        </w:numPr>
      </w:pPr>
      <w:r>
        <w:t>Felhasználónév</w:t>
      </w:r>
    </w:p>
    <w:p w14:paraId="5BEFD3D0" w14:textId="77777777" w:rsidR="004D7D72" w:rsidRDefault="004D7D72" w:rsidP="004D7D72">
      <w:pPr>
        <w:pStyle w:val="Listaszerbekezds"/>
        <w:keepNext w:val="0"/>
        <w:numPr>
          <w:ilvl w:val="0"/>
          <w:numId w:val="45"/>
        </w:numPr>
      </w:pPr>
      <w:r>
        <w:t>Jelszó</w:t>
      </w:r>
    </w:p>
    <w:p w14:paraId="1A9DB4F2" w14:textId="77777777" w:rsidR="004D7D72" w:rsidRDefault="004D7D72" w:rsidP="004D7D72">
      <w:pPr>
        <w:pStyle w:val="Listaszerbekezds"/>
        <w:keepNext w:val="0"/>
        <w:numPr>
          <w:ilvl w:val="0"/>
          <w:numId w:val="45"/>
        </w:numPr>
      </w:pPr>
      <w:r>
        <w:t>Jogosultságok</w:t>
      </w:r>
    </w:p>
    <w:p w14:paraId="2F336E59" w14:textId="77777777" w:rsidR="004D7D72" w:rsidRDefault="004D7D72" w:rsidP="004D7D72">
      <w:pPr>
        <w:pStyle w:val="Listaszerbekezds"/>
        <w:keepNext w:val="0"/>
        <w:numPr>
          <w:ilvl w:val="0"/>
          <w:numId w:val="45"/>
        </w:numPr>
      </w:pPr>
      <w:r>
        <w:t>Telephely címe</w:t>
      </w:r>
    </w:p>
    <w:p w14:paraId="631D1C47" w14:textId="77777777" w:rsidR="004D7D72" w:rsidRDefault="004D7D72" w:rsidP="004D7D72">
      <w:pPr>
        <w:pStyle w:val="Listaszerbekezds"/>
        <w:keepNext w:val="0"/>
        <w:numPr>
          <w:ilvl w:val="0"/>
          <w:numId w:val="45"/>
        </w:numPr>
      </w:pPr>
      <w:r>
        <w:t>Telefonszám</w:t>
      </w:r>
    </w:p>
    <w:p w14:paraId="6ED2C8BA" w14:textId="77777777" w:rsidR="004D7D72" w:rsidRDefault="004D7D72" w:rsidP="004D7D72">
      <w:r>
        <w:t>Meglévő felhasználó adatainak módosítása a ceruza ikonra kattintva van lehetőség.</w:t>
      </w:r>
    </w:p>
    <w:p w14:paraId="276B67DB" w14:textId="77777777" w:rsidR="004D7D72" w:rsidRDefault="004D7D72" w:rsidP="004D7D72">
      <w:r w:rsidRPr="00373BDE">
        <w:rPr>
          <w:noProof/>
        </w:rPr>
        <w:drawing>
          <wp:inline distT="0" distB="0" distL="0" distR="0" wp14:anchorId="0B6F7BC0" wp14:editId="4EEB1F7F">
            <wp:extent cx="4867275" cy="2736769"/>
            <wp:effectExtent l="0" t="0" r="0" b="698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999" cy="27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FFC5" w14:textId="77777777" w:rsidR="004D7D72" w:rsidRDefault="004D7D72" w:rsidP="004D7D72">
      <w:pPr>
        <w:pStyle w:val="Cmsor3"/>
      </w:pPr>
      <w:bookmarkStart w:id="475" w:name="_Toc227746242"/>
      <w:bookmarkStart w:id="476" w:name="_Toc227912218"/>
      <w:r>
        <w:t>Jogosultságok</w:t>
      </w:r>
      <w:bookmarkEnd w:id="475"/>
      <w:bookmarkEnd w:id="476"/>
    </w:p>
    <w:p w14:paraId="560FFFC8" w14:textId="77777777" w:rsidR="004D7D72" w:rsidRDefault="004D7D72" w:rsidP="004D7D72">
      <w:r>
        <w:t>A RÉKA jelenleg 4 különböző jogosultság beállítására ad lehetőséget, ezek a rendszer bizonyos funkcióhoz adnak hozzáférést a felhasználóknak.</w:t>
      </w:r>
    </w:p>
    <w:p w14:paraId="3ED485FB" w14:textId="040DF1A8" w:rsidR="005F6474" w:rsidRDefault="004D7D72" w:rsidP="004D7D72">
      <w:r w:rsidRPr="00D16F8B">
        <w:rPr>
          <w:b/>
          <w:bCs/>
        </w:rPr>
        <w:t>Rendszerkezelő felhasználónak</w:t>
      </w:r>
      <w:r>
        <w:t xml:space="preserve"> számítanak azok a fiókok, amelyek mindegyik elérhető jogosultsággal rendelkeznek. A jogosultságokhoz kötött funkciókon felül ezek a fiókok hozzáférnek a RÉKA cégadminisztrációs felületeihez, módosíthatják a vállalati adatokat, új eladói partnerségeket vehetnek fel és beérkezett rendeléseket is törölhetnek.</w:t>
      </w:r>
    </w:p>
    <w:p w14:paraId="25FC6711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7A24BE5B" w14:textId="77777777" w:rsidR="004D7D72" w:rsidRDefault="004D7D72" w:rsidP="004D7D72">
      <w:r>
        <w:lastRenderedPageBreak/>
        <w:t>Jogosultságok:</w:t>
      </w:r>
    </w:p>
    <w:p w14:paraId="6EA79088" w14:textId="77777777" w:rsidR="004D7D72" w:rsidRDefault="004D7D72" w:rsidP="004D7D72">
      <w:pPr>
        <w:pStyle w:val="Listaszerbekezds"/>
        <w:keepNext w:val="0"/>
        <w:numPr>
          <w:ilvl w:val="0"/>
          <w:numId w:val="46"/>
        </w:numPr>
      </w:pPr>
      <w:r>
        <w:t>Rendelés összeállítás</w:t>
      </w:r>
    </w:p>
    <w:p w14:paraId="2D60ABC4" w14:textId="77777777" w:rsidR="004D7D72" w:rsidRDefault="004D7D72" w:rsidP="004D7D72">
      <w:pPr>
        <w:pStyle w:val="Listaszerbekezds"/>
        <w:keepNext w:val="0"/>
        <w:numPr>
          <w:ilvl w:val="0"/>
          <w:numId w:val="46"/>
        </w:numPr>
      </w:pPr>
      <w:r>
        <w:t>Rendelés leadás</w:t>
      </w:r>
    </w:p>
    <w:p w14:paraId="70AA4981" w14:textId="77777777" w:rsidR="004D7D72" w:rsidRDefault="004D7D72" w:rsidP="004D7D72">
      <w:pPr>
        <w:pStyle w:val="Listaszerbekezds"/>
        <w:keepNext w:val="0"/>
        <w:numPr>
          <w:ilvl w:val="0"/>
          <w:numId w:val="46"/>
        </w:numPr>
      </w:pPr>
      <w:r>
        <w:t>Számlakészítés</w:t>
      </w:r>
    </w:p>
    <w:p w14:paraId="4FD2C8C2" w14:textId="77777777" w:rsidR="004D7D72" w:rsidRDefault="004D7D72" w:rsidP="004D7D72">
      <w:pPr>
        <w:pStyle w:val="Listaszerbekezds"/>
        <w:keepNext w:val="0"/>
        <w:numPr>
          <w:ilvl w:val="0"/>
          <w:numId w:val="46"/>
        </w:numPr>
      </w:pPr>
      <w:r>
        <w:t>Raktárkezelés</w:t>
      </w:r>
    </w:p>
    <w:p w14:paraId="646C8DB8" w14:textId="77777777" w:rsidR="004D7D72" w:rsidRDefault="004D7D72" w:rsidP="004D7D72">
      <w:pPr>
        <w:pStyle w:val="Cmsor3"/>
      </w:pPr>
      <w:bookmarkStart w:id="477" w:name="_Toc227746243"/>
      <w:bookmarkStart w:id="478" w:name="_Toc227912219"/>
      <w:r>
        <w:t>Partnerségek</w:t>
      </w:r>
      <w:bookmarkEnd w:id="477"/>
      <w:bookmarkEnd w:id="478"/>
    </w:p>
    <w:p w14:paraId="3385C47B" w14:textId="77777777" w:rsidR="004D7D72" w:rsidRDefault="004D7D72" w:rsidP="004D7D72">
      <w:r>
        <w:t>A „Partnerségek” menüpont kiválasztása után megtekinthetjük a cég eladói és vevői partnerségeit.</w:t>
      </w:r>
    </w:p>
    <w:p w14:paraId="2DCF6718" w14:textId="77777777" w:rsidR="004D7D72" w:rsidRDefault="004D7D72" w:rsidP="004D7D72">
      <w:r>
        <w:t>Új eladói partnerség felvétele:</w:t>
      </w:r>
    </w:p>
    <w:p w14:paraId="08B2D758" w14:textId="77777777" w:rsidR="004D7D72" w:rsidRDefault="004D7D72" w:rsidP="004D7D72">
      <w:r>
        <w:t xml:space="preserve">Kizárólag </w:t>
      </w:r>
      <w:r w:rsidRPr="00AB575B">
        <w:rPr>
          <w:b/>
          <w:bCs/>
        </w:rPr>
        <w:t>RÉKA-előfizetéssel</w:t>
      </w:r>
      <w:r>
        <w:t xml:space="preserve"> és </w:t>
      </w:r>
      <w:r w:rsidRPr="00AB575B">
        <w:rPr>
          <w:b/>
          <w:bCs/>
        </w:rPr>
        <w:t>rendszerkezelői jogosultsággal</w:t>
      </w:r>
      <w:r>
        <w:t xml:space="preserve"> rendelkező felhasználók vehetnek fel új eladói partnerséget egy másik céggel.</w:t>
      </w:r>
    </w:p>
    <w:p w14:paraId="4FFBF35B" w14:textId="77777777" w:rsidR="004D7D72" w:rsidRDefault="004D7D72" w:rsidP="004D7D72">
      <w:r>
        <w:t>Új partnerség felvételére kattintsunk az „Új eladói partnerség felvétele” gombra és adjuk meg a partner cég adószámát, a fizetési módot és időt. Sikeres felvétel után a partner cég neve megjelenik az eladói partnerségek táblázatában. A partner cég oldaláról a mi cégünk neve a vevői partnerségek táblázatban lesz megtalálható.</w:t>
      </w:r>
    </w:p>
    <w:p w14:paraId="0FB3C03B" w14:textId="77777777" w:rsidR="004D7D72" w:rsidRDefault="004D7D72" w:rsidP="004D7D72">
      <w:r w:rsidRPr="00373BDE">
        <w:rPr>
          <w:noProof/>
        </w:rPr>
        <w:drawing>
          <wp:inline distT="0" distB="0" distL="0" distR="0" wp14:anchorId="2D2429CF" wp14:editId="5F64C41D">
            <wp:extent cx="4886325" cy="2747481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193" cy="27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68F" w14:textId="77777777" w:rsidR="004D7D72" w:rsidRDefault="004D7D72" w:rsidP="004D7D72">
      <w:pPr>
        <w:pStyle w:val="Cmsor3"/>
      </w:pPr>
      <w:bookmarkStart w:id="479" w:name="_Toc227746244"/>
      <w:bookmarkStart w:id="480" w:name="_Toc227912220"/>
      <w:r>
        <w:t>Rendelés törlése</w:t>
      </w:r>
      <w:bookmarkEnd w:id="479"/>
      <w:bookmarkEnd w:id="480"/>
    </w:p>
    <w:p w14:paraId="6CB9E5D1" w14:textId="082BFDB4" w:rsidR="005F6474" w:rsidRDefault="004D7D72" w:rsidP="004D7D72">
      <w:r>
        <w:t>Adminisztrátori jogosultsággal rendelkező felhasználók törölhetnek beérkezett rendeléseket. Amennyiben még nem lett számla legenerálva az adott rendeléshez, akkor a rendelés eltávolításra kerül a rendszerből. Ha a számla már létre lett hozva, abban az esetben egy sztornó számla kerül kiállításra, ami az eredeti számlával együtt érvényes.</w:t>
      </w:r>
    </w:p>
    <w:p w14:paraId="1AB0AA19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67B605D3" w14:textId="77777777" w:rsidR="004D7D72" w:rsidRPr="004D7D72" w:rsidRDefault="004D7D72" w:rsidP="004D7D72">
      <w:pPr>
        <w:pStyle w:val="Cmsor2"/>
      </w:pPr>
      <w:bookmarkStart w:id="481" w:name="_Toc227746245"/>
      <w:bookmarkStart w:id="482" w:name="_Toc227912221"/>
      <w:r w:rsidRPr="004D7D72">
        <w:lastRenderedPageBreak/>
        <w:t>Rendelés leadása</w:t>
      </w:r>
      <w:bookmarkEnd w:id="481"/>
      <w:bookmarkEnd w:id="482"/>
    </w:p>
    <w:p w14:paraId="4D0A63A4" w14:textId="77777777" w:rsidR="004D7D72" w:rsidRDefault="004D7D72" w:rsidP="004D7D72">
      <w:pPr>
        <w:pStyle w:val="Cmsor3"/>
      </w:pPr>
      <w:bookmarkStart w:id="483" w:name="_Toc227746246"/>
      <w:bookmarkStart w:id="484" w:name="_Toc227912222"/>
      <w:r>
        <w:t>Jogosultság bemutatása</w:t>
      </w:r>
      <w:bookmarkEnd w:id="483"/>
      <w:bookmarkEnd w:id="484"/>
    </w:p>
    <w:p w14:paraId="229D6B50" w14:textId="77777777" w:rsidR="004D7D72" w:rsidRDefault="004D7D72" w:rsidP="004D7D72">
      <w:r>
        <w:t>A jogosultság lehetőséget ad az áruház, a kosár és a leadott rendelések funkciók használatához. Ezen funkciók használatához nincsen szükség RÉKA-előfizetésre.</w:t>
      </w:r>
    </w:p>
    <w:p w14:paraId="0C2AA2A6" w14:textId="77777777" w:rsidR="004D7D72" w:rsidRDefault="004D7D72" w:rsidP="004D7D72">
      <w:pPr>
        <w:pStyle w:val="Cmsor3"/>
      </w:pPr>
      <w:bookmarkStart w:id="485" w:name="_Toc227746247"/>
      <w:bookmarkStart w:id="486" w:name="_Toc227912223"/>
      <w:r>
        <w:t>Áruház használata</w:t>
      </w:r>
      <w:bookmarkEnd w:id="485"/>
      <w:bookmarkEnd w:id="486"/>
    </w:p>
    <w:p w14:paraId="5AAE71D3" w14:textId="77777777" w:rsidR="004D7D72" w:rsidRDefault="004D7D72" w:rsidP="004D7D72">
      <w:r>
        <w:t>Az áruház menüpontra kattintva elérhetjük azon cégek készleteit, amelyekkel a cégünknek vevői partnersége van, és rendelkezik aktív előfizetéssel. A partnerségekről a X.Y. pontban található információ.</w:t>
      </w:r>
    </w:p>
    <w:p w14:paraId="71519C58" w14:textId="77777777" w:rsidR="004D7D72" w:rsidRDefault="004D7D72" w:rsidP="004D7D72">
      <w:r>
        <w:t>A kívánt cég nevére kattintva elérhetjük annak raktárkészletét és kosárba helyezhetjük a tőle rendelni kívánt termékeket. A termék nevére kattintva további információt érhetünk el róluk, például a cikkszámát, a minimum vásárlási mennyiségét vagy mennyi van abból készleten.</w:t>
      </w:r>
    </w:p>
    <w:p w14:paraId="62E7BD00" w14:textId="77777777" w:rsidR="004D7D72" w:rsidRDefault="004D7D72" w:rsidP="004D7D72">
      <w:r w:rsidRPr="003A656C">
        <w:rPr>
          <w:b/>
          <w:bCs/>
        </w:rPr>
        <w:t>Fontos:</w:t>
      </w:r>
      <w:r>
        <w:t xml:space="preserve"> egyszerre csak egy cég készletéről helyezhetünk kosárba termékeket.</w:t>
      </w:r>
    </w:p>
    <w:p w14:paraId="6F4A8B87" w14:textId="06CD5A1A" w:rsidR="005F6474" w:rsidRDefault="004D7D72" w:rsidP="004D7D72">
      <w:r w:rsidRPr="00373BDE">
        <w:rPr>
          <w:noProof/>
        </w:rPr>
        <w:drawing>
          <wp:inline distT="0" distB="0" distL="0" distR="0" wp14:anchorId="44D7047D" wp14:editId="07D3FAB8">
            <wp:extent cx="4876800" cy="2742125"/>
            <wp:effectExtent l="0" t="0" r="0" b="127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5336" cy="27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903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19D7B4C7" w14:textId="77777777" w:rsidR="004D7D72" w:rsidRDefault="004D7D72" w:rsidP="004D7D72">
      <w:pPr>
        <w:pStyle w:val="Cmsor3"/>
      </w:pPr>
      <w:bookmarkStart w:id="487" w:name="_Toc227746248"/>
      <w:bookmarkStart w:id="488" w:name="_Toc227912224"/>
      <w:r>
        <w:lastRenderedPageBreak/>
        <w:t>Kosár használata</w:t>
      </w:r>
      <w:bookmarkEnd w:id="487"/>
      <w:bookmarkEnd w:id="488"/>
    </w:p>
    <w:p w14:paraId="033EFE27" w14:textId="77777777" w:rsidR="004D7D72" w:rsidRDefault="004D7D72" w:rsidP="004D7D72">
      <w:r>
        <w:t>A kosár menüpont megnyitásakor megjelennek a korábban kosárba helyezett termékek. Itt is van lehetőség a kosárba helyezett termékek mennyiségének módosítására vagy azok eltávolítására. A kosár teljes tartalma is törölhető.</w:t>
      </w:r>
    </w:p>
    <w:p w14:paraId="22A8D910" w14:textId="77777777" w:rsidR="004D7D72" w:rsidRDefault="004D7D72" w:rsidP="004D7D72">
      <w:r>
        <w:t>A kosár alján található a kosárban lévő termékek nettó és bruttó végösszege, illetve az áfa összege. A rendelés leadása gombra kattintva elküldhető a rendelés a cég számára.</w:t>
      </w:r>
    </w:p>
    <w:p w14:paraId="429C0BD0" w14:textId="77777777" w:rsidR="004D7D72" w:rsidRDefault="004D7D72" w:rsidP="004D7D72">
      <w:r>
        <w:t>Ha a kosárban lévő termékek összege változik, egy árváltozásról szóló figyelmeztetés jelenik meg a kosár tartalma felett.</w:t>
      </w:r>
    </w:p>
    <w:p w14:paraId="777E029A" w14:textId="77777777" w:rsidR="004D7D72" w:rsidRDefault="004D7D72" w:rsidP="004D7D72">
      <w:r w:rsidRPr="00373BDE">
        <w:rPr>
          <w:noProof/>
        </w:rPr>
        <w:drawing>
          <wp:inline distT="0" distB="0" distL="0" distR="0" wp14:anchorId="6A460702" wp14:editId="1B87D156">
            <wp:extent cx="4867275" cy="2736769"/>
            <wp:effectExtent l="0" t="0" r="0" b="698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3864" cy="27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832" w14:textId="77777777" w:rsidR="004D7D72" w:rsidRDefault="004D7D72" w:rsidP="004D7D72">
      <w:pPr>
        <w:pStyle w:val="Cmsor3"/>
      </w:pPr>
      <w:bookmarkStart w:id="489" w:name="_Toc227746249"/>
      <w:bookmarkStart w:id="490" w:name="_Toc227912225"/>
      <w:r>
        <w:t>Leadott rendelések</w:t>
      </w:r>
      <w:bookmarkEnd w:id="489"/>
      <w:bookmarkEnd w:id="490"/>
    </w:p>
    <w:p w14:paraId="26451F85" w14:textId="77777777" w:rsidR="004D7D72" w:rsidRPr="0010750D" w:rsidRDefault="004D7D72" w:rsidP="004D7D72">
      <w:bookmarkStart w:id="491" w:name="_Hlk227667298"/>
      <w:r>
        <w:t>Ezen az oldalon láthatóak az leadott rendelések részletei és állapota.</w:t>
      </w:r>
      <w:bookmarkEnd w:id="491"/>
    </w:p>
    <w:p w14:paraId="69A6482A" w14:textId="77777777" w:rsidR="004D7D72" w:rsidRPr="004D7D72" w:rsidRDefault="004D7D72" w:rsidP="004D7D72">
      <w:pPr>
        <w:pStyle w:val="Cmsor2"/>
      </w:pPr>
      <w:bookmarkStart w:id="492" w:name="_Toc227746250"/>
      <w:bookmarkStart w:id="493" w:name="_Toc227912226"/>
      <w:r w:rsidRPr="004D7D72">
        <w:t>Rendelés összekészítés</w:t>
      </w:r>
      <w:bookmarkEnd w:id="492"/>
      <w:bookmarkEnd w:id="493"/>
    </w:p>
    <w:p w14:paraId="2B2B5198" w14:textId="77777777" w:rsidR="004D7D72" w:rsidRDefault="004D7D72" w:rsidP="004D7D72">
      <w:pPr>
        <w:pStyle w:val="Cmsor3"/>
      </w:pPr>
      <w:bookmarkStart w:id="494" w:name="_Toc227746251"/>
      <w:bookmarkStart w:id="495" w:name="_Toc227912227"/>
      <w:r>
        <w:t>Jogosultság bemutatása</w:t>
      </w:r>
      <w:bookmarkEnd w:id="494"/>
      <w:bookmarkEnd w:id="495"/>
    </w:p>
    <w:p w14:paraId="37E601FF" w14:textId="494E8C48" w:rsidR="005F6474" w:rsidRDefault="004D7D72" w:rsidP="004D7D72">
      <w:r>
        <w:t>A jogosultság lehetőséget ad a beérkezett rendelések és a raktár oldalak használatához. Ezen funkciók használatához nincsen szükség RÉKA-előfizetésre, de csak előfizetéssel lehetséges új rendeléseket fogadni.</w:t>
      </w:r>
    </w:p>
    <w:p w14:paraId="65686FF5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0DE75BF2" w14:textId="77777777" w:rsidR="004D7D72" w:rsidRDefault="004D7D72" w:rsidP="004D7D72">
      <w:pPr>
        <w:pStyle w:val="Cmsor3"/>
      </w:pPr>
      <w:bookmarkStart w:id="496" w:name="_Toc227746252"/>
      <w:bookmarkStart w:id="497" w:name="_Toc227912228"/>
      <w:r>
        <w:lastRenderedPageBreak/>
        <w:t>Beérkezett rendelések</w:t>
      </w:r>
      <w:bookmarkEnd w:id="496"/>
      <w:bookmarkEnd w:id="497"/>
    </w:p>
    <w:p w14:paraId="7FBF1140" w14:textId="77777777" w:rsidR="004D7D72" w:rsidRDefault="004D7D72" w:rsidP="004D7D72">
      <w:bookmarkStart w:id="498" w:name="_Hlk227667272"/>
      <w:r w:rsidRPr="00C8290A">
        <w:t xml:space="preserve">Ezen az oldalon láthatóak a </w:t>
      </w:r>
      <w:r>
        <w:t>beérkezett</w:t>
      </w:r>
      <w:r w:rsidRPr="00C8290A">
        <w:t xml:space="preserve"> rendelések részletei és állapota.</w:t>
      </w:r>
      <w:r>
        <w:t xml:space="preserve"> </w:t>
      </w:r>
      <w:bookmarkEnd w:id="498"/>
      <w:r>
        <w:t xml:space="preserve">Az új rendelések teljesítéséhez be kell jelölni a rendelésben lévő termékek előtt a jelölőnégyzeteket, meggyőződve arról, hogy minden termék elő lett készítve a rendeléshez. </w:t>
      </w:r>
      <w:r w:rsidRPr="00006108">
        <w:t>Amennyiben</w:t>
      </w:r>
      <w:r>
        <w:t xml:space="preserve"> egy terméknél</w:t>
      </w:r>
      <w:r w:rsidRPr="00006108">
        <w:t xml:space="preserve"> a rendelt mennyiség pontos teljesítése nem megoldható, lehetőség van az egyes termékek mennyiségének módosítására is.</w:t>
      </w:r>
    </w:p>
    <w:p w14:paraId="6005C93F" w14:textId="77777777" w:rsidR="004D7D72" w:rsidRDefault="004D7D72" w:rsidP="004D7D72">
      <w:r w:rsidRPr="00425F33">
        <w:rPr>
          <w:noProof/>
        </w:rPr>
        <w:drawing>
          <wp:inline distT="0" distB="0" distL="0" distR="0" wp14:anchorId="54BB28BC" wp14:editId="2B168539">
            <wp:extent cx="4838700" cy="2720702"/>
            <wp:effectExtent l="0" t="0" r="0" b="381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335" cy="27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F9C" w14:textId="77777777" w:rsidR="004D7D72" w:rsidRDefault="004D7D72" w:rsidP="004D7D72">
      <w:pPr>
        <w:pStyle w:val="Cmsor3"/>
      </w:pPr>
      <w:bookmarkStart w:id="499" w:name="_Toc227746253"/>
      <w:bookmarkStart w:id="500" w:name="_Toc227912229"/>
      <w:r>
        <w:t>Raktár használata</w:t>
      </w:r>
      <w:bookmarkEnd w:id="499"/>
      <w:bookmarkEnd w:id="500"/>
    </w:p>
    <w:p w14:paraId="648EC8D3" w14:textId="77777777" w:rsidR="004D7D72" w:rsidRDefault="004D7D72" w:rsidP="004D7D72">
      <w:r w:rsidRPr="000C178D">
        <w:t>A raktárkezelő felület megnyitásakor a felhasználó vállalatához tartozó aktuális készletállomány jelenik meg, amely részletesen tartalmazza a raktáron elérhető termékeket és azok mennyiségi adatait.</w:t>
      </w:r>
      <w:r>
        <w:t xml:space="preserve"> A termékek nevére kattintva elérhető az adott termék további adatai, például a cikkszám, az áfakulcs vagy a minimum vásárlási mennyiség.</w:t>
      </w:r>
    </w:p>
    <w:p w14:paraId="0662076C" w14:textId="77777777" w:rsidR="004D7D72" w:rsidRPr="004D7D72" w:rsidRDefault="004D7D72" w:rsidP="004D7D72">
      <w:pPr>
        <w:pStyle w:val="Cmsor2"/>
      </w:pPr>
      <w:bookmarkStart w:id="501" w:name="_Toc227746254"/>
      <w:bookmarkStart w:id="502" w:name="_Toc227912230"/>
      <w:r w:rsidRPr="004D7D72">
        <w:t>Számlakészítés</w:t>
      </w:r>
      <w:bookmarkEnd w:id="501"/>
      <w:bookmarkEnd w:id="502"/>
    </w:p>
    <w:p w14:paraId="79C36BC2" w14:textId="77777777" w:rsidR="004D7D72" w:rsidRDefault="004D7D72" w:rsidP="004D7D72">
      <w:pPr>
        <w:pStyle w:val="Cmsor3"/>
      </w:pPr>
      <w:bookmarkStart w:id="503" w:name="_Toc227746255"/>
      <w:bookmarkStart w:id="504" w:name="_Toc227912231"/>
      <w:r>
        <w:t>Jogosultság bemutatása</w:t>
      </w:r>
      <w:bookmarkEnd w:id="503"/>
      <w:bookmarkEnd w:id="504"/>
    </w:p>
    <w:p w14:paraId="5909F426" w14:textId="2698E844" w:rsidR="005F6474" w:rsidRDefault="004D7D72" w:rsidP="004D7D72">
      <w:r>
        <w:t>A jogosultság lehetőséget ad a beérkezett és a leadott rendelések oldalakon található számlakészítési funkciók használatához.</w:t>
      </w:r>
    </w:p>
    <w:p w14:paraId="53133DC9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6DE84D9D" w14:textId="77777777" w:rsidR="004D7D72" w:rsidRDefault="004D7D72" w:rsidP="004D7D72">
      <w:pPr>
        <w:pStyle w:val="Cmsor3"/>
      </w:pPr>
      <w:bookmarkStart w:id="505" w:name="_Toc227746256"/>
      <w:bookmarkStart w:id="506" w:name="_Toc227912232"/>
      <w:r>
        <w:lastRenderedPageBreak/>
        <w:t>Beérkezett rendelések</w:t>
      </w:r>
      <w:bookmarkEnd w:id="505"/>
      <w:bookmarkEnd w:id="506"/>
    </w:p>
    <w:p w14:paraId="03F66AE3" w14:textId="77777777" w:rsidR="004D7D72" w:rsidRDefault="004D7D72" w:rsidP="004D7D72">
      <w:r w:rsidRPr="00DB4BC7">
        <w:t xml:space="preserve">Ezen az oldalon láthatóak a beérkezett rendelések részletei és állapota. </w:t>
      </w:r>
      <w:r>
        <w:t>A teljesített státuszban lévő rendeléseknél a számlakészítésre jogosult felhasználók letölthetik a rendeléshez tartozó PDF formátumú elektronikus számlát, amit a rendszer állít ki automatikusan. A számla kiállítási dátuma a számla első letöltésének napja. Amennyiben a rendelés azután lett törölve, hogy a számla le lett generálva, egy sztornó számla is kiállításra kerül.</w:t>
      </w:r>
    </w:p>
    <w:p w14:paraId="1F6F3AD8" w14:textId="77777777" w:rsidR="004D7D72" w:rsidRDefault="004D7D72" w:rsidP="004D7D72">
      <w:r w:rsidRPr="00AB575B">
        <w:rPr>
          <w:noProof/>
        </w:rPr>
        <w:drawing>
          <wp:inline distT="0" distB="0" distL="0" distR="0" wp14:anchorId="0DD467BE" wp14:editId="289CABE2">
            <wp:extent cx="4883682" cy="398145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3366" cy="39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22AD" w14:textId="77777777" w:rsidR="004D7D72" w:rsidRDefault="004D7D72" w:rsidP="004D7D72">
      <w:pPr>
        <w:pStyle w:val="Cmsor3"/>
      </w:pPr>
      <w:bookmarkStart w:id="507" w:name="_Toc227746257"/>
      <w:bookmarkStart w:id="508" w:name="_Toc227912233"/>
      <w:r>
        <w:t>Leadott rendelések</w:t>
      </w:r>
      <w:bookmarkEnd w:id="507"/>
      <w:bookmarkEnd w:id="508"/>
    </w:p>
    <w:p w14:paraId="3D0BEEC9" w14:textId="77777777" w:rsidR="004D7D72" w:rsidRPr="0010750D" w:rsidRDefault="004D7D72" w:rsidP="004D7D72">
      <w:r w:rsidRPr="00DB4BC7">
        <w:t xml:space="preserve">Ezen az oldalon láthatóak az </w:t>
      </w:r>
      <w:r>
        <w:t>leadott</w:t>
      </w:r>
      <w:r w:rsidRPr="00DB4BC7">
        <w:t xml:space="preserve"> rendelések részletei és állapota.</w:t>
      </w:r>
      <w:r>
        <w:t xml:space="preserve"> Amennyiben egy elküldött rendeléshez ki lett állítva a számla (és a sztornó számla) a megrendelést teljesítő fél által, a megrendelő cég számlakészítési jogosultsággal rendelkező felhasználói is letölthetik a kiállított számlát/számlákat.</w:t>
      </w:r>
    </w:p>
    <w:p w14:paraId="57A80BD3" w14:textId="77777777" w:rsidR="004D7D72" w:rsidRPr="004D7D72" w:rsidRDefault="004D7D72" w:rsidP="004D7D72">
      <w:pPr>
        <w:pStyle w:val="Cmsor2"/>
      </w:pPr>
      <w:bookmarkStart w:id="509" w:name="_Toc227746258"/>
      <w:bookmarkStart w:id="510" w:name="_Toc227912234"/>
      <w:r w:rsidRPr="004D7D72">
        <w:t>Raktárkezelés</w:t>
      </w:r>
      <w:bookmarkEnd w:id="509"/>
      <w:bookmarkEnd w:id="510"/>
    </w:p>
    <w:p w14:paraId="64DA79AA" w14:textId="77777777" w:rsidR="004D7D72" w:rsidRDefault="004D7D72" w:rsidP="004D7D72">
      <w:pPr>
        <w:pStyle w:val="Cmsor3"/>
      </w:pPr>
      <w:bookmarkStart w:id="511" w:name="_Toc227746259"/>
      <w:bookmarkStart w:id="512" w:name="_Toc227912235"/>
      <w:r>
        <w:t>Jogosultság bemutatása</w:t>
      </w:r>
      <w:bookmarkEnd w:id="511"/>
      <w:bookmarkEnd w:id="512"/>
    </w:p>
    <w:p w14:paraId="2C7A4AB2" w14:textId="640BD27F" w:rsidR="005F6474" w:rsidRDefault="004D7D72" w:rsidP="004D7D72">
      <w:r w:rsidRPr="00A2627F">
        <w:t>A raktárkezelői jogosultsággal rendelkező felhasználók hozzáfér</w:t>
      </w:r>
      <w:r>
        <w:t>het</w:t>
      </w:r>
      <w:r w:rsidRPr="00A2627F">
        <w:t>nek a</w:t>
      </w:r>
      <w:r>
        <w:t xml:space="preserve"> raktár felülethez</w:t>
      </w:r>
      <w:r w:rsidRPr="00A2627F">
        <w:t xml:space="preserve"> és annak funkcióihoz is.</w:t>
      </w:r>
    </w:p>
    <w:p w14:paraId="34974142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6A9063A1" w14:textId="77777777" w:rsidR="004D7D72" w:rsidRDefault="004D7D72" w:rsidP="004D7D72">
      <w:pPr>
        <w:pStyle w:val="Cmsor3"/>
      </w:pPr>
      <w:bookmarkStart w:id="513" w:name="_Toc227746260"/>
      <w:bookmarkStart w:id="514" w:name="_Toc227912236"/>
      <w:r>
        <w:lastRenderedPageBreak/>
        <w:t>Raktár</w:t>
      </w:r>
      <w:bookmarkEnd w:id="513"/>
      <w:bookmarkEnd w:id="514"/>
    </w:p>
    <w:p w14:paraId="404B16F1" w14:textId="77777777" w:rsidR="004D7D72" w:rsidRDefault="004D7D72" w:rsidP="004D7D72">
      <w:r w:rsidRPr="000C178D">
        <w:t>A raktárkezelő felület megnyitásakor a felhasználó vállalatához tartozó aktuális készletállomány jelenik meg, amely részletesen tartalmazza a raktáron elérhető termékeket és azok mennyiségi adatait.</w:t>
      </w:r>
      <w:r>
        <w:t xml:space="preserve"> A termékek nevére kattintva elérhető az adott termék további adatai, például a cikkszám, az áfakulcs vagy a minimum vásárlási mennyiség.</w:t>
      </w:r>
    </w:p>
    <w:p w14:paraId="1BBBF445" w14:textId="77777777" w:rsidR="004D7D72" w:rsidRDefault="004D7D72" w:rsidP="004D7D72">
      <w:r w:rsidRPr="00A2627F">
        <w:rPr>
          <w:b/>
          <w:bCs/>
        </w:rPr>
        <w:t>RÉKA-előfizetéssel</w:t>
      </w:r>
      <w:r w:rsidRPr="00A2627F">
        <w:t xml:space="preserve"> lehetőségünk van új termékek felvételére és meglévő termékek adatainak módosítására is.</w:t>
      </w:r>
    </w:p>
    <w:p w14:paraId="1496B0F1" w14:textId="77777777" w:rsidR="004D7D72" w:rsidRDefault="004D7D72" w:rsidP="004D7D72">
      <w:r>
        <w:t>Az alábbi adatokat adhatjuk meg:</w:t>
      </w:r>
    </w:p>
    <w:p w14:paraId="740ED807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Terméknév (utólag nem módosítható)</w:t>
      </w:r>
    </w:p>
    <w:p w14:paraId="78827382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Készlet</w:t>
      </w:r>
    </w:p>
    <w:p w14:paraId="3F9642E1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Cikkszám (utólag nem módosítható)</w:t>
      </w:r>
    </w:p>
    <w:p w14:paraId="029086F0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Termék kiszerelése</w:t>
      </w:r>
    </w:p>
    <w:p w14:paraId="7D954674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Minimum vásárlási mennyiség</w:t>
      </w:r>
    </w:p>
    <w:p w14:paraId="62BCC2DB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Leírás</w:t>
      </w:r>
    </w:p>
    <w:p w14:paraId="7E8C3FEB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Ár (nettóban)</w:t>
      </w:r>
    </w:p>
    <w:p w14:paraId="657D1DF1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Kategória</w:t>
      </w:r>
    </w:p>
    <w:p w14:paraId="0BF2A542" w14:textId="77777777" w:rsidR="004D7D72" w:rsidRDefault="004D7D72" w:rsidP="004D7D72">
      <w:pPr>
        <w:pStyle w:val="Listaszerbekezds"/>
        <w:keepNext w:val="0"/>
        <w:numPr>
          <w:ilvl w:val="0"/>
          <w:numId w:val="47"/>
        </w:numPr>
      </w:pPr>
      <w:r>
        <w:t>Áfakulcs</w:t>
      </w:r>
    </w:p>
    <w:p w14:paraId="76BA8E5E" w14:textId="77777777" w:rsidR="004D7D72" w:rsidRDefault="004D7D72" w:rsidP="004D7D72">
      <w:r>
        <w:t>A rendszer integritása miatt a termékek nem törölhetőek, és bizonyos adataik nem módosíthatóak.</w:t>
      </w:r>
    </w:p>
    <w:p w14:paraId="6DF4B198" w14:textId="19DE0167" w:rsidR="005F6474" w:rsidRDefault="004D7D72" w:rsidP="004D7D72">
      <w:r w:rsidRPr="008F3273">
        <w:rPr>
          <w:noProof/>
        </w:rPr>
        <w:drawing>
          <wp:inline distT="0" distB="0" distL="0" distR="0" wp14:anchorId="5F4E0163" wp14:editId="4E9825D4">
            <wp:extent cx="4867275" cy="2739452"/>
            <wp:effectExtent l="0" t="0" r="0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5910" cy="27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7B3F" w14:textId="77777777" w:rsidR="005F6474" w:rsidRDefault="005F6474">
      <w:pPr>
        <w:keepNext w:val="0"/>
        <w:spacing w:after="160"/>
        <w:ind w:left="0"/>
        <w:jc w:val="left"/>
      </w:pPr>
      <w:r>
        <w:br w:type="page"/>
      </w:r>
    </w:p>
    <w:p w14:paraId="445857E6" w14:textId="77777777" w:rsidR="004D7D72" w:rsidRPr="004D7D72" w:rsidRDefault="004D7D72" w:rsidP="004D7D72">
      <w:pPr>
        <w:pStyle w:val="Cmsor2"/>
      </w:pPr>
      <w:bookmarkStart w:id="515" w:name="_Toc227746261"/>
      <w:bookmarkStart w:id="516" w:name="_Toc227912237"/>
      <w:r w:rsidRPr="004D7D72">
        <w:lastRenderedPageBreak/>
        <w:t>Problémakezelés</w:t>
      </w:r>
      <w:bookmarkEnd w:id="515"/>
      <w:bookmarkEnd w:id="516"/>
    </w:p>
    <w:p w14:paraId="0C30F683" w14:textId="77777777" w:rsidR="004D7D72" w:rsidRDefault="004D7D72" w:rsidP="004D7D72">
      <w:pPr>
        <w:pStyle w:val="Cmsor3"/>
      </w:pPr>
      <w:bookmarkStart w:id="517" w:name="_Toc227746262"/>
      <w:bookmarkStart w:id="518" w:name="_Toc227912238"/>
      <w:r>
        <w:t>Elfelejtett felhasználónév vagy jelszó</w:t>
      </w:r>
      <w:bookmarkEnd w:id="517"/>
      <w:bookmarkEnd w:id="518"/>
    </w:p>
    <w:p w14:paraId="4D6DBEE7" w14:textId="77777777" w:rsidR="004D7D72" w:rsidRDefault="004D7D72" w:rsidP="004D7D72">
      <w:r>
        <w:t>Elfelejtett felhasználónév/jelszó nem rendszerkezelő felhasználók esetén:</w:t>
      </w:r>
      <w:r>
        <w:br/>
        <w:t>Forduljon a vállalat rendszerkezelő felhasználójához a probléma megoldásához.</w:t>
      </w:r>
    </w:p>
    <w:p w14:paraId="0641906B" w14:textId="77777777" w:rsidR="004D7D72" w:rsidRDefault="004D7D72" w:rsidP="004D7D72">
      <w:r>
        <w:t>Elfelejtett felhasználónév/jelszó rendszerkezelő felhasználók esetén:</w:t>
      </w:r>
      <w:r>
        <w:br/>
        <w:t>Vegye fel a kapcsolatot a RÉKA problémamegoldási csapatával emailben vagy telefonon.</w:t>
      </w:r>
    </w:p>
    <w:p w14:paraId="1C4E0CF3" w14:textId="77777777" w:rsidR="004D7D72" w:rsidRDefault="004D7D72" w:rsidP="004D7D72">
      <w:pPr>
        <w:pStyle w:val="Cmsor3"/>
      </w:pPr>
      <w:bookmarkStart w:id="519" w:name="_Toc227746263"/>
      <w:bookmarkStart w:id="520" w:name="_Toc227912239"/>
      <w:r>
        <w:t>Hibabejelentés</w:t>
      </w:r>
      <w:bookmarkEnd w:id="519"/>
      <w:bookmarkEnd w:id="520"/>
    </w:p>
    <w:p w14:paraId="795382F7" w14:textId="77777777" w:rsidR="004D7D72" w:rsidRDefault="004D7D72" w:rsidP="004D7D72">
      <w:r>
        <w:t>Amennyiben bármilyen problémát vagy rendellenes működést tapasztal a RÉKA-rendszerével kapcsolatban, kérjük jelentse be a felmerült problémát a RÉKA hivatalos hibabejelentési csatornáján vagy értesítse cég adminisztrátorát a problémával kapcsolatban.</w:t>
      </w:r>
    </w:p>
    <w:p w14:paraId="13D442E2" w14:textId="77777777" w:rsidR="004D7D72" w:rsidRDefault="004D7D72" w:rsidP="004D7D72">
      <w:pPr>
        <w:pStyle w:val="Cmsor3"/>
      </w:pPr>
      <w:bookmarkStart w:id="521" w:name="_Toc227746264"/>
      <w:bookmarkStart w:id="522" w:name="_Toc227912240"/>
      <w:r>
        <w:t>Kapcsolatfelvétel</w:t>
      </w:r>
      <w:bookmarkEnd w:id="521"/>
      <w:bookmarkEnd w:id="522"/>
    </w:p>
    <w:p w14:paraId="51168309" w14:textId="6CF1AE5C" w:rsidR="004D7D72" w:rsidRPr="000147E9" w:rsidRDefault="004D7D72" w:rsidP="004D7D72">
      <w:r>
        <w:t>Amennyiben bármilyen felmerülő kérdése lenne a rendszerünkkel kapcsolatosan, kérjük vegye fel a kapcsolatot a RÉKA csapatával egyik hivatalos elérhetőségünkön vagy kérheti a vállalata rendszerkezelő felhasználójának segítségét is.</w:t>
      </w:r>
    </w:p>
    <w:sectPr w:rsidR="004D7D72" w:rsidRPr="000147E9" w:rsidSect="005E1C55">
      <w:footerReference w:type="default" r:id="rId24"/>
      <w:headerReference w:type="first" r:id="rId25"/>
      <w:footerReference w:type="first" r:id="rId26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38D28" w14:textId="77777777" w:rsidR="000E777B" w:rsidRDefault="000E777B" w:rsidP="00033854">
      <w:pPr>
        <w:spacing w:line="240" w:lineRule="auto"/>
      </w:pPr>
      <w:r>
        <w:separator/>
      </w:r>
    </w:p>
  </w:endnote>
  <w:endnote w:type="continuationSeparator" w:id="0">
    <w:p w14:paraId="7DC6F7E0" w14:textId="77777777" w:rsidR="000E777B" w:rsidRDefault="000E777B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72C3169" w14:textId="77777777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DF97E" w14:textId="77777777" w:rsidR="000F378B" w:rsidRDefault="000F378B" w:rsidP="000F378B">
    <w:pPr>
      <w:pStyle w:val="llb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257277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EB3A8B6" w14:textId="72EBE5E9" w:rsidR="000978B9" w:rsidRPr="00433D21" w:rsidRDefault="000978B9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5F6474">
          <w:rPr>
            <w:b/>
            <w:bCs/>
            <w:color w:val="00635D" w:themeColor="accent1" w:themeShade="80"/>
          </w:rPr>
          <w:t>78</w:t>
        </w:r>
        <w:r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058904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B9AFA77" w14:textId="77777777" w:rsidR="00B612A1" w:rsidRDefault="00B612A1" w:rsidP="000F378B">
        <w:pPr>
          <w:pStyle w:val="llb"/>
          <w:pBdr>
            <w:top w:val="single" w:sz="6" w:space="1" w:color="auto"/>
          </w:pBdr>
          <w:tabs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  <w:p w14:paraId="1387777B" w14:textId="77777777" w:rsidR="00B612A1" w:rsidRDefault="00B612A1" w:rsidP="000F378B">
    <w:pPr>
      <w:pStyle w:val="llb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B0016" w14:textId="77777777" w:rsidR="000E777B" w:rsidRDefault="000E777B" w:rsidP="00033854">
      <w:pPr>
        <w:spacing w:line="240" w:lineRule="auto"/>
      </w:pPr>
      <w:r>
        <w:separator/>
      </w:r>
    </w:p>
  </w:footnote>
  <w:footnote w:type="continuationSeparator" w:id="0">
    <w:p w14:paraId="6A0A03B4" w14:textId="77777777" w:rsidR="000E777B" w:rsidRDefault="000E777B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41914" w14:textId="77777777" w:rsidR="000941B3" w:rsidRPr="009036E9" w:rsidRDefault="009473F4" w:rsidP="00321C0D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bookmarkStart w:id="1" w:name="_Hlk225233103"/>
    <w:bookmarkStart w:id="2" w:name="_Hlk225233104"/>
    <w:bookmarkStart w:id="3" w:name="_Hlk225233105"/>
    <w:bookmarkStart w:id="4" w:name="_Hlk225233106"/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2856B700" wp14:editId="21B73D2A">
          <wp:extent cx="1768475" cy="466570"/>
          <wp:effectExtent l="0" t="0" r="0" b="0"/>
          <wp:docPr id="6" name="Ábra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321C0D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Dokumentáció</w:t>
    </w:r>
    <w:bookmarkEnd w:id="1"/>
    <w:bookmarkEnd w:id="2"/>
    <w:bookmarkEnd w:id="3"/>
    <w:bookmarkEnd w:id="4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D2B8" w14:textId="77777777" w:rsidR="00B612A1" w:rsidRPr="000978B9" w:rsidRDefault="00B612A1" w:rsidP="000978B9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DB236A6" wp14:editId="08E72F3D">
          <wp:extent cx="1768475" cy="466570"/>
          <wp:effectExtent l="0" t="0" r="0" b="0"/>
          <wp:docPr id="902432955" name="Ábra 9024329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7" type="#_x0000_t75" style="width:159.85pt;height:173.3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82C09A28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pStyle w:val="Cmsor2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msor3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C81B12"/>
    <w:multiLevelType w:val="hybridMultilevel"/>
    <w:tmpl w:val="F6C8D96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7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42784"/>
    <w:multiLevelType w:val="hybridMultilevel"/>
    <w:tmpl w:val="6AA484AE"/>
    <w:lvl w:ilvl="0" w:tplc="8578E2C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F95178"/>
    <w:multiLevelType w:val="hybridMultilevel"/>
    <w:tmpl w:val="384891A0"/>
    <w:lvl w:ilvl="0" w:tplc="90BC0C4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3D8568A1"/>
    <w:multiLevelType w:val="hybridMultilevel"/>
    <w:tmpl w:val="81F6373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F7FC3"/>
    <w:multiLevelType w:val="hybridMultilevel"/>
    <w:tmpl w:val="421EFB6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2598D"/>
    <w:multiLevelType w:val="hybridMultilevel"/>
    <w:tmpl w:val="9DFC583A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22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5" w15:restartNumberingAfterBreak="0">
    <w:nsid w:val="6EF02B52"/>
    <w:multiLevelType w:val="hybridMultilevel"/>
    <w:tmpl w:val="0AE4073C"/>
    <w:lvl w:ilvl="0" w:tplc="F956E9D4">
      <w:numFmt w:val="bullet"/>
      <w:lvlText w:val="-"/>
      <w:lvlJc w:val="left"/>
      <w:pPr>
        <w:ind w:left="1778" w:hanging="360"/>
      </w:pPr>
      <w:rPr>
        <w:rFonts w:ascii="Century Gothic" w:eastAsiaTheme="minorHAnsi" w:hAnsi="Century Gothic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96F57"/>
    <w:multiLevelType w:val="hybridMultilevel"/>
    <w:tmpl w:val="78142A8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17"/>
  </w:num>
  <w:num w:numId="4">
    <w:abstractNumId w:val="7"/>
  </w:num>
  <w:num w:numId="5">
    <w:abstractNumId w:val="10"/>
  </w:num>
  <w:num w:numId="6">
    <w:abstractNumId w:val="28"/>
  </w:num>
  <w:num w:numId="7">
    <w:abstractNumId w:val="16"/>
  </w:num>
  <w:num w:numId="8">
    <w:abstractNumId w:val="3"/>
  </w:num>
  <w:num w:numId="9">
    <w:abstractNumId w:val="11"/>
  </w:num>
  <w:num w:numId="10">
    <w:abstractNumId w:val="0"/>
  </w:num>
  <w:num w:numId="11">
    <w:abstractNumId w:val="13"/>
  </w:num>
  <w:num w:numId="12">
    <w:abstractNumId w:val="12"/>
  </w:num>
  <w:num w:numId="13">
    <w:abstractNumId w:val="30"/>
  </w:num>
  <w:num w:numId="14">
    <w:abstractNumId w:val="15"/>
  </w:num>
  <w:num w:numId="15">
    <w:abstractNumId w:val="21"/>
  </w:num>
  <w:num w:numId="16">
    <w:abstractNumId w:val="24"/>
  </w:num>
  <w:num w:numId="17">
    <w:abstractNumId w:val="6"/>
  </w:num>
  <w:num w:numId="18">
    <w:abstractNumId w:val="1"/>
  </w:num>
  <w:num w:numId="19">
    <w:abstractNumId w:val="4"/>
  </w:num>
  <w:num w:numId="20">
    <w:abstractNumId w:val="19"/>
  </w:num>
  <w:num w:numId="21">
    <w:abstractNumId w:val="22"/>
  </w:num>
  <w:num w:numId="22">
    <w:abstractNumId w:val="23"/>
  </w:num>
  <w:num w:numId="23">
    <w:abstractNumId w:val="9"/>
  </w:num>
  <w:num w:numId="24">
    <w:abstractNumId w:val="2"/>
  </w:num>
  <w:num w:numId="25">
    <w:abstractNumId w:val="8"/>
  </w:num>
  <w:num w:numId="26">
    <w:abstractNumId w:val="8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5"/>
  </w:num>
  <w:num w:numId="43">
    <w:abstractNumId w:val="20"/>
  </w:num>
  <w:num w:numId="44">
    <w:abstractNumId w:val="5"/>
  </w:num>
  <w:num w:numId="45">
    <w:abstractNumId w:val="14"/>
  </w:num>
  <w:num w:numId="46">
    <w:abstractNumId w:val="18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6"/>
    <w:rsid w:val="00007898"/>
    <w:rsid w:val="000147E9"/>
    <w:rsid w:val="00016663"/>
    <w:rsid w:val="00033854"/>
    <w:rsid w:val="000941B3"/>
    <w:rsid w:val="000978B9"/>
    <w:rsid w:val="000A2525"/>
    <w:rsid w:val="000A6D75"/>
    <w:rsid w:val="000B28F5"/>
    <w:rsid w:val="000E777B"/>
    <w:rsid w:val="000F378B"/>
    <w:rsid w:val="00101C8F"/>
    <w:rsid w:val="0010750D"/>
    <w:rsid w:val="0012506A"/>
    <w:rsid w:val="00165677"/>
    <w:rsid w:val="00177313"/>
    <w:rsid w:val="00183C41"/>
    <w:rsid w:val="00186E99"/>
    <w:rsid w:val="001E35AF"/>
    <w:rsid w:val="001E35D2"/>
    <w:rsid w:val="001E4C9B"/>
    <w:rsid w:val="002147AE"/>
    <w:rsid w:val="00241B51"/>
    <w:rsid w:val="00282F5C"/>
    <w:rsid w:val="002960E1"/>
    <w:rsid w:val="002C2F0C"/>
    <w:rsid w:val="002E4D2D"/>
    <w:rsid w:val="00314A86"/>
    <w:rsid w:val="00321C0D"/>
    <w:rsid w:val="003432D2"/>
    <w:rsid w:val="003906B1"/>
    <w:rsid w:val="003F1D12"/>
    <w:rsid w:val="003F7E07"/>
    <w:rsid w:val="00425274"/>
    <w:rsid w:val="00433D21"/>
    <w:rsid w:val="00481600"/>
    <w:rsid w:val="00491871"/>
    <w:rsid w:val="004D027C"/>
    <w:rsid w:val="004D1363"/>
    <w:rsid w:val="004D185A"/>
    <w:rsid w:val="004D7D72"/>
    <w:rsid w:val="004E4BCC"/>
    <w:rsid w:val="00524537"/>
    <w:rsid w:val="005424E4"/>
    <w:rsid w:val="00552B94"/>
    <w:rsid w:val="005A7BBA"/>
    <w:rsid w:val="005A7CAB"/>
    <w:rsid w:val="005B1FCC"/>
    <w:rsid w:val="005B48A5"/>
    <w:rsid w:val="005C1AAD"/>
    <w:rsid w:val="005C79B8"/>
    <w:rsid w:val="005E1C55"/>
    <w:rsid w:val="005F6474"/>
    <w:rsid w:val="00610CA0"/>
    <w:rsid w:val="00613D26"/>
    <w:rsid w:val="006230F9"/>
    <w:rsid w:val="006701BF"/>
    <w:rsid w:val="006B5B2B"/>
    <w:rsid w:val="006C40CF"/>
    <w:rsid w:val="00725F71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7E58EB"/>
    <w:rsid w:val="007F1B50"/>
    <w:rsid w:val="00814AAE"/>
    <w:rsid w:val="0081767E"/>
    <w:rsid w:val="00824623"/>
    <w:rsid w:val="008318D8"/>
    <w:rsid w:val="008421D7"/>
    <w:rsid w:val="00867ED5"/>
    <w:rsid w:val="00896810"/>
    <w:rsid w:val="008A2A99"/>
    <w:rsid w:val="009036E9"/>
    <w:rsid w:val="00903B0B"/>
    <w:rsid w:val="00911CEF"/>
    <w:rsid w:val="00934464"/>
    <w:rsid w:val="009473F4"/>
    <w:rsid w:val="009A5CDD"/>
    <w:rsid w:val="009B0EA4"/>
    <w:rsid w:val="009C5AA4"/>
    <w:rsid w:val="00A17119"/>
    <w:rsid w:val="00A1769C"/>
    <w:rsid w:val="00A2180A"/>
    <w:rsid w:val="00A73499"/>
    <w:rsid w:val="00A85629"/>
    <w:rsid w:val="00A87B37"/>
    <w:rsid w:val="00AA1A6F"/>
    <w:rsid w:val="00AC3A6E"/>
    <w:rsid w:val="00AD6816"/>
    <w:rsid w:val="00AE20B4"/>
    <w:rsid w:val="00AF09AA"/>
    <w:rsid w:val="00AF1EF9"/>
    <w:rsid w:val="00B612A1"/>
    <w:rsid w:val="00B8399C"/>
    <w:rsid w:val="00B90C66"/>
    <w:rsid w:val="00B95AE8"/>
    <w:rsid w:val="00BA45F6"/>
    <w:rsid w:val="00BB493E"/>
    <w:rsid w:val="00BB762F"/>
    <w:rsid w:val="00BC1083"/>
    <w:rsid w:val="00BD7DAD"/>
    <w:rsid w:val="00BE3C29"/>
    <w:rsid w:val="00BE4D99"/>
    <w:rsid w:val="00BF65D6"/>
    <w:rsid w:val="00C1051F"/>
    <w:rsid w:val="00C158DB"/>
    <w:rsid w:val="00C27438"/>
    <w:rsid w:val="00C627CD"/>
    <w:rsid w:val="00C86F6A"/>
    <w:rsid w:val="00C87BFE"/>
    <w:rsid w:val="00CB2ECD"/>
    <w:rsid w:val="00CC25E4"/>
    <w:rsid w:val="00CE61BF"/>
    <w:rsid w:val="00CF4EEE"/>
    <w:rsid w:val="00D65559"/>
    <w:rsid w:val="00D80AFE"/>
    <w:rsid w:val="00D92271"/>
    <w:rsid w:val="00DB3E9A"/>
    <w:rsid w:val="00DD007C"/>
    <w:rsid w:val="00DE2596"/>
    <w:rsid w:val="00DE50EA"/>
    <w:rsid w:val="00DE51A9"/>
    <w:rsid w:val="00DE58E0"/>
    <w:rsid w:val="00E11D23"/>
    <w:rsid w:val="00E23FA0"/>
    <w:rsid w:val="00E27F14"/>
    <w:rsid w:val="00E51D74"/>
    <w:rsid w:val="00E7539D"/>
    <w:rsid w:val="00EC470B"/>
    <w:rsid w:val="00EC6454"/>
    <w:rsid w:val="00ED0C25"/>
    <w:rsid w:val="00EF6165"/>
    <w:rsid w:val="00F03898"/>
    <w:rsid w:val="00F52104"/>
    <w:rsid w:val="00F60106"/>
    <w:rsid w:val="00FB3815"/>
    <w:rsid w:val="00FC476F"/>
    <w:rsid w:val="00FD44B0"/>
    <w:rsid w:val="00FE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29B1E"/>
  <w15:chartTrackingRefBased/>
  <w15:docId w15:val="{C397A96B-2BE9-471A-AD6C-F504386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2271"/>
    <w:pPr>
      <w:keepNext/>
      <w:spacing w:after="0"/>
      <w:ind w:left="1418"/>
      <w:jc w:val="both"/>
    </w:pPr>
  </w:style>
  <w:style w:type="paragraph" w:styleId="Cmsor1">
    <w:name w:val="heading 1"/>
    <w:basedOn w:val="Norml"/>
    <w:next w:val="Cmsor2"/>
    <w:link w:val="Cmsor1Char"/>
    <w:uiPriority w:val="9"/>
    <w:qFormat/>
    <w:rsid w:val="00321C0D"/>
    <w:pPr>
      <w:pageBreakBefore/>
      <w:numPr>
        <w:numId w:val="18"/>
      </w:numPr>
      <w:spacing w:after="240" w:line="240" w:lineRule="auto"/>
      <w:outlineLvl w:val="0"/>
    </w:pPr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paragraph" w:styleId="Cmsor2">
    <w:name w:val="heading 2"/>
    <w:basedOn w:val="Cmsor1"/>
    <w:next w:val="Cmsor3"/>
    <w:link w:val="Cmsor2Char"/>
    <w:uiPriority w:val="9"/>
    <w:qFormat/>
    <w:rsid w:val="00321C0D"/>
    <w:pPr>
      <w:pageBreakBefore w:val="0"/>
      <w:numPr>
        <w:ilvl w:val="1"/>
      </w:numPr>
      <w:spacing w:before="120" w:after="120"/>
      <w:outlineLvl w:val="1"/>
    </w:pPr>
    <w:rPr>
      <w:b w:val="0"/>
      <w:bCs w:val="0"/>
      <w:color w:val="00948B" w:themeColor="accent1" w:themeShade="BF"/>
      <w:sz w:val="36"/>
      <w:szCs w:val="27"/>
    </w:rPr>
  </w:style>
  <w:style w:type="paragraph" w:styleId="Cmsor3">
    <w:name w:val="heading 3"/>
    <w:basedOn w:val="Cmsor2"/>
    <w:next w:val="Norml"/>
    <w:link w:val="Cmsor3Char"/>
    <w:uiPriority w:val="9"/>
    <w:qFormat/>
    <w:rsid w:val="00016663"/>
    <w:pPr>
      <w:numPr>
        <w:ilvl w:val="2"/>
      </w:numPr>
      <w:spacing w:before="100" w:beforeAutospacing="1" w:after="100" w:afterAutospacing="1"/>
      <w:ind w:left="2211" w:hanging="1077"/>
      <w:outlineLvl w:val="2"/>
    </w:pPr>
    <w:rPr>
      <w:rFonts w:asciiTheme="minorHAnsi" w:hAnsiTheme="minorHAnsi"/>
      <w:bCs/>
      <w:color w:val="00C6BB" w:themeColor="accent1"/>
      <w:sz w:val="27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96810"/>
    <w:pPr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948B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1C0D"/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1C0D"/>
    <w:rPr>
      <w:rFonts w:asciiTheme="majorHAnsi" w:eastAsia="Times New Roman" w:hAnsiTheme="majorHAnsi" w:cs="Times New Roman"/>
      <w:color w:val="00948B" w:themeColor="accent1" w:themeShade="BF"/>
      <w:kern w:val="36"/>
      <w:sz w:val="36"/>
      <w:szCs w:val="27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16663"/>
    <w:rPr>
      <w:rFonts w:eastAsia="Times New Roman" w:cs="Times New Roman"/>
      <w:bCs/>
      <w:color w:val="00C6BB" w:themeColor="accent1"/>
      <w:kern w:val="36"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autoRedefine/>
    <w:uiPriority w:val="34"/>
    <w:qFormat/>
    <w:rsid w:val="00016663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  <w:style w:type="table" w:styleId="Rcsostblzat">
    <w:name w:val="Table Grid"/>
    <w:basedOn w:val="Normltblzat"/>
    <w:uiPriority w:val="39"/>
    <w:rsid w:val="00FE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4Char">
    <w:name w:val="Címsor 4 Char"/>
    <w:basedOn w:val="Bekezdsalapbettpusa"/>
    <w:link w:val="Cmsor4"/>
    <w:uiPriority w:val="9"/>
    <w:rsid w:val="00896810"/>
    <w:rPr>
      <w:rFonts w:asciiTheme="majorHAnsi" w:eastAsiaTheme="majorEastAsia" w:hAnsiTheme="majorHAnsi" w:cstheme="majorBidi"/>
      <w:i/>
      <w:iCs/>
      <w:color w:val="00948B" w:themeColor="accent1" w:themeShade="BF"/>
    </w:rPr>
  </w:style>
  <w:style w:type="paragraph" w:styleId="TJ4">
    <w:name w:val="toc 4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72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96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120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144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168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81767E"/>
    <w:pPr>
      <w:keepNext w:val="0"/>
      <w:spacing w:after="100" w:line="278" w:lineRule="auto"/>
      <w:ind w:left="1920"/>
      <w:jc w:val="left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character" w:styleId="Feloldatlanmegemlts">
    <w:name w:val="Unresolved Mention"/>
    <w:basedOn w:val="Bekezdsalapbettpusa"/>
    <w:uiPriority w:val="99"/>
    <w:semiHidden/>
    <w:unhideWhenUsed/>
    <w:rsid w:val="00817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svg"/><Relationship Id="rId18" Type="http://schemas.openxmlformats.org/officeDocument/2006/relationships/image" Target="media/image9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localhost:3000/api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ar.pza\Documents\Egy&#233;ni%20Office-sablonok\natur_alap_REK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28CFD61F3149C18D3129633358CA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B88BCC-B334-4C14-9D46-5D42AAF032B5}"/>
      </w:docPartPr>
      <w:docPartBody>
        <w:p w:rsidR="00B95CD8" w:rsidRDefault="00F75E55">
          <w:pPr>
            <w:pStyle w:val="7A28CFD61F3149C18D3129633358CAA8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EA19E557E67040AF94F88E31C6B39BC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9087A00-5715-46E2-A562-1BF7E8AA42C1}"/>
      </w:docPartPr>
      <w:docPartBody>
        <w:p w:rsidR="00B95CD8" w:rsidRDefault="00F75E55">
          <w:pPr>
            <w:pStyle w:val="EA19E557E67040AF94F88E31C6B39BC2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D8"/>
    <w:rsid w:val="00153F49"/>
    <w:rsid w:val="00292E49"/>
    <w:rsid w:val="00340905"/>
    <w:rsid w:val="00725F71"/>
    <w:rsid w:val="00934464"/>
    <w:rsid w:val="00B21B4C"/>
    <w:rsid w:val="00B63B82"/>
    <w:rsid w:val="00B95CD8"/>
    <w:rsid w:val="00F7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28CFD61F3149C18D3129633358CAA8">
    <w:name w:val="7A28CFD61F3149C18D3129633358CAA8"/>
  </w:style>
  <w:style w:type="paragraph" w:customStyle="1" w:styleId="EA19E557E67040AF94F88E31C6B39BC2">
    <w:name w:val="EA19E557E67040AF94F88E31C6B39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natur_alap_REKA</Template>
  <TotalTime>0</TotalTime>
  <Pages>79</Pages>
  <Words>11571</Words>
  <Characters>79847</Characters>
  <Application>Microsoft Office Word</Application>
  <DocSecurity>0</DocSecurity>
  <Lines>665</Lines>
  <Paragraphs>182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16</cp:revision>
  <cp:lastPrinted>2026-04-01T06:34:00Z</cp:lastPrinted>
  <dcterms:created xsi:type="dcterms:W3CDTF">2026-03-24T07:25:00Z</dcterms:created>
  <dcterms:modified xsi:type="dcterms:W3CDTF">2026-04-24T06:52:00Z</dcterms:modified>
</cp:coreProperties>
</file>