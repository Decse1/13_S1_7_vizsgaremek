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01807687" w14:textId="77777777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A6584F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84FD9DB" w14:textId="77777777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61EAB280" w14:textId="77777777">
            <w:tc>
              <w:tcPr>
                <w:tcW w:w="7672" w:type="dxa"/>
              </w:tcPr>
              <w:p w14:paraId="53AAFE4D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5C79B8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308A6C81" w14:textId="77777777">
            <w:sdt>
              <w:sdtPr>
                <w:rPr>
                  <w:rStyle w:val="AlcmChar"/>
                  <w:color w:val="auto"/>
                  <w:sz w:val="28"/>
                  <w:szCs w:val="28"/>
                </w:rPr>
                <w:alias w:val="Alcím"/>
                <w:id w:val="13406923"/>
                <w:placeholder>
                  <w:docPart w:val="7A28CFD61F3149C18D3129633358CAA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3CED33D" w14:textId="77777777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DE50EA">
                      <w:rPr>
                        <w:rStyle w:val="AlcmChar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1E1D3851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971642F" w14:textId="4D0834DA" w:rsidR="00DE50EA" w:rsidRPr="00DE50EA" w:rsidRDefault="00C133EB" w:rsidP="00DE50EA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</w:pPr>
                <w:r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Front</w:t>
                </w:r>
                <w:r w:rsidR="008E15BD"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end t</w:t>
                </w:r>
                <w:r w:rsidR="00C23922"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eszt dokumentáció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454F30C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2063BB6" w14:textId="5D1610B6" w:rsidR="000A6D75" w:rsidRDefault="00DE50EA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215536D86DD94E6B9E5CC8BB7089C1F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E81A88">
                      <w:rPr>
                        <w:color w:val="00C6BB" w:themeColor="accent1"/>
                        <w:sz w:val="28"/>
                        <w:szCs w:val="28"/>
                      </w:rPr>
                      <w:t>Paller</w:t>
                    </w:r>
                    <w:r w:rsidR="00E81A88" w:rsidRPr="00F527B4">
                      <w:rPr>
                        <w:color w:val="00C6BB" w:themeColor="accent1"/>
                        <w:sz w:val="28"/>
                        <w:szCs w:val="28"/>
                      </w:rPr>
                      <w:t xml:space="preserve"> </w:t>
                    </w:r>
                    <w:r w:rsidR="00E81A88">
                      <w:rPr>
                        <w:color w:val="00C6BB" w:themeColor="accent1"/>
                        <w:sz w:val="28"/>
                        <w:szCs w:val="28"/>
                      </w:rPr>
                      <w:t>Péter</w:t>
                    </w:r>
                    <w:r w:rsidR="00E81A88" w:rsidRPr="00F117F9">
                      <w:rPr>
                        <w:color w:val="00C6BB" w:themeColor="accent1"/>
                        <w:sz w:val="28"/>
                        <w:szCs w:val="28"/>
                      </w:rPr>
                      <w:t xml:space="preserve"> </w:t>
                    </w:r>
                    <w:r w:rsidR="00E81A88">
                      <w:rPr>
                        <w:color w:val="00C6BB" w:themeColor="accent1"/>
                        <w:sz w:val="28"/>
                        <w:szCs w:val="28"/>
                      </w:rPr>
                      <w:t>Décse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A19E557E67040AF94F88E31C6B39BC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27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42DAF7A" w14:textId="655AAC00" w:rsidR="000A6D75" w:rsidRDefault="00C173A6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2026.02.2</w:t>
                    </w:r>
                    <w:r w:rsidR="00711FDA">
                      <w:rPr>
                        <w:color w:val="00C6BB" w:themeColor="accent1"/>
                        <w:sz w:val="28"/>
                        <w:szCs w:val="28"/>
                      </w:rPr>
                      <w:t>7</w:t>
                    </w:r>
                    <w:r>
                      <w:rPr>
                        <w:color w:val="00C6BB" w:themeColor="accent1"/>
                        <w:sz w:val="28"/>
                        <w:szCs w:val="28"/>
                      </w:rPr>
                      <w:t>.</w:t>
                    </w:r>
                  </w:p>
                </w:sdtContent>
              </w:sdt>
              <w:p w14:paraId="07B1A68D" w14:textId="77777777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0A0F6664" w14:textId="77777777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D7B5DD" w14:textId="77777777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499CED9B" w14:textId="4638D359" w:rsidR="00A751CA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46267" w:history="1">
            <w:r w:rsidR="00A751CA" w:rsidRPr="00FB60E4">
              <w:rPr>
                <w:rStyle w:val="Hiperhivatkozs"/>
                <w:rFonts w:cstheme="majorHAnsi"/>
                <w:noProof/>
              </w:rPr>
              <w:t>1.</w:t>
            </w:r>
            <w:r w:rsidR="00A751CA">
              <w:rPr>
                <w:rFonts w:cstheme="minorBidi"/>
                <w:noProof/>
              </w:rPr>
              <w:tab/>
            </w:r>
            <w:r w:rsidR="00A751CA" w:rsidRPr="00FB60E4">
              <w:rPr>
                <w:rStyle w:val="Hiperhivatkozs"/>
                <w:noProof/>
              </w:rPr>
              <w:t>Frontend tesztelés - információk</w:t>
            </w:r>
            <w:r w:rsidR="00A751CA">
              <w:rPr>
                <w:noProof/>
                <w:webHidden/>
              </w:rPr>
              <w:tab/>
            </w:r>
            <w:r w:rsidR="00A751CA">
              <w:rPr>
                <w:noProof/>
                <w:webHidden/>
              </w:rPr>
              <w:fldChar w:fldCharType="begin"/>
            </w:r>
            <w:r w:rsidR="00A751CA">
              <w:rPr>
                <w:noProof/>
                <w:webHidden/>
              </w:rPr>
              <w:instrText xml:space="preserve"> PAGEREF _Toc227746267 \h </w:instrText>
            </w:r>
            <w:r w:rsidR="00A751CA">
              <w:rPr>
                <w:noProof/>
                <w:webHidden/>
              </w:rPr>
            </w:r>
            <w:r w:rsidR="00A751CA">
              <w:rPr>
                <w:noProof/>
                <w:webHidden/>
              </w:rPr>
              <w:fldChar w:fldCharType="separate"/>
            </w:r>
            <w:r w:rsidR="00A751CA">
              <w:rPr>
                <w:noProof/>
                <w:webHidden/>
              </w:rPr>
              <w:t>3</w:t>
            </w:r>
            <w:r w:rsidR="00A751CA">
              <w:rPr>
                <w:noProof/>
                <w:webHidden/>
              </w:rPr>
              <w:fldChar w:fldCharType="end"/>
            </w:r>
          </w:hyperlink>
        </w:p>
        <w:p w14:paraId="24542E6C" w14:textId="0A634031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68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Tesztelés során 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BA47" w14:textId="10CF0765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69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Tesztelés előfeltételei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815DA" w14:textId="24C3AA44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0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Bejelentkezés a projektbe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20CB" w14:textId="63F033C1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1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Frontend URL-je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5C1FE" w14:textId="4E1C164D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2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Böngésző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1A97" w14:textId="66F09039" w:rsidR="00A751CA" w:rsidRDefault="00A751CA">
          <w:pPr>
            <w:pStyle w:val="TJ1"/>
            <w:rPr>
              <w:rFonts w:cstheme="minorBidi"/>
              <w:noProof/>
            </w:rPr>
          </w:pPr>
          <w:hyperlink w:anchor="_Toc227746273" w:history="1">
            <w:r w:rsidRPr="00FB60E4">
              <w:rPr>
                <w:rStyle w:val="Hiperhivatkozs"/>
                <w:rFonts w:cstheme="majorHAnsi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FB60E4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91396" w14:textId="11B8E197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4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175D" w14:textId="2C7974CA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5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A3BA1" w14:textId="2BF93B38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6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583E" w14:textId="4CFA17F7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7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Bevitt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2AAD" w14:textId="1448C9BC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8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F4C1" w14:textId="2A105D60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79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7C02" w14:textId="3EAB1842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80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Teszteket tartalmazó fájl útvonala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4825" w14:textId="3D70305E" w:rsidR="00A751CA" w:rsidRDefault="00A751CA">
          <w:pPr>
            <w:pStyle w:val="TJ1"/>
            <w:rPr>
              <w:rFonts w:cstheme="minorBidi"/>
              <w:noProof/>
            </w:rPr>
          </w:pPr>
          <w:hyperlink w:anchor="_Toc227746281" w:history="1">
            <w:r w:rsidRPr="00FB60E4">
              <w:rPr>
                <w:rStyle w:val="Hiperhivatkozs"/>
                <w:rFonts w:cstheme="majorHAnsi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FB60E4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912E" w14:textId="429D9729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82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4E1B" w14:textId="717502F2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83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24B8" w14:textId="32057C66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84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D888E" w14:textId="058CE710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85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Bevitt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74AB" w14:textId="048590E1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86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B018" w14:textId="406D8876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87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458D2" w14:textId="0297535F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88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Teszteket tartalmazó fájl útvonala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2A6E" w14:textId="2A7137DB" w:rsidR="00A751CA" w:rsidRDefault="00A751CA">
          <w:pPr>
            <w:pStyle w:val="TJ1"/>
            <w:rPr>
              <w:rFonts w:cstheme="minorBidi"/>
              <w:noProof/>
            </w:rPr>
          </w:pPr>
          <w:hyperlink w:anchor="_Toc227746289" w:history="1">
            <w:r w:rsidRPr="00FB60E4">
              <w:rPr>
                <w:rStyle w:val="Hiperhivatkozs"/>
                <w:rFonts w:cstheme="majorHAnsi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FB60E4">
              <w:rPr>
                <w:rStyle w:val="Hiperhivatkozs"/>
                <w:noProof/>
              </w:rPr>
              <w:t>Oldalsáv és profilmenü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BC5D" w14:textId="5F0B7ED3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0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F2608" w14:textId="3C865791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1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2F079" w14:textId="5A29051A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2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3D8D" w14:textId="5663CA83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3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Bevitt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4422" w14:textId="7304A554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4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09436" w14:textId="3E929F56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5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9682" w14:textId="45941D03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6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Teszteket tartalmazó fájl útvonala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4F097" w14:textId="1B44BF7D" w:rsidR="00A751CA" w:rsidRDefault="00A751CA">
          <w:pPr>
            <w:pStyle w:val="TJ1"/>
            <w:rPr>
              <w:rFonts w:cstheme="minorBidi"/>
              <w:noProof/>
            </w:rPr>
          </w:pPr>
          <w:hyperlink w:anchor="_Toc227746297" w:history="1">
            <w:r w:rsidRPr="00FB60E4">
              <w:rPr>
                <w:rStyle w:val="Hiperhivatkozs"/>
                <w:rFonts w:cstheme="majorHAnsi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FB60E4">
              <w:rPr>
                <w:rStyle w:val="Hiperhivatkozs"/>
                <w:noProof/>
              </w:rPr>
              <w:t>Új termék felvétele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E91F7" w14:textId="287C1BFF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8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2AB03" w14:textId="27BE2FE0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299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77CB6" w14:textId="2E8514A7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300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3E29" w14:textId="1FAF21CC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301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Bevitt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5A867" w14:textId="020197BB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302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Várt 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A347C" w14:textId="658D3E06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303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C544F" w14:textId="00126888" w:rsidR="00A751CA" w:rsidRDefault="00A751CA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7746304" w:history="1">
            <w:r w:rsidRPr="00FB60E4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FB60E4">
              <w:rPr>
                <w:rStyle w:val="Hiperhivatkozs"/>
                <w:noProof/>
              </w:rPr>
              <w:t>Teszteket tartalmazó fájl útvonala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D134" w14:textId="64EB3DAD" w:rsidR="001E35AF" w:rsidRDefault="00E7539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8DDAB34" w14:textId="77777777" w:rsidR="001E35AF" w:rsidRDefault="001E35AF" w:rsidP="001E35AF">
      <w:pPr>
        <w:pStyle w:val="Cmsor1"/>
        <w:sectPr w:rsidR="001E35AF" w:rsidSect="00252C9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596A831E" w14:textId="25C4D594" w:rsidR="00E81A88" w:rsidRDefault="005C2889" w:rsidP="00624B77">
      <w:pPr>
        <w:pStyle w:val="Cmsor1"/>
      </w:pPr>
      <w:bookmarkStart w:id="1" w:name="_Toc227746267"/>
      <w:r>
        <w:lastRenderedPageBreak/>
        <w:t>Frontend tesztelés</w:t>
      </w:r>
      <w:r w:rsidR="006F26A8">
        <w:t xml:space="preserve"> - információk</w:t>
      </w:r>
      <w:bookmarkEnd w:id="1"/>
    </w:p>
    <w:p w14:paraId="1B3FFACA" w14:textId="378CD025" w:rsidR="00624B77" w:rsidRDefault="00721453" w:rsidP="00624B77">
      <w:pPr>
        <w:pStyle w:val="Cmsor2"/>
      </w:pPr>
      <w:bookmarkStart w:id="2" w:name="_Toc227746268"/>
      <w:r>
        <w:t>Tesztelés során használt eszközök</w:t>
      </w:r>
      <w:bookmarkEnd w:id="2"/>
    </w:p>
    <w:p w14:paraId="448A797F" w14:textId="6F1D2BCE" w:rsidR="00624B77" w:rsidRDefault="00721453" w:rsidP="00721453">
      <w:pPr>
        <w:pStyle w:val="Listaszerbekezds"/>
        <w:numPr>
          <w:ilvl w:val="0"/>
          <w:numId w:val="26"/>
        </w:numPr>
      </w:pPr>
      <w:r>
        <w:t>Selenium WebDriver: automatizált teszteléshez</w:t>
      </w:r>
    </w:p>
    <w:p w14:paraId="553D3FBA" w14:textId="40D86226" w:rsidR="00721453" w:rsidRDefault="00721453" w:rsidP="00721453">
      <w:pPr>
        <w:pStyle w:val="Listaszerbekezds"/>
        <w:numPr>
          <w:ilvl w:val="0"/>
          <w:numId w:val="26"/>
        </w:numPr>
      </w:pPr>
      <w:r>
        <w:t>Mocha: tesztkeretrendszer</w:t>
      </w:r>
    </w:p>
    <w:p w14:paraId="7702BC4C" w14:textId="5D2AFED3" w:rsidR="00721453" w:rsidRDefault="00721453" w:rsidP="00721453">
      <w:pPr>
        <w:pStyle w:val="Listaszerbekezds"/>
        <w:numPr>
          <w:ilvl w:val="0"/>
          <w:numId w:val="26"/>
        </w:numPr>
      </w:pPr>
      <w:r>
        <w:t>Mozilla Firefox: böngésző</w:t>
      </w:r>
    </w:p>
    <w:p w14:paraId="7CD9FCDC" w14:textId="521BCB91" w:rsidR="00721453" w:rsidRDefault="00721453" w:rsidP="00721453">
      <w:pPr>
        <w:pStyle w:val="Listaszerbekezds"/>
        <w:numPr>
          <w:ilvl w:val="0"/>
          <w:numId w:val="26"/>
        </w:numPr>
      </w:pPr>
      <w:r>
        <w:t>GeckoDriver: Selenium és a Firefox közötti kapcsolathoz</w:t>
      </w:r>
    </w:p>
    <w:p w14:paraId="0A62603E" w14:textId="58B8342E" w:rsidR="00721453" w:rsidRDefault="00721453" w:rsidP="00721453">
      <w:pPr>
        <w:pStyle w:val="Listaszerbekezds"/>
        <w:numPr>
          <w:ilvl w:val="0"/>
          <w:numId w:val="26"/>
        </w:numPr>
      </w:pPr>
      <w:r>
        <w:t>JavaScript: tesztek megírásához használt programnyelv</w:t>
      </w:r>
    </w:p>
    <w:p w14:paraId="7D03E5E0" w14:textId="6E8E8141" w:rsidR="00624B77" w:rsidRDefault="0044498D" w:rsidP="00624B77">
      <w:pPr>
        <w:pStyle w:val="Cmsor2"/>
      </w:pPr>
      <w:bookmarkStart w:id="3" w:name="_Toc227746269"/>
      <w:r>
        <w:t>Tesztelés előfeltételei</w:t>
      </w:r>
      <w:bookmarkEnd w:id="3"/>
    </w:p>
    <w:p w14:paraId="7D9DCF0C" w14:textId="65052BD3" w:rsidR="00624B77" w:rsidRDefault="0044498D" w:rsidP="0044498D">
      <w:pPr>
        <w:pStyle w:val="Listaszerbekezds"/>
        <w:numPr>
          <w:ilvl w:val="0"/>
          <w:numId w:val="26"/>
        </w:numPr>
      </w:pPr>
      <w:r>
        <w:t>Telepített Mozilla Firefox böngésző</w:t>
      </w:r>
      <w:r w:rsidR="00293E3B">
        <w:t xml:space="preserve"> Windows 11 rendszeren</w:t>
      </w:r>
    </w:p>
    <w:p w14:paraId="5543C47E" w14:textId="7F7186EC" w:rsidR="0044498D" w:rsidRDefault="0044498D" w:rsidP="0044498D">
      <w:pPr>
        <w:pStyle w:val="Listaszerbekezds"/>
        <w:numPr>
          <w:ilvl w:val="0"/>
          <w:numId w:val="26"/>
        </w:numPr>
      </w:pPr>
      <w:r>
        <w:t xml:space="preserve">Selenium WebDriver, Mocha és a GeckoDriver függőségek telepítése a frontend projekthez </w:t>
      </w:r>
      <w:r w:rsidR="004E4C93">
        <w:t>’</w:t>
      </w:r>
      <w:r>
        <w:t>npm</w:t>
      </w:r>
      <w:r w:rsidR="004E4C93">
        <w:t xml:space="preserve"> install’</w:t>
      </w:r>
      <w:r>
        <w:t xml:space="preserve"> parancs segítségével</w:t>
      </w:r>
    </w:p>
    <w:p w14:paraId="636942C7" w14:textId="6D31D19E" w:rsidR="0044498D" w:rsidRDefault="0044498D" w:rsidP="0044498D">
      <w:pPr>
        <w:pStyle w:val="Listaszerbekezds"/>
        <w:numPr>
          <w:ilvl w:val="0"/>
          <w:numId w:val="26"/>
        </w:numPr>
      </w:pPr>
      <w:r>
        <w:t xml:space="preserve">A projekthez tartozó </w:t>
      </w:r>
      <w:r w:rsidR="00617DC4">
        <w:t>backend és frontend futtatása</w:t>
      </w:r>
      <w:r w:rsidR="00A81830">
        <w:t>, és az ezekhez szükséges függőségek telepítése</w:t>
      </w:r>
      <w:r w:rsidR="004E4C93">
        <w:t xml:space="preserve"> ’npm install’ parancs segítségével</w:t>
      </w:r>
    </w:p>
    <w:p w14:paraId="2D23C6A5" w14:textId="15813551" w:rsidR="00617DC4" w:rsidRDefault="00617DC4" w:rsidP="0044498D">
      <w:pPr>
        <w:pStyle w:val="Listaszerbekezds"/>
        <w:numPr>
          <w:ilvl w:val="0"/>
          <w:numId w:val="26"/>
        </w:numPr>
      </w:pPr>
      <w:r>
        <w:t>A projekthez tartozó adatbázis futtatása</w:t>
      </w:r>
    </w:p>
    <w:p w14:paraId="7541E270" w14:textId="365C173F" w:rsidR="00617DC4" w:rsidRDefault="00617DC4" w:rsidP="0044498D">
      <w:pPr>
        <w:pStyle w:val="Listaszerbekezds"/>
        <w:numPr>
          <w:ilvl w:val="0"/>
          <w:numId w:val="26"/>
        </w:numPr>
      </w:pPr>
      <w:r>
        <w:t xml:space="preserve">A tesztekhez szükséges felhasználói fiókok </w:t>
      </w:r>
      <w:r w:rsidR="00A751CA">
        <w:t xml:space="preserve">és adatok </w:t>
      </w:r>
      <w:r>
        <w:t>megléte az adatbázisban</w:t>
      </w:r>
    </w:p>
    <w:p w14:paraId="1996E6CA" w14:textId="4EE8D450" w:rsidR="00C81729" w:rsidRDefault="00CF7C2C" w:rsidP="00C81729">
      <w:pPr>
        <w:pStyle w:val="Cmsor2"/>
      </w:pPr>
      <w:bookmarkStart w:id="4" w:name="_Toc227746270"/>
      <w:r>
        <w:t>Bejelentkezés a projektbe</w:t>
      </w:r>
      <w:bookmarkEnd w:id="4"/>
    </w:p>
    <w:p w14:paraId="6CEC893B" w14:textId="77CEB802" w:rsidR="00C81729" w:rsidRPr="00C81729" w:rsidRDefault="00A81830" w:rsidP="00C81729">
      <w:pPr>
        <w:rPr>
          <w:lang w:eastAsia="hu-HU"/>
        </w:rPr>
      </w:pPr>
      <w:r>
        <w:rPr>
          <w:lang w:eastAsia="hu-HU"/>
        </w:rPr>
        <w:t>A tesztek többsége megköveteli a rendszerbe való bejelentkezést</w:t>
      </w:r>
      <w:r w:rsidR="003C2F4C">
        <w:rPr>
          <w:lang w:eastAsia="hu-HU"/>
        </w:rPr>
        <w:t xml:space="preserve"> (érvényes JWT token)</w:t>
      </w:r>
      <w:r w:rsidR="006F26A8">
        <w:rPr>
          <w:lang w:eastAsia="hu-HU"/>
        </w:rPr>
        <w:t>, ezért a tesztek során a rendszerbe történő bejelentkezés is megtörténik.</w:t>
      </w:r>
    </w:p>
    <w:p w14:paraId="2E8F4654" w14:textId="7A447781" w:rsidR="00624B77" w:rsidRDefault="009873C2" w:rsidP="00455EFA">
      <w:pPr>
        <w:pStyle w:val="Cmsor2"/>
      </w:pPr>
      <w:bookmarkStart w:id="5" w:name="_Toc227746271"/>
      <w:r>
        <w:t>Frontend URL-je</w:t>
      </w:r>
      <w:bookmarkEnd w:id="5"/>
    </w:p>
    <w:p w14:paraId="0A735F68" w14:textId="333A5FE7" w:rsidR="00E27278" w:rsidRPr="00E27278" w:rsidRDefault="00E27278" w:rsidP="00E27278">
      <w:pPr>
        <w:rPr>
          <w:lang w:eastAsia="hu-HU"/>
        </w:rPr>
      </w:pPr>
      <w:r>
        <w:rPr>
          <w:lang w:eastAsia="hu-HU"/>
        </w:rPr>
        <w:t xml:space="preserve">A tesztelési folyamatnál használt URL a config.js fájlban </w:t>
      </w:r>
      <w:r w:rsidR="00645785">
        <w:rPr>
          <w:lang w:eastAsia="hu-HU"/>
        </w:rPr>
        <w:t>található és itt módosítható</w:t>
      </w:r>
      <w:r w:rsidR="00445713">
        <w:rPr>
          <w:lang w:eastAsia="hu-HU"/>
        </w:rPr>
        <w:t>.</w:t>
      </w:r>
    </w:p>
    <w:p w14:paraId="74A833D2" w14:textId="5A0D22BA" w:rsidR="00624B77" w:rsidRDefault="00647CBC" w:rsidP="00624B77">
      <w:pPr>
        <w:pStyle w:val="Cmsor2"/>
      </w:pPr>
      <w:bookmarkStart w:id="6" w:name="_Toc227746272"/>
      <w:r>
        <w:t>Böngésző</w:t>
      </w:r>
      <w:bookmarkEnd w:id="6"/>
    </w:p>
    <w:p w14:paraId="3073E180" w14:textId="232D1A3E" w:rsidR="00624B77" w:rsidRDefault="00647CBC" w:rsidP="00C81729">
      <w:r>
        <w:t xml:space="preserve">A setup.js fájl letölti és beállítja a teszteléshez szükséges GeckoDriver-t, ami a Firefox </w:t>
      </w:r>
      <w:r w:rsidRPr="00647CBC">
        <w:t>böngésző vezérléséhez szükséges a Selenium számára.</w:t>
      </w:r>
    </w:p>
    <w:p w14:paraId="63A74006" w14:textId="36776957" w:rsidR="00C01CFB" w:rsidRDefault="00C01CFB" w:rsidP="00C81729">
      <w:r>
        <w:t>Az automatizált tesztek futtatása során használt böngésző a Mozilla Firefox, aminek a</w:t>
      </w:r>
      <w:r w:rsidR="00054BF0">
        <w:t xml:space="preserve"> megkeresése és</w:t>
      </w:r>
      <w:r>
        <w:t xml:space="preserve"> elindítása a tesztek futtatása előtt automatikusan megtörténik. </w:t>
      </w:r>
      <w:r w:rsidR="00054BF0">
        <w:t>Ezért a tesztek futtatásához szükséges a Firefox böngésző megléte a számítógépen.</w:t>
      </w:r>
    </w:p>
    <w:p w14:paraId="076CAA87" w14:textId="1E6E604B" w:rsidR="00867ED5" w:rsidRDefault="00263619" w:rsidP="00867ED5">
      <w:pPr>
        <w:pStyle w:val="Cmsor1"/>
      </w:pPr>
      <w:r>
        <w:lastRenderedPageBreak/>
        <w:t xml:space="preserve"> </w:t>
      </w:r>
      <w:bookmarkStart w:id="7" w:name="_Toc227746273"/>
      <w:r>
        <w:t>Bejelentkezés</w:t>
      </w:r>
      <w:bookmarkEnd w:id="7"/>
    </w:p>
    <w:p w14:paraId="258B2C2D" w14:textId="1BB04FCD" w:rsidR="003315EA" w:rsidRDefault="003315EA" w:rsidP="00C81729">
      <w:pPr>
        <w:pStyle w:val="Cmsor2"/>
      </w:pPr>
      <w:bookmarkStart w:id="8" w:name="_Toc227746274"/>
      <w:r>
        <w:t>Teszt</w:t>
      </w:r>
      <w:r w:rsidR="00A53C63">
        <w:t>e</w:t>
      </w:r>
      <w:r w:rsidR="00016032">
        <w:t>setek</w:t>
      </w:r>
      <w:bookmarkEnd w:id="8"/>
    </w:p>
    <w:p w14:paraId="666FD386" w14:textId="3C215748" w:rsidR="003315EA" w:rsidRDefault="003C2F4C" w:rsidP="00A53C63">
      <w:pPr>
        <w:pStyle w:val="Listaszerbekezds"/>
        <w:numPr>
          <w:ilvl w:val="0"/>
          <w:numId w:val="26"/>
        </w:numPr>
      </w:pPr>
      <w:r>
        <w:t xml:space="preserve">LOGIN-1: </w:t>
      </w:r>
      <w:r w:rsidR="00A53C63">
        <w:t>Bejelentkezés helyes adatokkal</w:t>
      </w:r>
    </w:p>
    <w:p w14:paraId="5A673689" w14:textId="7FCDDC68" w:rsidR="00A53C63" w:rsidRDefault="003C2F4C" w:rsidP="00A53C63">
      <w:pPr>
        <w:pStyle w:val="Listaszerbekezds"/>
        <w:numPr>
          <w:ilvl w:val="0"/>
          <w:numId w:val="26"/>
        </w:numPr>
      </w:pPr>
      <w:r>
        <w:t xml:space="preserve">LOGIN-2: </w:t>
      </w:r>
      <w:r w:rsidR="00A53C63">
        <w:t>Bejelentkezés helytelen adatokkal</w:t>
      </w:r>
    </w:p>
    <w:p w14:paraId="2CC364EE" w14:textId="2AB3FD78" w:rsidR="00A53C63" w:rsidRDefault="003C2F4C" w:rsidP="00A53C63">
      <w:pPr>
        <w:pStyle w:val="Listaszerbekezds"/>
        <w:numPr>
          <w:ilvl w:val="0"/>
          <w:numId w:val="26"/>
        </w:numPr>
      </w:pPr>
      <w:r>
        <w:t>LOGIN-</w:t>
      </w:r>
      <w:r w:rsidR="00CB0F89">
        <w:t>3:</w:t>
      </w:r>
      <w:r w:rsidR="00136782">
        <w:t xml:space="preserve"> </w:t>
      </w:r>
      <w:r w:rsidR="00CB0F89">
        <w:t>Bejelentkezés</w:t>
      </w:r>
      <w:r w:rsidR="00A53C63">
        <w:t xml:space="preserve"> </w:t>
      </w:r>
      <w:r w:rsidR="00CB0F89">
        <w:t xml:space="preserve">helyes adatokkal, majd a bejelentkezés </w:t>
      </w:r>
      <w:r w:rsidR="00A53C63">
        <w:t>oldal</w:t>
      </w:r>
      <w:r w:rsidR="00CB0F89">
        <w:t>ának ismételt</w:t>
      </w:r>
      <w:r w:rsidR="00A53C63">
        <w:t xml:space="preserve"> megnyitása</w:t>
      </w:r>
      <w:r w:rsidR="00CB0F89">
        <w:t xml:space="preserve"> </w:t>
      </w:r>
    </w:p>
    <w:p w14:paraId="44B98D12" w14:textId="62AB8536" w:rsidR="003315EA" w:rsidRDefault="003315EA" w:rsidP="00C81729">
      <w:pPr>
        <w:pStyle w:val="Cmsor2"/>
      </w:pPr>
      <w:bookmarkStart w:id="9" w:name="_Toc227746275"/>
      <w:r>
        <w:t>Teszt</w:t>
      </w:r>
      <w:r w:rsidR="00693F27">
        <w:t>ek</w:t>
      </w:r>
      <w:r>
        <w:t xml:space="preserve"> célja</w:t>
      </w:r>
      <w:bookmarkEnd w:id="9"/>
    </w:p>
    <w:p w14:paraId="66E14E6C" w14:textId="67F70FED" w:rsidR="003315EA" w:rsidRDefault="003C2F4C" w:rsidP="00C81729">
      <w:r>
        <w:t>Bejelentkezési felület</w:t>
      </w:r>
      <w:r w:rsidR="005E33E9">
        <w:t xml:space="preserve"> megfelelő működésének</w:t>
      </w:r>
      <w:r>
        <w:t xml:space="preserve"> tesztelése</w:t>
      </w:r>
    </w:p>
    <w:p w14:paraId="16484CBA" w14:textId="058394B1" w:rsidR="003315EA" w:rsidRDefault="003315EA" w:rsidP="00C81729">
      <w:pPr>
        <w:pStyle w:val="Cmsor2"/>
      </w:pPr>
      <w:bookmarkStart w:id="10" w:name="_Toc227746276"/>
      <w:r>
        <w:t>Előfeltételek</w:t>
      </w:r>
      <w:bookmarkEnd w:id="10"/>
    </w:p>
    <w:p w14:paraId="25087ACF" w14:textId="5445E10B" w:rsidR="003315EA" w:rsidRDefault="00CF4872" w:rsidP="00C81729">
      <w:pPr>
        <w:pStyle w:val="Listaszerbekezds"/>
      </w:pPr>
      <w:r>
        <w:t>1.2. pontban található feltételek teljesülése</w:t>
      </w:r>
    </w:p>
    <w:p w14:paraId="37A1AB47" w14:textId="4332D4AE" w:rsidR="003E0D99" w:rsidRDefault="003E0D99" w:rsidP="00C81729">
      <w:pPr>
        <w:pStyle w:val="Listaszerbekezds"/>
      </w:pPr>
      <w:r>
        <w:t>A</w:t>
      </w:r>
      <w:r w:rsidR="00693F27">
        <w:t xml:space="preserve"> LOGIN-1</w:t>
      </w:r>
      <w:r w:rsidR="00D71C2B">
        <w:t xml:space="preserve"> és LOGIN-3</w:t>
      </w:r>
      <w:r>
        <w:t xml:space="preserve"> teszt</w:t>
      </w:r>
      <w:r w:rsidR="00D71C2B">
        <w:t>ek</w:t>
      </w:r>
      <w:r>
        <w:t xml:space="preserve"> során használt felhasználói profil megléte</w:t>
      </w:r>
      <w:r w:rsidR="00693F27">
        <w:t xml:space="preserve"> az adatbázisban</w:t>
      </w:r>
    </w:p>
    <w:p w14:paraId="735FC351" w14:textId="038071A1" w:rsidR="00C81729" w:rsidRDefault="00693F27" w:rsidP="00C81729">
      <w:pPr>
        <w:pStyle w:val="Cmsor2"/>
      </w:pPr>
      <w:bookmarkStart w:id="11" w:name="_Toc227746277"/>
      <w:r>
        <w:t>Bevitt adatok</w:t>
      </w:r>
      <w:bookmarkEnd w:id="11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693F27" w14:paraId="430E1EF7" w14:textId="77777777" w:rsidTr="00DE233D">
        <w:tc>
          <w:tcPr>
            <w:tcW w:w="7644" w:type="dxa"/>
            <w:gridSpan w:val="2"/>
          </w:tcPr>
          <w:p w14:paraId="328F6B24" w14:textId="71FE2213" w:rsidR="00693F27" w:rsidRDefault="00693F27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LOGIN-1</w:t>
            </w:r>
          </w:p>
        </w:tc>
      </w:tr>
      <w:tr w:rsidR="00693F27" w14:paraId="07B0CC08" w14:textId="77777777" w:rsidTr="00693F27">
        <w:tc>
          <w:tcPr>
            <w:tcW w:w="3779" w:type="dxa"/>
          </w:tcPr>
          <w:p w14:paraId="0FC6D03C" w14:textId="671AAA19" w:rsidR="00693F27" w:rsidRDefault="00693F27" w:rsidP="00693F27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592F53DB" w14:textId="2CF0512D" w:rsidR="00693F27" w:rsidRDefault="006957B5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 Péter</w:t>
            </w:r>
          </w:p>
        </w:tc>
      </w:tr>
      <w:tr w:rsidR="00693F27" w14:paraId="3ABC665C" w14:textId="77777777" w:rsidTr="00693F27">
        <w:tc>
          <w:tcPr>
            <w:tcW w:w="3779" w:type="dxa"/>
          </w:tcPr>
          <w:p w14:paraId="24900FB9" w14:textId="069B5CAB" w:rsidR="00693F27" w:rsidRDefault="006957B5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45B7E441" w14:textId="2C874F48" w:rsidR="00693F27" w:rsidRDefault="006957B5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31A5325C" w14:textId="77777777" w:rsidR="00693F27" w:rsidRDefault="00693F27" w:rsidP="00693F27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D71C2B" w14:paraId="6FFE3E9B" w14:textId="77777777" w:rsidTr="00A6396C">
        <w:tc>
          <w:tcPr>
            <w:tcW w:w="7644" w:type="dxa"/>
            <w:gridSpan w:val="2"/>
          </w:tcPr>
          <w:p w14:paraId="62C6642F" w14:textId="5DB8F716" w:rsidR="00D71C2B" w:rsidRDefault="00D71C2B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LOGIN-2</w:t>
            </w:r>
          </w:p>
        </w:tc>
      </w:tr>
      <w:tr w:rsidR="00D71C2B" w14:paraId="7E26B752" w14:textId="77777777" w:rsidTr="00A6396C">
        <w:tc>
          <w:tcPr>
            <w:tcW w:w="3779" w:type="dxa"/>
          </w:tcPr>
          <w:p w14:paraId="07B4B0DB" w14:textId="77777777" w:rsidR="00D71C2B" w:rsidRDefault="00D71C2B" w:rsidP="00A6396C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39F16E71" w14:textId="2DE19078" w:rsidR="00D71C2B" w:rsidRDefault="0013678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invaliduser</w:t>
            </w:r>
          </w:p>
        </w:tc>
      </w:tr>
      <w:tr w:rsidR="00D71C2B" w14:paraId="4AE45172" w14:textId="77777777" w:rsidTr="00A6396C">
        <w:tc>
          <w:tcPr>
            <w:tcW w:w="3779" w:type="dxa"/>
          </w:tcPr>
          <w:p w14:paraId="2E53AF90" w14:textId="77777777" w:rsidR="00D71C2B" w:rsidRDefault="00D71C2B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5B82FB02" w14:textId="501221CF" w:rsidR="00D71C2B" w:rsidRDefault="0013678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wrongpassword</w:t>
            </w:r>
          </w:p>
        </w:tc>
      </w:tr>
    </w:tbl>
    <w:p w14:paraId="31962905" w14:textId="77777777" w:rsidR="00693F27" w:rsidRDefault="00693F27" w:rsidP="00693F27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136782" w14:paraId="0C860014" w14:textId="77777777" w:rsidTr="00A6396C">
        <w:tc>
          <w:tcPr>
            <w:tcW w:w="7644" w:type="dxa"/>
            <w:gridSpan w:val="2"/>
          </w:tcPr>
          <w:p w14:paraId="1789621F" w14:textId="7BF242A0" w:rsidR="00136782" w:rsidRDefault="0013678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LOGIN-3</w:t>
            </w:r>
          </w:p>
        </w:tc>
      </w:tr>
      <w:tr w:rsidR="00136782" w14:paraId="73456562" w14:textId="77777777" w:rsidTr="00A6396C">
        <w:tc>
          <w:tcPr>
            <w:tcW w:w="3779" w:type="dxa"/>
          </w:tcPr>
          <w:p w14:paraId="0BBDB751" w14:textId="77777777" w:rsidR="00136782" w:rsidRDefault="00136782" w:rsidP="00A6396C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082E4CCF" w14:textId="77777777" w:rsidR="00136782" w:rsidRDefault="0013678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 Péter</w:t>
            </w:r>
          </w:p>
        </w:tc>
      </w:tr>
      <w:tr w:rsidR="00136782" w14:paraId="06C2C812" w14:textId="77777777" w:rsidTr="00A6396C">
        <w:tc>
          <w:tcPr>
            <w:tcW w:w="3779" w:type="dxa"/>
          </w:tcPr>
          <w:p w14:paraId="484F45AE" w14:textId="77777777" w:rsidR="00136782" w:rsidRDefault="0013678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2430FF67" w14:textId="77777777" w:rsidR="00136782" w:rsidRDefault="0013678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289801D4" w14:textId="77777777" w:rsidR="003C2F4C" w:rsidRPr="00C81729" w:rsidRDefault="003C2F4C" w:rsidP="003C2F4C">
      <w:pPr>
        <w:ind w:left="0"/>
        <w:rPr>
          <w:lang w:eastAsia="hu-HU"/>
        </w:rPr>
      </w:pPr>
    </w:p>
    <w:p w14:paraId="1981FB7C" w14:textId="2C1671CC" w:rsidR="00C81729" w:rsidRDefault="006272A5" w:rsidP="00B81681">
      <w:pPr>
        <w:pStyle w:val="Cmsor2"/>
      </w:pPr>
      <w:bookmarkStart w:id="12" w:name="_Toc227746278"/>
      <w:r>
        <w:t>Várt eredmény</w:t>
      </w:r>
      <w:bookmarkEnd w:id="12"/>
    </w:p>
    <w:p w14:paraId="6D1D32A5" w14:textId="77777777" w:rsidR="006272A5" w:rsidRDefault="006272A5" w:rsidP="006272A5">
      <w:pPr>
        <w:pStyle w:val="Listaszerbekezds"/>
      </w:pPr>
      <w:r>
        <w:t>LOGIN-1:</w:t>
      </w:r>
      <w:r>
        <w:br/>
        <w:t>Sikeres bejelentkezés az adatokkal, majd átirányítás a kezdőlapra</w:t>
      </w:r>
    </w:p>
    <w:p w14:paraId="142CD4F0" w14:textId="77777777" w:rsidR="006272A5" w:rsidRDefault="006272A5" w:rsidP="006272A5">
      <w:pPr>
        <w:pStyle w:val="Listaszerbekezds"/>
      </w:pPr>
      <w:r>
        <w:t>LOGIN-2:</w:t>
      </w:r>
      <w:r>
        <w:br/>
        <w:t>Sikertelen bejelentkezés az adatokkal, hibaüzenet megjelenése</w:t>
      </w:r>
    </w:p>
    <w:p w14:paraId="21C66476" w14:textId="7E8934E8" w:rsidR="007C304F" w:rsidRPr="00B81681" w:rsidRDefault="006272A5" w:rsidP="006272A5">
      <w:pPr>
        <w:pStyle w:val="Listaszerbekezds"/>
      </w:pPr>
      <w:r>
        <w:t>LOGIN-3:</w:t>
      </w:r>
      <w:r>
        <w:br/>
        <w:t>A már bejelentkezett felhasználó átirányítása a kezdőlapra, amikor megnyitja a bejelentkezés oldalát</w:t>
      </w:r>
    </w:p>
    <w:p w14:paraId="1251D57F" w14:textId="7D82D1CA" w:rsidR="006272A5" w:rsidRDefault="00C81729" w:rsidP="006272A5">
      <w:pPr>
        <w:pStyle w:val="Cmsor2"/>
      </w:pPr>
      <w:bookmarkStart w:id="13" w:name="_Toc227746279"/>
      <w:r>
        <w:t>Tesztlépések</w:t>
      </w:r>
      <w:bookmarkEnd w:id="13"/>
    </w:p>
    <w:p w14:paraId="053E3CA6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LOGIN-1:</w:t>
      </w:r>
    </w:p>
    <w:p w14:paraId="3FA95750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1. /bejelentkezes oldal megnyitása</w:t>
      </w:r>
    </w:p>
    <w:p w14:paraId="5E877BF1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2. Felhasználónév és jelszó megadása</w:t>
      </w:r>
    </w:p>
    <w:p w14:paraId="0EAAAB43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3. Bejelentkezési kérelem futtatása</w:t>
      </w:r>
    </w:p>
    <w:p w14:paraId="4478F398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4. Sikeres bejelentkezés után átirányítás a /kezdolap oldalra</w:t>
      </w:r>
    </w:p>
    <w:p w14:paraId="6F25E848" w14:textId="77777777" w:rsidR="006272A5" w:rsidRDefault="006272A5" w:rsidP="006272A5">
      <w:pPr>
        <w:rPr>
          <w:lang w:eastAsia="hu-HU"/>
        </w:rPr>
      </w:pPr>
    </w:p>
    <w:p w14:paraId="1C4CF8BC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lastRenderedPageBreak/>
        <w:t>LOGIN-2:</w:t>
      </w:r>
    </w:p>
    <w:p w14:paraId="4FEF1166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1. /bejelentkezes oldal megnyitása</w:t>
      </w:r>
    </w:p>
    <w:p w14:paraId="217B4C60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2. Felhasználónév és jelszó megadása</w:t>
      </w:r>
    </w:p>
    <w:p w14:paraId="122DBBF2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3. Bejelentkezési kérelem futtatása</w:t>
      </w:r>
    </w:p>
    <w:p w14:paraId="7F8FE7CF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4. Megjelenő hibaüzenet bezárása</w:t>
      </w:r>
    </w:p>
    <w:p w14:paraId="4EBCF98B" w14:textId="77777777" w:rsidR="006272A5" w:rsidRDefault="006272A5" w:rsidP="006272A5">
      <w:pPr>
        <w:rPr>
          <w:lang w:eastAsia="hu-HU"/>
        </w:rPr>
      </w:pPr>
    </w:p>
    <w:p w14:paraId="42BE2163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LOGIN-3:</w:t>
      </w:r>
    </w:p>
    <w:p w14:paraId="1313AF48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 xml:space="preserve">1. Bejelentkezés a rendszerbe a LOGIN-1 tesztesethez hasonlóan </w:t>
      </w:r>
    </w:p>
    <w:p w14:paraId="7538083D" w14:textId="77777777" w:rsidR="006272A5" w:rsidRDefault="006272A5" w:rsidP="006272A5">
      <w:pPr>
        <w:rPr>
          <w:lang w:eastAsia="hu-HU"/>
        </w:rPr>
      </w:pPr>
      <w:r>
        <w:rPr>
          <w:lang w:eastAsia="hu-HU"/>
        </w:rPr>
        <w:t>2. /bejelentkezes oldal ismételt megnyitása</w:t>
      </w:r>
    </w:p>
    <w:p w14:paraId="69469FB5" w14:textId="3D8E8859" w:rsidR="006272A5" w:rsidRDefault="006272A5" w:rsidP="006272A5">
      <w:pPr>
        <w:rPr>
          <w:lang w:eastAsia="hu-HU"/>
        </w:rPr>
      </w:pPr>
      <w:r>
        <w:rPr>
          <w:lang w:eastAsia="hu-HU"/>
        </w:rPr>
        <w:t>3. Bejelentkezett felhasználó automatikus átirányítása a /kezdolap oldalra</w:t>
      </w:r>
    </w:p>
    <w:p w14:paraId="7B408624" w14:textId="77777777" w:rsidR="00A9585B" w:rsidRDefault="00A9585B" w:rsidP="00A9585B">
      <w:pPr>
        <w:pStyle w:val="Cmsor2"/>
      </w:pPr>
      <w:bookmarkStart w:id="14" w:name="_Toc227746280"/>
      <w:r>
        <w:t>Teszteket tartalmazó fájl útvonala</w:t>
      </w:r>
      <w:bookmarkEnd w:id="14"/>
    </w:p>
    <w:p w14:paraId="75671EAB" w14:textId="18B17ECF" w:rsidR="00A9585B" w:rsidRDefault="00A9585B" w:rsidP="00A9585B">
      <w:pPr>
        <w:rPr>
          <w:lang w:eastAsia="hu-HU"/>
        </w:rPr>
      </w:pPr>
      <w:r w:rsidRPr="00A9585B">
        <w:t>tests/e2e/</w:t>
      </w:r>
      <w:r>
        <w:t>login</w:t>
      </w:r>
      <w:r w:rsidRPr="00A9585B">
        <w:t>.test.js</w:t>
      </w:r>
    </w:p>
    <w:p w14:paraId="4A42850D" w14:textId="77777777" w:rsidR="00A9585B" w:rsidRDefault="00A9585B" w:rsidP="006272A5"/>
    <w:bookmarkEnd w:id="0"/>
    <w:p w14:paraId="6ED6B131" w14:textId="05822211" w:rsidR="00867ED5" w:rsidRDefault="00527686" w:rsidP="00867ED5">
      <w:pPr>
        <w:pStyle w:val="Cmsor1"/>
      </w:pPr>
      <w:r>
        <w:lastRenderedPageBreak/>
        <w:t xml:space="preserve"> </w:t>
      </w:r>
      <w:bookmarkStart w:id="15" w:name="_Toc227746281"/>
      <w:r w:rsidR="001766E1">
        <w:t>Regisztráció</w:t>
      </w:r>
      <w:bookmarkEnd w:id="15"/>
    </w:p>
    <w:p w14:paraId="35A7EB01" w14:textId="77777777" w:rsidR="00877311" w:rsidRDefault="00877311" w:rsidP="00877311">
      <w:pPr>
        <w:pStyle w:val="Cmsor2"/>
      </w:pPr>
      <w:bookmarkStart w:id="16" w:name="_Toc227746282"/>
      <w:r>
        <w:t>Tesztesetek</w:t>
      </w:r>
      <w:bookmarkEnd w:id="16"/>
    </w:p>
    <w:p w14:paraId="05EF546B" w14:textId="07FACCB5" w:rsidR="00877311" w:rsidRDefault="004335D4" w:rsidP="00877311">
      <w:pPr>
        <w:pStyle w:val="Listaszerbekezds"/>
        <w:numPr>
          <w:ilvl w:val="0"/>
          <w:numId w:val="26"/>
        </w:numPr>
      </w:pPr>
      <w:r>
        <w:t>REG</w:t>
      </w:r>
      <w:r w:rsidR="00877311">
        <w:t xml:space="preserve">-1: </w:t>
      </w:r>
      <w:r>
        <w:t>Regisztráció</w:t>
      </w:r>
      <w:r w:rsidR="00877311">
        <w:t xml:space="preserve"> helyes adatokkal</w:t>
      </w:r>
      <w:r w:rsidR="00B75178">
        <w:t>, majd bejelentkezés az új profilba</w:t>
      </w:r>
      <w:r w:rsidR="00E47D89">
        <w:t xml:space="preserve"> és a céginformációs oldal megnyitása</w:t>
      </w:r>
    </w:p>
    <w:p w14:paraId="4986322F" w14:textId="792E223A" w:rsidR="00877311" w:rsidRDefault="004335D4" w:rsidP="00877311">
      <w:pPr>
        <w:pStyle w:val="Listaszerbekezds"/>
        <w:numPr>
          <w:ilvl w:val="0"/>
          <w:numId w:val="26"/>
        </w:numPr>
      </w:pPr>
      <w:r>
        <w:t>REG</w:t>
      </w:r>
      <w:r w:rsidR="00877311">
        <w:t xml:space="preserve">-2: </w:t>
      </w:r>
      <w:r w:rsidR="00B75178">
        <w:t xml:space="preserve">Regisztráció már létező </w:t>
      </w:r>
      <w:r w:rsidR="000413B0">
        <w:t>adószámmal</w:t>
      </w:r>
    </w:p>
    <w:p w14:paraId="03299A6C" w14:textId="77777777" w:rsidR="00877311" w:rsidRDefault="00877311" w:rsidP="00877311">
      <w:pPr>
        <w:pStyle w:val="Cmsor2"/>
      </w:pPr>
      <w:bookmarkStart w:id="17" w:name="_Toc227746283"/>
      <w:r>
        <w:t>Tesztek célja</w:t>
      </w:r>
      <w:bookmarkEnd w:id="17"/>
    </w:p>
    <w:p w14:paraId="6E15CF03" w14:textId="4F9C9EA1" w:rsidR="00877311" w:rsidRDefault="00B75178" w:rsidP="00877311">
      <w:r>
        <w:t>Regisztrációs</w:t>
      </w:r>
      <w:r w:rsidR="00877311">
        <w:t xml:space="preserve"> felület megfelelő működésének tesztelése</w:t>
      </w:r>
    </w:p>
    <w:p w14:paraId="55B3A59F" w14:textId="77777777" w:rsidR="00877311" w:rsidRDefault="00877311" w:rsidP="00877311">
      <w:pPr>
        <w:pStyle w:val="Cmsor2"/>
      </w:pPr>
      <w:bookmarkStart w:id="18" w:name="_Toc227746284"/>
      <w:r>
        <w:t>Előfeltételek</w:t>
      </w:r>
      <w:bookmarkEnd w:id="18"/>
    </w:p>
    <w:p w14:paraId="67E59528" w14:textId="77777777" w:rsidR="00877311" w:rsidRDefault="00877311" w:rsidP="00877311">
      <w:pPr>
        <w:pStyle w:val="Listaszerbekezds"/>
      </w:pPr>
      <w:r>
        <w:t>1.2. pontban található feltételek teljesülése</w:t>
      </w:r>
    </w:p>
    <w:p w14:paraId="3DB728D1" w14:textId="1CD4DEF1" w:rsidR="00584F73" w:rsidRDefault="00584F73" w:rsidP="00877311">
      <w:pPr>
        <w:pStyle w:val="Listaszerbekezds"/>
      </w:pPr>
      <w:r>
        <w:t>REG-2 tesztesetnél már léteznie kell egy cégnek a megadott adószámmal</w:t>
      </w:r>
      <w:r w:rsidR="00B57611">
        <w:t xml:space="preserve"> az adatbázisban</w:t>
      </w:r>
    </w:p>
    <w:p w14:paraId="7F73A790" w14:textId="77777777" w:rsidR="00877311" w:rsidRDefault="00877311" w:rsidP="00877311">
      <w:pPr>
        <w:pStyle w:val="Cmsor2"/>
      </w:pPr>
      <w:bookmarkStart w:id="19" w:name="_Toc227746285"/>
      <w:r>
        <w:t>Bevitt adatok</w:t>
      </w:r>
      <w:bookmarkEnd w:id="19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877311" w14:paraId="22B39FE1" w14:textId="77777777" w:rsidTr="00A6396C">
        <w:tc>
          <w:tcPr>
            <w:tcW w:w="7644" w:type="dxa"/>
            <w:gridSpan w:val="2"/>
          </w:tcPr>
          <w:p w14:paraId="12F02B23" w14:textId="7AB8DE19" w:rsidR="00877311" w:rsidRDefault="00F97C0D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REG</w:t>
            </w:r>
            <w:r w:rsidR="00877311">
              <w:rPr>
                <w:lang w:eastAsia="hu-HU"/>
              </w:rPr>
              <w:t>-1</w:t>
            </w:r>
          </w:p>
        </w:tc>
      </w:tr>
      <w:tr w:rsidR="00877311" w14:paraId="2BAC244E" w14:textId="77777777" w:rsidTr="00A6396C">
        <w:tc>
          <w:tcPr>
            <w:tcW w:w="3779" w:type="dxa"/>
          </w:tcPr>
          <w:p w14:paraId="1E1D7307" w14:textId="29AAF4BF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Cégnév</w:t>
            </w:r>
          </w:p>
        </w:tc>
        <w:tc>
          <w:tcPr>
            <w:tcW w:w="3865" w:type="dxa"/>
          </w:tcPr>
          <w:p w14:paraId="6AD29507" w14:textId="57F4FCCA" w:rsidR="00877311" w:rsidRDefault="00722A50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 Kft.</w:t>
            </w:r>
          </w:p>
        </w:tc>
      </w:tr>
      <w:tr w:rsidR="00722A50" w14:paraId="050ACB0D" w14:textId="77777777" w:rsidTr="00A6396C">
        <w:tc>
          <w:tcPr>
            <w:tcW w:w="3779" w:type="dxa"/>
          </w:tcPr>
          <w:p w14:paraId="6332D6F9" w14:textId="53CFFDB6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Cím</w:t>
            </w:r>
          </w:p>
        </w:tc>
        <w:tc>
          <w:tcPr>
            <w:tcW w:w="3865" w:type="dxa"/>
          </w:tcPr>
          <w:p w14:paraId="306DF2DD" w14:textId="19CB3881" w:rsidR="00722A50" w:rsidRDefault="00722A50" w:rsidP="00722A50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1095 Budapest, Soroksári út 2.</w:t>
            </w:r>
          </w:p>
        </w:tc>
      </w:tr>
      <w:tr w:rsidR="00722A50" w14:paraId="67FC4BB7" w14:textId="77777777" w:rsidTr="00A6396C">
        <w:tc>
          <w:tcPr>
            <w:tcW w:w="3779" w:type="dxa"/>
          </w:tcPr>
          <w:p w14:paraId="27FD606F" w14:textId="382F3E60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Adószám (HU)</w:t>
            </w:r>
          </w:p>
        </w:tc>
        <w:tc>
          <w:tcPr>
            <w:tcW w:w="3865" w:type="dxa"/>
          </w:tcPr>
          <w:p w14:paraId="3E694802" w14:textId="6CDFC608" w:rsidR="00722A50" w:rsidRDefault="00722A50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55667788999</w:t>
            </w:r>
          </w:p>
        </w:tc>
      </w:tr>
      <w:tr w:rsidR="00722A50" w14:paraId="59B8C501" w14:textId="77777777" w:rsidTr="00A6396C">
        <w:tc>
          <w:tcPr>
            <w:tcW w:w="3779" w:type="dxa"/>
          </w:tcPr>
          <w:p w14:paraId="77A16972" w14:textId="2A4B041D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Adószám (EU)</w:t>
            </w:r>
          </w:p>
        </w:tc>
        <w:tc>
          <w:tcPr>
            <w:tcW w:w="3865" w:type="dxa"/>
          </w:tcPr>
          <w:p w14:paraId="06572F28" w14:textId="3969E6E2" w:rsidR="00722A50" w:rsidRDefault="00722A50" w:rsidP="00722A50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HU55667788999</w:t>
            </w:r>
          </w:p>
        </w:tc>
      </w:tr>
      <w:tr w:rsidR="00722A50" w14:paraId="64033ECC" w14:textId="77777777" w:rsidTr="00A6396C">
        <w:tc>
          <w:tcPr>
            <w:tcW w:w="3779" w:type="dxa"/>
          </w:tcPr>
          <w:p w14:paraId="0BAB24BB" w14:textId="7A8D6141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Telefon (cég)</w:t>
            </w:r>
          </w:p>
        </w:tc>
        <w:tc>
          <w:tcPr>
            <w:tcW w:w="3865" w:type="dxa"/>
          </w:tcPr>
          <w:p w14:paraId="3FACD20E" w14:textId="7C4C6BB8" w:rsidR="00722A50" w:rsidRDefault="00722A50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+361474279</w:t>
            </w:r>
          </w:p>
        </w:tc>
      </w:tr>
      <w:tr w:rsidR="00722A50" w14:paraId="3CD61002" w14:textId="77777777" w:rsidTr="00A6396C">
        <w:tc>
          <w:tcPr>
            <w:tcW w:w="3779" w:type="dxa"/>
          </w:tcPr>
          <w:p w14:paraId="60FFD1F2" w14:textId="7BB66A18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E-mail</w:t>
            </w:r>
          </w:p>
        </w:tc>
        <w:tc>
          <w:tcPr>
            <w:tcW w:w="3865" w:type="dxa"/>
          </w:tcPr>
          <w:p w14:paraId="512613E5" w14:textId="11FA3FCE" w:rsidR="00722A50" w:rsidRDefault="00722A50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teszt@teszt.hu</w:t>
            </w:r>
          </w:p>
        </w:tc>
      </w:tr>
      <w:tr w:rsidR="00722A50" w14:paraId="63E7248C" w14:textId="77777777" w:rsidTr="00A6396C">
        <w:tc>
          <w:tcPr>
            <w:tcW w:w="3779" w:type="dxa"/>
          </w:tcPr>
          <w:p w14:paraId="49771BD5" w14:textId="390F4960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Bankszámlaszám</w:t>
            </w:r>
          </w:p>
        </w:tc>
        <w:tc>
          <w:tcPr>
            <w:tcW w:w="3865" w:type="dxa"/>
          </w:tcPr>
          <w:p w14:paraId="7973A0A7" w14:textId="40897882" w:rsidR="00722A50" w:rsidRDefault="00722A50" w:rsidP="00722A50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11700002-76327127-14236732</w:t>
            </w:r>
          </w:p>
        </w:tc>
      </w:tr>
      <w:tr w:rsidR="00722A50" w14:paraId="4D856068" w14:textId="77777777" w:rsidTr="00A6396C">
        <w:tc>
          <w:tcPr>
            <w:tcW w:w="3779" w:type="dxa"/>
          </w:tcPr>
          <w:p w14:paraId="7FC19518" w14:textId="73F97C19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4081C593" w14:textId="183F0123" w:rsidR="00722A50" w:rsidRDefault="00722A50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 János</w:t>
            </w:r>
          </w:p>
        </w:tc>
      </w:tr>
      <w:tr w:rsidR="00722A50" w14:paraId="029DF874" w14:textId="77777777" w:rsidTr="00A6396C">
        <w:tc>
          <w:tcPr>
            <w:tcW w:w="3779" w:type="dxa"/>
          </w:tcPr>
          <w:p w14:paraId="26305A3C" w14:textId="548BFBBC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28027DB9" w14:textId="23156718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  <w:tr w:rsidR="00722A50" w14:paraId="65A68C3B" w14:textId="77777777" w:rsidTr="00A6396C">
        <w:tc>
          <w:tcPr>
            <w:tcW w:w="3779" w:type="dxa"/>
          </w:tcPr>
          <w:p w14:paraId="349F6284" w14:textId="1F85200E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Telephely címe</w:t>
            </w:r>
          </w:p>
        </w:tc>
        <w:tc>
          <w:tcPr>
            <w:tcW w:w="3865" w:type="dxa"/>
          </w:tcPr>
          <w:p w14:paraId="6193295C" w14:textId="18DE0A41" w:rsidR="00722A50" w:rsidRDefault="00722A50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1095 Budapest, Soroksári út 21.</w:t>
            </w:r>
          </w:p>
        </w:tc>
      </w:tr>
      <w:tr w:rsidR="00722A50" w14:paraId="78AADE16" w14:textId="77777777" w:rsidTr="00A6396C">
        <w:tc>
          <w:tcPr>
            <w:tcW w:w="3779" w:type="dxa"/>
          </w:tcPr>
          <w:p w14:paraId="6D2592A7" w14:textId="6F9EA6D6" w:rsidR="00722A50" w:rsidRDefault="00722A50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Telefon</w:t>
            </w:r>
          </w:p>
        </w:tc>
        <w:tc>
          <w:tcPr>
            <w:tcW w:w="3865" w:type="dxa"/>
          </w:tcPr>
          <w:p w14:paraId="557806D4" w14:textId="01048C85" w:rsidR="00722A50" w:rsidRDefault="00722A50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+36308372698</w:t>
            </w:r>
          </w:p>
        </w:tc>
      </w:tr>
    </w:tbl>
    <w:p w14:paraId="05F99A6F" w14:textId="77777777" w:rsidR="00877311" w:rsidRDefault="00877311" w:rsidP="00877311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876342" w14:paraId="174AE965" w14:textId="77777777" w:rsidTr="00A6396C">
        <w:tc>
          <w:tcPr>
            <w:tcW w:w="7644" w:type="dxa"/>
            <w:gridSpan w:val="2"/>
          </w:tcPr>
          <w:p w14:paraId="7A1F213C" w14:textId="1F64F644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REG-2</w:t>
            </w:r>
          </w:p>
        </w:tc>
      </w:tr>
      <w:tr w:rsidR="00876342" w14:paraId="38AE82F3" w14:textId="77777777" w:rsidTr="00A6396C">
        <w:tc>
          <w:tcPr>
            <w:tcW w:w="3779" w:type="dxa"/>
          </w:tcPr>
          <w:p w14:paraId="2FE87F11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Cégnév</w:t>
            </w:r>
          </w:p>
        </w:tc>
        <w:tc>
          <w:tcPr>
            <w:tcW w:w="3865" w:type="dxa"/>
          </w:tcPr>
          <w:p w14:paraId="055F6B92" w14:textId="77777777" w:rsidR="00876342" w:rsidRDefault="00876342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 Kft.</w:t>
            </w:r>
          </w:p>
        </w:tc>
      </w:tr>
      <w:tr w:rsidR="00876342" w14:paraId="490926F3" w14:textId="77777777" w:rsidTr="00A6396C">
        <w:tc>
          <w:tcPr>
            <w:tcW w:w="3779" w:type="dxa"/>
          </w:tcPr>
          <w:p w14:paraId="19E285FD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Cím</w:t>
            </w:r>
          </w:p>
        </w:tc>
        <w:tc>
          <w:tcPr>
            <w:tcW w:w="3865" w:type="dxa"/>
          </w:tcPr>
          <w:p w14:paraId="223AE8FE" w14:textId="77777777" w:rsidR="00876342" w:rsidRDefault="00876342" w:rsidP="00A6396C">
            <w:pPr>
              <w:tabs>
                <w:tab w:val="center" w:pos="1781"/>
              </w:tabs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1095 Budapest, Soroksári út 2.</w:t>
            </w:r>
          </w:p>
        </w:tc>
      </w:tr>
      <w:tr w:rsidR="00876342" w14:paraId="30FE2FF5" w14:textId="77777777" w:rsidTr="00A6396C">
        <w:tc>
          <w:tcPr>
            <w:tcW w:w="3779" w:type="dxa"/>
          </w:tcPr>
          <w:p w14:paraId="7F280779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Adószám (HU)</w:t>
            </w:r>
          </w:p>
        </w:tc>
        <w:tc>
          <w:tcPr>
            <w:tcW w:w="3865" w:type="dxa"/>
          </w:tcPr>
          <w:p w14:paraId="3DB3ACEF" w14:textId="1523B4B9" w:rsidR="00876342" w:rsidRDefault="00876342" w:rsidP="00A6396C">
            <w:pPr>
              <w:ind w:left="0"/>
              <w:rPr>
                <w:lang w:eastAsia="hu-HU"/>
              </w:rPr>
            </w:pPr>
            <w:r w:rsidRPr="00876342">
              <w:rPr>
                <w:lang w:eastAsia="hu-HU"/>
              </w:rPr>
              <w:t>12121212-12</w:t>
            </w:r>
          </w:p>
        </w:tc>
      </w:tr>
      <w:tr w:rsidR="00876342" w14:paraId="486DA610" w14:textId="77777777" w:rsidTr="00A6396C">
        <w:tc>
          <w:tcPr>
            <w:tcW w:w="3779" w:type="dxa"/>
          </w:tcPr>
          <w:p w14:paraId="22828965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Adószám (EU)</w:t>
            </w:r>
          </w:p>
        </w:tc>
        <w:tc>
          <w:tcPr>
            <w:tcW w:w="3865" w:type="dxa"/>
          </w:tcPr>
          <w:p w14:paraId="04DDB4CC" w14:textId="5585A3DF" w:rsidR="00876342" w:rsidRDefault="00876342" w:rsidP="00A6396C">
            <w:pPr>
              <w:ind w:left="0"/>
              <w:rPr>
                <w:lang w:eastAsia="hu-HU"/>
              </w:rPr>
            </w:pPr>
            <w:r w:rsidRPr="00876342">
              <w:rPr>
                <w:lang w:eastAsia="hu-HU"/>
              </w:rPr>
              <w:t>HU12121212-12</w:t>
            </w:r>
          </w:p>
        </w:tc>
      </w:tr>
      <w:tr w:rsidR="00876342" w14:paraId="206E0201" w14:textId="77777777" w:rsidTr="00A6396C">
        <w:tc>
          <w:tcPr>
            <w:tcW w:w="3779" w:type="dxa"/>
          </w:tcPr>
          <w:p w14:paraId="3188973E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Telefon (cég)</w:t>
            </w:r>
          </w:p>
        </w:tc>
        <w:tc>
          <w:tcPr>
            <w:tcW w:w="3865" w:type="dxa"/>
          </w:tcPr>
          <w:p w14:paraId="601F00C9" w14:textId="77777777" w:rsidR="00876342" w:rsidRDefault="00876342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+361474279</w:t>
            </w:r>
          </w:p>
        </w:tc>
      </w:tr>
      <w:tr w:rsidR="00876342" w14:paraId="627130A2" w14:textId="77777777" w:rsidTr="00A6396C">
        <w:tc>
          <w:tcPr>
            <w:tcW w:w="3779" w:type="dxa"/>
          </w:tcPr>
          <w:p w14:paraId="374F91D1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E-mail</w:t>
            </w:r>
          </w:p>
        </w:tc>
        <w:tc>
          <w:tcPr>
            <w:tcW w:w="3865" w:type="dxa"/>
          </w:tcPr>
          <w:p w14:paraId="0299D446" w14:textId="77777777" w:rsidR="00876342" w:rsidRDefault="00876342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teszt@teszt.hu</w:t>
            </w:r>
          </w:p>
        </w:tc>
      </w:tr>
      <w:tr w:rsidR="00876342" w14:paraId="766520DE" w14:textId="77777777" w:rsidTr="00A6396C">
        <w:tc>
          <w:tcPr>
            <w:tcW w:w="3779" w:type="dxa"/>
          </w:tcPr>
          <w:p w14:paraId="2B63A154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Bankszámlaszám</w:t>
            </w:r>
          </w:p>
        </w:tc>
        <w:tc>
          <w:tcPr>
            <w:tcW w:w="3865" w:type="dxa"/>
          </w:tcPr>
          <w:p w14:paraId="2830E244" w14:textId="77777777" w:rsidR="00876342" w:rsidRDefault="00876342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11700002-76327127-14236732</w:t>
            </w:r>
          </w:p>
        </w:tc>
      </w:tr>
      <w:tr w:rsidR="00876342" w14:paraId="2BAC1040" w14:textId="77777777" w:rsidTr="00A6396C">
        <w:tc>
          <w:tcPr>
            <w:tcW w:w="3779" w:type="dxa"/>
          </w:tcPr>
          <w:p w14:paraId="20AAE082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56739871" w14:textId="77777777" w:rsidR="00876342" w:rsidRDefault="00876342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Teszt János</w:t>
            </w:r>
          </w:p>
        </w:tc>
      </w:tr>
      <w:tr w:rsidR="00876342" w14:paraId="214399A0" w14:textId="77777777" w:rsidTr="00A6396C">
        <w:tc>
          <w:tcPr>
            <w:tcW w:w="3779" w:type="dxa"/>
          </w:tcPr>
          <w:p w14:paraId="02F841FE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09085F7B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  <w:tr w:rsidR="00876342" w14:paraId="1712C965" w14:textId="77777777" w:rsidTr="00A6396C">
        <w:tc>
          <w:tcPr>
            <w:tcW w:w="3779" w:type="dxa"/>
          </w:tcPr>
          <w:p w14:paraId="3969527A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Telephely címe</w:t>
            </w:r>
          </w:p>
        </w:tc>
        <w:tc>
          <w:tcPr>
            <w:tcW w:w="3865" w:type="dxa"/>
          </w:tcPr>
          <w:p w14:paraId="188DE83A" w14:textId="77777777" w:rsidR="00876342" w:rsidRDefault="00876342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1095 Budapest, Soroksári út 21.</w:t>
            </w:r>
          </w:p>
        </w:tc>
      </w:tr>
      <w:tr w:rsidR="00876342" w14:paraId="1D809867" w14:textId="77777777" w:rsidTr="00A6396C">
        <w:tc>
          <w:tcPr>
            <w:tcW w:w="3779" w:type="dxa"/>
          </w:tcPr>
          <w:p w14:paraId="46C4F6BE" w14:textId="77777777" w:rsidR="00876342" w:rsidRDefault="00876342" w:rsidP="00A6396C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Telefon</w:t>
            </w:r>
          </w:p>
        </w:tc>
        <w:tc>
          <w:tcPr>
            <w:tcW w:w="3865" w:type="dxa"/>
          </w:tcPr>
          <w:p w14:paraId="0D3AA2B4" w14:textId="77777777" w:rsidR="00876342" w:rsidRDefault="00876342" w:rsidP="00A6396C">
            <w:pPr>
              <w:ind w:left="0"/>
              <w:rPr>
                <w:lang w:eastAsia="hu-HU"/>
              </w:rPr>
            </w:pPr>
            <w:r w:rsidRPr="00722A50">
              <w:rPr>
                <w:lang w:eastAsia="hu-HU"/>
              </w:rPr>
              <w:t>+36308372698</w:t>
            </w:r>
          </w:p>
        </w:tc>
      </w:tr>
    </w:tbl>
    <w:p w14:paraId="10EBD297" w14:textId="6BBCC1F6" w:rsidR="00877311" w:rsidRPr="00C81729" w:rsidRDefault="00877311" w:rsidP="00877311">
      <w:pPr>
        <w:ind w:left="0"/>
        <w:rPr>
          <w:lang w:eastAsia="hu-HU"/>
        </w:rPr>
      </w:pPr>
    </w:p>
    <w:p w14:paraId="41FAAEBE" w14:textId="77777777" w:rsidR="00877311" w:rsidRDefault="00877311" w:rsidP="00877311">
      <w:pPr>
        <w:pStyle w:val="Cmsor2"/>
      </w:pPr>
      <w:bookmarkStart w:id="20" w:name="_Toc227746286"/>
      <w:r>
        <w:lastRenderedPageBreak/>
        <w:t>Várt eredmény</w:t>
      </w:r>
      <w:bookmarkEnd w:id="20"/>
    </w:p>
    <w:p w14:paraId="490E783A" w14:textId="5BE5D1FB" w:rsidR="00877311" w:rsidRDefault="00834B1A" w:rsidP="00877311">
      <w:pPr>
        <w:pStyle w:val="Listaszerbekezds"/>
      </w:pPr>
      <w:r>
        <w:t>REG</w:t>
      </w:r>
      <w:r w:rsidR="00877311">
        <w:t>-1:</w:t>
      </w:r>
      <w:r w:rsidR="00877311">
        <w:br/>
        <w:t xml:space="preserve">Sikeres </w:t>
      </w:r>
      <w:r w:rsidR="00F76EC7">
        <w:t>regisztráció a megadott adatokkal, bejelentkezés az újonnan létrejött fiókkal és az új cég adatainak megnyitása a /ceginfo oldalon</w:t>
      </w:r>
    </w:p>
    <w:p w14:paraId="4B2734AB" w14:textId="44AB3E8E" w:rsidR="00877311" w:rsidRDefault="00834B1A" w:rsidP="00877311">
      <w:pPr>
        <w:pStyle w:val="Listaszerbekezds"/>
      </w:pPr>
      <w:r>
        <w:t>REG</w:t>
      </w:r>
      <w:r w:rsidR="00877311">
        <w:t>-2:</w:t>
      </w:r>
      <w:r w:rsidR="00877311">
        <w:br/>
        <w:t xml:space="preserve">Sikertelen </w:t>
      </w:r>
      <w:r>
        <w:t>regisztráció</w:t>
      </w:r>
      <w:r w:rsidR="00877311">
        <w:t xml:space="preserve"> </w:t>
      </w:r>
      <w:r>
        <w:t>a megadott adatokkal, mert a megadott adószám már létezik a rendszerben</w:t>
      </w:r>
    </w:p>
    <w:p w14:paraId="6C5C02E6" w14:textId="77777777" w:rsidR="00877311" w:rsidRDefault="00877311" w:rsidP="00877311">
      <w:pPr>
        <w:pStyle w:val="Cmsor2"/>
      </w:pPr>
      <w:bookmarkStart w:id="21" w:name="_Toc227746287"/>
      <w:r>
        <w:t>Tesztlépések</w:t>
      </w:r>
      <w:bookmarkEnd w:id="21"/>
    </w:p>
    <w:p w14:paraId="20E83235" w14:textId="6B987E27" w:rsidR="00877311" w:rsidRDefault="00B90465" w:rsidP="00877311">
      <w:pPr>
        <w:rPr>
          <w:lang w:eastAsia="hu-HU"/>
        </w:rPr>
      </w:pPr>
      <w:r>
        <w:rPr>
          <w:lang w:eastAsia="hu-HU"/>
        </w:rPr>
        <w:t>REG</w:t>
      </w:r>
      <w:r w:rsidR="00877311">
        <w:rPr>
          <w:lang w:eastAsia="hu-HU"/>
        </w:rPr>
        <w:t>-1:</w:t>
      </w:r>
    </w:p>
    <w:p w14:paraId="06DAF074" w14:textId="77777777" w:rsidR="00877311" w:rsidRDefault="00877311" w:rsidP="00877311">
      <w:pPr>
        <w:rPr>
          <w:lang w:eastAsia="hu-HU"/>
        </w:rPr>
      </w:pPr>
      <w:r>
        <w:rPr>
          <w:lang w:eastAsia="hu-HU"/>
        </w:rPr>
        <w:t>1. /bejelentkezes oldal megnyitása</w:t>
      </w:r>
    </w:p>
    <w:p w14:paraId="18473369" w14:textId="198742B2" w:rsidR="00877311" w:rsidRDefault="00877311" w:rsidP="00B42FC5">
      <w:pPr>
        <w:rPr>
          <w:lang w:eastAsia="hu-HU"/>
        </w:rPr>
      </w:pPr>
      <w:r>
        <w:rPr>
          <w:lang w:eastAsia="hu-HU"/>
        </w:rPr>
        <w:t>2.</w:t>
      </w:r>
      <w:r w:rsidR="007F6E85">
        <w:rPr>
          <w:lang w:eastAsia="hu-HU"/>
        </w:rPr>
        <w:t xml:space="preserve"> </w:t>
      </w:r>
      <w:r w:rsidR="00B42FC5">
        <w:rPr>
          <w:lang w:eastAsia="hu-HU"/>
        </w:rPr>
        <w:t xml:space="preserve">/regisztracio oldal megnyitása a </w:t>
      </w:r>
      <w:r w:rsidR="00B42FC5" w:rsidRPr="00B42FC5">
        <w:rPr>
          <w:lang w:eastAsia="hu-HU"/>
        </w:rPr>
        <w:t xml:space="preserve">"Hozzáférés kérése a RÉKA-rendszerhez" </w:t>
      </w:r>
      <w:r w:rsidR="00B42FC5">
        <w:rPr>
          <w:lang w:eastAsia="hu-HU"/>
        </w:rPr>
        <w:t>linken keresztül</w:t>
      </w:r>
    </w:p>
    <w:p w14:paraId="7E8C0F7E" w14:textId="2C6E2D7B" w:rsidR="00877311" w:rsidRDefault="00877311" w:rsidP="00877311">
      <w:pPr>
        <w:rPr>
          <w:lang w:eastAsia="hu-HU"/>
        </w:rPr>
      </w:pPr>
      <w:r>
        <w:rPr>
          <w:lang w:eastAsia="hu-HU"/>
        </w:rPr>
        <w:t xml:space="preserve">3. </w:t>
      </w:r>
      <w:r w:rsidR="007F6E85">
        <w:rPr>
          <w:lang w:eastAsia="hu-HU"/>
        </w:rPr>
        <w:t>Cég és felhasználó adatainak megadása az űrlapon</w:t>
      </w:r>
    </w:p>
    <w:p w14:paraId="59EDD986" w14:textId="77777777" w:rsidR="007F6E85" w:rsidRDefault="00877311" w:rsidP="007F6E85">
      <w:pPr>
        <w:rPr>
          <w:lang w:eastAsia="hu-HU"/>
        </w:rPr>
      </w:pPr>
      <w:r>
        <w:rPr>
          <w:lang w:eastAsia="hu-HU"/>
        </w:rPr>
        <w:t xml:space="preserve">4. </w:t>
      </w:r>
      <w:r w:rsidR="007F6E85">
        <w:rPr>
          <w:lang w:eastAsia="hu-HU"/>
        </w:rPr>
        <w:t>Regisztrálási kérelem futtatása</w:t>
      </w:r>
    </w:p>
    <w:p w14:paraId="7E4709E6" w14:textId="77777777" w:rsidR="007F6E85" w:rsidRDefault="007F6E85" w:rsidP="007F6E85">
      <w:pPr>
        <w:rPr>
          <w:lang w:eastAsia="hu-HU"/>
        </w:rPr>
      </w:pPr>
      <w:r>
        <w:rPr>
          <w:lang w:eastAsia="hu-HU"/>
        </w:rPr>
        <w:t>5. Sikeres regisztráció esetén visszairányítás a bejelentkezési felületre, majd az új profillal bejelentkezés</w:t>
      </w:r>
    </w:p>
    <w:p w14:paraId="5E3B587F" w14:textId="5FC16427" w:rsidR="00877311" w:rsidRDefault="007F6E85" w:rsidP="007F6E85">
      <w:pPr>
        <w:rPr>
          <w:lang w:eastAsia="hu-HU"/>
        </w:rPr>
      </w:pPr>
      <w:r>
        <w:rPr>
          <w:lang w:eastAsia="hu-HU"/>
        </w:rPr>
        <w:t>6. /ceginfo megnyitása az oldalsávról a ’Cégem’ nevű menüponttal (mobil felület esetén előtte a hamburger menü kinyitása)</w:t>
      </w:r>
    </w:p>
    <w:p w14:paraId="25BEE691" w14:textId="77777777" w:rsidR="00877311" w:rsidRDefault="00877311" w:rsidP="00877311">
      <w:pPr>
        <w:rPr>
          <w:lang w:eastAsia="hu-HU"/>
        </w:rPr>
      </w:pPr>
    </w:p>
    <w:p w14:paraId="27A007C4" w14:textId="0B8425AC" w:rsidR="00877311" w:rsidRDefault="00B90465" w:rsidP="00877311">
      <w:pPr>
        <w:rPr>
          <w:lang w:eastAsia="hu-HU"/>
        </w:rPr>
      </w:pPr>
      <w:r>
        <w:rPr>
          <w:lang w:eastAsia="hu-HU"/>
        </w:rPr>
        <w:t>REG</w:t>
      </w:r>
      <w:r w:rsidR="00877311">
        <w:rPr>
          <w:lang w:eastAsia="hu-HU"/>
        </w:rPr>
        <w:t>-2:</w:t>
      </w:r>
    </w:p>
    <w:p w14:paraId="0CBA75EE" w14:textId="102E84A9" w:rsidR="00FB6215" w:rsidRDefault="00FB6215" w:rsidP="00FB6215">
      <w:pPr>
        <w:rPr>
          <w:lang w:eastAsia="hu-HU"/>
        </w:rPr>
      </w:pPr>
      <w:r>
        <w:rPr>
          <w:lang w:eastAsia="hu-HU"/>
        </w:rPr>
        <w:t>1. /bejelentkezes oldal megnyitása</w:t>
      </w:r>
    </w:p>
    <w:p w14:paraId="684AF5B6" w14:textId="77777777" w:rsidR="00FB6215" w:rsidRDefault="00FB6215" w:rsidP="00FB6215">
      <w:pPr>
        <w:rPr>
          <w:lang w:eastAsia="hu-HU"/>
        </w:rPr>
      </w:pPr>
      <w:r>
        <w:rPr>
          <w:lang w:eastAsia="hu-HU"/>
        </w:rPr>
        <w:t xml:space="preserve">2. /regisztracio oldal megnyitása a </w:t>
      </w:r>
      <w:r w:rsidRPr="00B42FC5">
        <w:rPr>
          <w:lang w:eastAsia="hu-HU"/>
        </w:rPr>
        <w:t xml:space="preserve">"Hozzáférés kérése a RÉKA-rendszerhez" </w:t>
      </w:r>
      <w:r>
        <w:rPr>
          <w:lang w:eastAsia="hu-HU"/>
        </w:rPr>
        <w:t>linken keresztül</w:t>
      </w:r>
    </w:p>
    <w:p w14:paraId="1EC1478C" w14:textId="77777777" w:rsidR="00FB6215" w:rsidRDefault="00FB6215" w:rsidP="00FB6215">
      <w:pPr>
        <w:rPr>
          <w:lang w:eastAsia="hu-HU"/>
        </w:rPr>
      </w:pPr>
      <w:r>
        <w:rPr>
          <w:lang w:eastAsia="hu-HU"/>
        </w:rPr>
        <w:t>3. Cég és felhasználó adatainak megadása az űrlapon</w:t>
      </w:r>
    </w:p>
    <w:p w14:paraId="77E28612" w14:textId="77777777" w:rsidR="00FB6215" w:rsidRDefault="00FB6215" w:rsidP="00FB6215">
      <w:pPr>
        <w:rPr>
          <w:lang w:eastAsia="hu-HU"/>
        </w:rPr>
      </w:pPr>
      <w:r>
        <w:rPr>
          <w:lang w:eastAsia="hu-HU"/>
        </w:rPr>
        <w:t>4. Regisztrálási kérelem futtatása</w:t>
      </w:r>
    </w:p>
    <w:p w14:paraId="78F182B6" w14:textId="13441723" w:rsidR="006F5C3D" w:rsidRDefault="00FB6215" w:rsidP="006F5C3D">
      <w:pPr>
        <w:rPr>
          <w:lang w:eastAsia="hu-HU"/>
        </w:rPr>
      </w:pPr>
      <w:r>
        <w:rPr>
          <w:lang w:eastAsia="hu-HU"/>
        </w:rPr>
        <w:t>5. Hibaüzenet közli a sikertelen regisztrációt az okkal együtt</w:t>
      </w:r>
    </w:p>
    <w:p w14:paraId="6153B72E" w14:textId="7BAC0913" w:rsidR="006F5C3D" w:rsidRDefault="006F5C3D" w:rsidP="006F5C3D">
      <w:pPr>
        <w:pStyle w:val="Cmsor2"/>
      </w:pPr>
      <w:bookmarkStart w:id="22" w:name="_Toc227746288"/>
      <w:r>
        <w:t>Teszteket tartalmazó fájl útvonala</w:t>
      </w:r>
      <w:bookmarkEnd w:id="22"/>
    </w:p>
    <w:p w14:paraId="313F37FD" w14:textId="33116126" w:rsidR="006F5C3D" w:rsidRDefault="00A9585B" w:rsidP="006F5C3D">
      <w:pPr>
        <w:rPr>
          <w:lang w:eastAsia="hu-HU"/>
        </w:rPr>
      </w:pPr>
      <w:r w:rsidRPr="00A9585B">
        <w:t>tests/e2e/register.test.js</w:t>
      </w:r>
    </w:p>
    <w:p w14:paraId="29118B9C" w14:textId="77777777" w:rsidR="00877311" w:rsidRDefault="00877311" w:rsidP="00877311">
      <w:pPr>
        <w:rPr>
          <w:lang w:eastAsia="hu-HU"/>
        </w:rPr>
      </w:pPr>
    </w:p>
    <w:p w14:paraId="573D2C00" w14:textId="6C619F58" w:rsidR="00465954" w:rsidRDefault="00527686" w:rsidP="00465954">
      <w:pPr>
        <w:pStyle w:val="Cmsor1"/>
      </w:pPr>
      <w:r>
        <w:lastRenderedPageBreak/>
        <w:t xml:space="preserve"> </w:t>
      </w:r>
      <w:bookmarkStart w:id="23" w:name="_Toc227746289"/>
      <w:r w:rsidR="00DA3120">
        <w:t>Oldalsáv és profilmenü</w:t>
      </w:r>
      <w:bookmarkEnd w:id="23"/>
    </w:p>
    <w:p w14:paraId="60CDDA7C" w14:textId="77777777" w:rsidR="00465954" w:rsidRDefault="00465954" w:rsidP="00465954">
      <w:pPr>
        <w:pStyle w:val="Cmsor2"/>
      </w:pPr>
      <w:bookmarkStart w:id="24" w:name="_Toc227746290"/>
      <w:r>
        <w:t>Tesztesetek</w:t>
      </w:r>
      <w:bookmarkEnd w:id="24"/>
    </w:p>
    <w:p w14:paraId="5443A2C2" w14:textId="5C6A7293" w:rsidR="00465954" w:rsidRDefault="00DA3120" w:rsidP="00465954">
      <w:pPr>
        <w:pStyle w:val="Listaszerbekezds"/>
        <w:numPr>
          <w:ilvl w:val="0"/>
          <w:numId w:val="26"/>
        </w:numPr>
      </w:pPr>
      <w:r>
        <w:t>SIDEBAR</w:t>
      </w:r>
      <w:r w:rsidR="00465954">
        <w:t xml:space="preserve">-1: </w:t>
      </w:r>
      <w:r>
        <w:t>Oldalsáv és menüpontok tesztelése</w:t>
      </w:r>
    </w:p>
    <w:p w14:paraId="41C7D2E7" w14:textId="3D88F358" w:rsidR="00465954" w:rsidRDefault="00192029" w:rsidP="00465954">
      <w:pPr>
        <w:pStyle w:val="Listaszerbekezds"/>
        <w:numPr>
          <w:ilvl w:val="0"/>
          <w:numId w:val="26"/>
        </w:numPr>
      </w:pPr>
      <w:r>
        <w:t>SIDEBAR-2</w:t>
      </w:r>
      <w:r w:rsidR="00465954">
        <w:t xml:space="preserve">: </w:t>
      </w:r>
      <w:r>
        <w:t>Oldalsáv tesztelése mobilos felbontáson</w:t>
      </w:r>
    </w:p>
    <w:p w14:paraId="29F2CD5F" w14:textId="77777777" w:rsidR="00465954" w:rsidRDefault="00465954" w:rsidP="00465954">
      <w:pPr>
        <w:pStyle w:val="Cmsor2"/>
      </w:pPr>
      <w:bookmarkStart w:id="25" w:name="_Toc227746291"/>
      <w:r>
        <w:t>Tesztek célja</w:t>
      </w:r>
      <w:bookmarkEnd w:id="25"/>
    </w:p>
    <w:p w14:paraId="62BD8D1A" w14:textId="799DF501" w:rsidR="00465954" w:rsidRDefault="007840F8" w:rsidP="00465954">
      <w:r>
        <w:t>Az oldalon található menüpontok tesztelése</w:t>
      </w:r>
    </w:p>
    <w:p w14:paraId="1CDB0540" w14:textId="77777777" w:rsidR="00465954" w:rsidRDefault="00465954" w:rsidP="00465954">
      <w:pPr>
        <w:pStyle w:val="Cmsor2"/>
      </w:pPr>
      <w:bookmarkStart w:id="26" w:name="_Toc227746292"/>
      <w:r>
        <w:t>Előfeltételek</w:t>
      </w:r>
      <w:bookmarkEnd w:id="26"/>
    </w:p>
    <w:p w14:paraId="196523D2" w14:textId="77777777" w:rsidR="00465954" w:rsidRDefault="00465954" w:rsidP="00465954">
      <w:pPr>
        <w:pStyle w:val="Listaszerbekezds"/>
      </w:pPr>
      <w:r>
        <w:t>1.2. pontban található feltételek teljesülése</w:t>
      </w:r>
    </w:p>
    <w:p w14:paraId="581BF246" w14:textId="2F317B74" w:rsidR="00465954" w:rsidRDefault="00357681" w:rsidP="00465954">
      <w:pPr>
        <w:pStyle w:val="Listaszerbekezds"/>
      </w:pPr>
      <w:r>
        <w:t xml:space="preserve">A </w:t>
      </w:r>
      <w:r w:rsidR="00465954">
        <w:t>teszteset</w:t>
      </w:r>
      <w:r>
        <w:t>ek</w:t>
      </w:r>
      <w:r w:rsidR="00465954">
        <w:t xml:space="preserve"> </w:t>
      </w:r>
      <w:r>
        <w:t>során használt felhasználói profil megléte az adatbázisban</w:t>
      </w:r>
    </w:p>
    <w:p w14:paraId="432A501B" w14:textId="77777777" w:rsidR="00465954" w:rsidRDefault="00465954" w:rsidP="00465954">
      <w:pPr>
        <w:pStyle w:val="Cmsor2"/>
      </w:pPr>
      <w:bookmarkStart w:id="27" w:name="_Toc227746293"/>
      <w:r>
        <w:t>Bevitt adatok</w:t>
      </w:r>
      <w:bookmarkEnd w:id="27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465954" w14:paraId="1A22A367" w14:textId="77777777" w:rsidTr="00D52009">
        <w:tc>
          <w:tcPr>
            <w:tcW w:w="7644" w:type="dxa"/>
            <w:gridSpan w:val="2"/>
          </w:tcPr>
          <w:p w14:paraId="494FEC22" w14:textId="26F3EB3C" w:rsidR="00465954" w:rsidRDefault="00357681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SIDEBAR</w:t>
            </w:r>
            <w:r w:rsidR="00465954">
              <w:rPr>
                <w:lang w:eastAsia="hu-HU"/>
              </w:rPr>
              <w:t>-1</w:t>
            </w:r>
          </w:p>
        </w:tc>
      </w:tr>
      <w:tr w:rsidR="00465954" w14:paraId="2A33962F" w14:textId="77777777" w:rsidTr="00D52009">
        <w:tc>
          <w:tcPr>
            <w:tcW w:w="3779" w:type="dxa"/>
          </w:tcPr>
          <w:p w14:paraId="0977EFF7" w14:textId="77777777" w:rsidR="00465954" w:rsidRDefault="00465954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593D92BF" w14:textId="183CFDD4" w:rsidR="00465954" w:rsidRDefault="00D96A5D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 Péter</w:t>
            </w:r>
          </w:p>
        </w:tc>
      </w:tr>
      <w:tr w:rsidR="00465954" w14:paraId="0AED5F09" w14:textId="77777777" w:rsidTr="00D52009">
        <w:tc>
          <w:tcPr>
            <w:tcW w:w="3779" w:type="dxa"/>
          </w:tcPr>
          <w:p w14:paraId="18155907" w14:textId="77777777" w:rsidR="00465954" w:rsidRDefault="00465954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06050DC1" w14:textId="77777777" w:rsidR="00465954" w:rsidRDefault="00465954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2F83222E" w14:textId="77777777" w:rsidR="00465954" w:rsidRDefault="00465954" w:rsidP="00465954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C608D3" w14:paraId="00A1C355" w14:textId="77777777" w:rsidTr="00D52009">
        <w:tc>
          <w:tcPr>
            <w:tcW w:w="7644" w:type="dxa"/>
            <w:gridSpan w:val="2"/>
          </w:tcPr>
          <w:p w14:paraId="3F24C4E1" w14:textId="7D92372D" w:rsidR="00C608D3" w:rsidRDefault="00C608D3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SIDEBAR-2</w:t>
            </w:r>
          </w:p>
        </w:tc>
      </w:tr>
      <w:tr w:rsidR="00C608D3" w14:paraId="21BC5CE0" w14:textId="77777777" w:rsidTr="00D52009">
        <w:tc>
          <w:tcPr>
            <w:tcW w:w="3779" w:type="dxa"/>
          </w:tcPr>
          <w:p w14:paraId="58CF5451" w14:textId="77777777" w:rsidR="00C608D3" w:rsidRDefault="00C608D3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24E2895C" w14:textId="77777777" w:rsidR="00C608D3" w:rsidRDefault="00C608D3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 Péter</w:t>
            </w:r>
          </w:p>
        </w:tc>
      </w:tr>
      <w:tr w:rsidR="00C608D3" w14:paraId="4E38FE16" w14:textId="77777777" w:rsidTr="00D52009">
        <w:tc>
          <w:tcPr>
            <w:tcW w:w="3779" w:type="dxa"/>
          </w:tcPr>
          <w:p w14:paraId="5243B7AB" w14:textId="77777777" w:rsidR="00C608D3" w:rsidRDefault="00C608D3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0AEA011A" w14:textId="77777777" w:rsidR="00C608D3" w:rsidRDefault="00C608D3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77969508" w14:textId="77777777" w:rsidR="00465954" w:rsidRDefault="00465954" w:rsidP="00465954">
      <w:pPr>
        <w:pStyle w:val="Cmsor2"/>
      </w:pPr>
      <w:bookmarkStart w:id="28" w:name="_Toc227746294"/>
      <w:r>
        <w:t>Várt eredmény</w:t>
      </w:r>
      <w:bookmarkEnd w:id="28"/>
    </w:p>
    <w:p w14:paraId="66E03D2E" w14:textId="57C79FA9" w:rsidR="00465954" w:rsidRDefault="00440E11" w:rsidP="00465954">
      <w:pPr>
        <w:pStyle w:val="Listaszerbekezds"/>
      </w:pPr>
      <w:r>
        <w:t>SIDEBAR-1</w:t>
      </w:r>
      <w:r w:rsidR="00465954">
        <w:t>:</w:t>
      </w:r>
      <w:r w:rsidR="00465954">
        <w:br/>
      </w:r>
      <w:r>
        <w:t>A teszt során az oldalon található menüpontok megfelelően megnyílnak.</w:t>
      </w:r>
    </w:p>
    <w:p w14:paraId="4397EF7E" w14:textId="79077467" w:rsidR="00465954" w:rsidRDefault="00322E2F" w:rsidP="00465954">
      <w:pPr>
        <w:pStyle w:val="Listaszerbekezds"/>
      </w:pPr>
      <w:r>
        <w:t>SIDEBAR-2</w:t>
      </w:r>
      <w:r w:rsidR="00465954">
        <w:t>:</w:t>
      </w:r>
      <w:r w:rsidR="00465954">
        <w:br/>
      </w:r>
      <w:r w:rsidR="00704180">
        <w:t>Az oldalsáv mobilos felbontásban is megfelelően működik</w:t>
      </w:r>
      <w:r w:rsidR="00500488">
        <w:t>.</w:t>
      </w:r>
    </w:p>
    <w:p w14:paraId="36CB9030" w14:textId="77777777" w:rsidR="00465954" w:rsidRDefault="00465954" w:rsidP="00465954">
      <w:pPr>
        <w:pStyle w:val="Cmsor2"/>
      </w:pPr>
      <w:bookmarkStart w:id="29" w:name="_Toc227746295"/>
      <w:r>
        <w:t>Tesztlépések</w:t>
      </w:r>
      <w:bookmarkEnd w:id="29"/>
    </w:p>
    <w:p w14:paraId="3A674BFE" w14:textId="30D7CEE4" w:rsidR="00465954" w:rsidRDefault="00440E11" w:rsidP="00465954">
      <w:pPr>
        <w:rPr>
          <w:lang w:eastAsia="hu-HU"/>
        </w:rPr>
      </w:pPr>
      <w:r>
        <w:rPr>
          <w:lang w:eastAsia="hu-HU"/>
        </w:rPr>
        <w:t>SIDEBAR</w:t>
      </w:r>
      <w:r w:rsidR="00465954">
        <w:rPr>
          <w:lang w:eastAsia="hu-HU"/>
        </w:rPr>
        <w:t>-1:</w:t>
      </w:r>
    </w:p>
    <w:p w14:paraId="27DB1ED9" w14:textId="2DA28A4E" w:rsidR="00465954" w:rsidRDefault="00465954" w:rsidP="00465954">
      <w:pPr>
        <w:rPr>
          <w:lang w:eastAsia="hu-HU"/>
        </w:rPr>
      </w:pPr>
      <w:r>
        <w:rPr>
          <w:lang w:eastAsia="hu-HU"/>
        </w:rPr>
        <w:t xml:space="preserve">1. </w:t>
      </w:r>
      <w:r w:rsidR="00440E11">
        <w:rPr>
          <w:lang w:eastAsia="hu-HU"/>
        </w:rPr>
        <w:t>Bejelentkezés a rendszerbe a LOGIN-1 tesztesethez hasonlóan</w:t>
      </w:r>
    </w:p>
    <w:p w14:paraId="1C3B40ED" w14:textId="6E713322" w:rsidR="00465954" w:rsidRDefault="00465954" w:rsidP="00465954">
      <w:pPr>
        <w:rPr>
          <w:lang w:eastAsia="hu-HU"/>
        </w:rPr>
      </w:pPr>
      <w:r>
        <w:rPr>
          <w:lang w:eastAsia="hu-HU"/>
        </w:rPr>
        <w:t xml:space="preserve">2. </w:t>
      </w:r>
      <w:r w:rsidR="00440E11">
        <w:rPr>
          <w:lang w:eastAsia="hu-HU"/>
        </w:rPr>
        <w:t>Az oldalsávon található és elérhető menüpontok megnyitása egyesével egymás után, mobilos felület esetén előtte a hamburger menü külön megnyitásával.</w:t>
      </w:r>
    </w:p>
    <w:p w14:paraId="283692A0" w14:textId="3E7425B5" w:rsidR="00465954" w:rsidRDefault="00465954" w:rsidP="00465954">
      <w:pPr>
        <w:rPr>
          <w:lang w:eastAsia="hu-HU"/>
        </w:rPr>
      </w:pPr>
      <w:r>
        <w:rPr>
          <w:lang w:eastAsia="hu-HU"/>
        </w:rPr>
        <w:t xml:space="preserve">3. </w:t>
      </w:r>
      <w:r w:rsidR="00440E11">
        <w:rPr>
          <w:lang w:eastAsia="hu-HU"/>
        </w:rPr>
        <w:t>Navigációs sávon a profilképre kattintva megjelenő ’Profiladatok’ menüpont megnyitása.</w:t>
      </w:r>
    </w:p>
    <w:p w14:paraId="3B97C6EB" w14:textId="77777777" w:rsidR="00465954" w:rsidRDefault="00465954" w:rsidP="00465954">
      <w:pPr>
        <w:rPr>
          <w:lang w:eastAsia="hu-HU"/>
        </w:rPr>
      </w:pPr>
    </w:p>
    <w:p w14:paraId="48B6F552" w14:textId="3F6CD185" w:rsidR="00465954" w:rsidRDefault="00500488" w:rsidP="00465954">
      <w:pPr>
        <w:rPr>
          <w:lang w:eastAsia="hu-HU"/>
        </w:rPr>
      </w:pPr>
      <w:r>
        <w:rPr>
          <w:lang w:eastAsia="hu-HU"/>
        </w:rPr>
        <w:t>SIDEBAR-2</w:t>
      </w:r>
      <w:r w:rsidR="00465954">
        <w:rPr>
          <w:lang w:eastAsia="hu-HU"/>
        </w:rPr>
        <w:t>:</w:t>
      </w:r>
    </w:p>
    <w:p w14:paraId="2DEE1D5D" w14:textId="56858374" w:rsidR="00465954" w:rsidRDefault="00465954" w:rsidP="00465954">
      <w:pPr>
        <w:rPr>
          <w:lang w:eastAsia="hu-HU"/>
        </w:rPr>
      </w:pPr>
      <w:r>
        <w:rPr>
          <w:lang w:eastAsia="hu-HU"/>
        </w:rPr>
        <w:t xml:space="preserve">1. </w:t>
      </w:r>
      <w:r w:rsidR="009F6C61">
        <w:rPr>
          <w:lang w:eastAsia="hu-HU"/>
        </w:rPr>
        <w:t>Bejelentkezés a rendszerbe a LOGIN-1 tesztesethez hasonlóan</w:t>
      </w:r>
    </w:p>
    <w:p w14:paraId="22E932B5" w14:textId="7556610F" w:rsidR="00465954" w:rsidRDefault="00465954" w:rsidP="00465954">
      <w:pPr>
        <w:rPr>
          <w:lang w:eastAsia="hu-HU"/>
        </w:rPr>
      </w:pPr>
      <w:r>
        <w:rPr>
          <w:lang w:eastAsia="hu-HU"/>
        </w:rPr>
        <w:t xml:space="preserve">2. </w:t>
      </w:r>
      <w:r w:rsidR="009F6C61">
        <w:rPr>
          <w:lang w:eastAsia="hu-HU"/>
        </w:rPr>
        <w:t>Böngésző kisebb méretre vétele és az oldalsáv megnyitása a hamburger menü segítségével, majd annak bezárása.</w:t>
      </w:r>
    </w:p>
    <w:p w14:paraId="1D68C022" w14:textId="77777777" w:rsidR="00465954" w:rsidRDefault="00465954" w:rsidP="00465954">
      <w:pPr>
        <w:pStyle w:val="Cmsor2"/>
      </w:pPr>
      <w:bookmarkStart w:id="30" w:name="_Toc227746296"/>
      <w:r>
        <w:t>Teszteket tartalmazó fájl útvonala</w:t>
      </w:r>
      <w:bookmarkEnd w:id="30"/>
    </w:p>
    <w:p w14:paraId="569F9CFC" w14:textId="6C71C604" w:rsidR="00465954" w:rsidRDefault="00465954" w:rsidP="00465954">
      <w:pPr>
        <w:rPr>
          <w:lang w:eastAsia="hu-HU"/>
        </w:rPr>
      </w:pPr>
      <w:r w:rsidRPr="00A9585B">
        <w:t>tests/e2e/</w:t>
      </w:r>
      <w:r w:rsidR="00AA09AF">
        <w:t>sbmenus</w:t>
      </w:r>
      <w:r w:rsidRPr="00A9585B">
        <w:t>.test.js</w:t>
      </w:r>
    </w:p>
    <w:p w14:paraId="2187941B" w14:textId="33554FDF" w:rsidR="005B2552" w:rsidRDefault="00527686" w:rsidP="005B2552">
      <w:pPr>
        <w:pStyle w:val="Cmsor1"/>
      </w:pPr>
      <w:r>
        <w:lastRenderedPageBreak/>
        <w:t xml:space="preserve"> </w:t>
      </w:r>
      <w:bookmarkStart w:id="31" w:name="_Toc227746297"/>
      <w:r w:rsidR="0041744D">
        <w:t>Új termék felvétele</w:t>
      </w:r>
      <w:bookmarkEnd w:id="31"/>
    </w:p>
    <w:p w14:paraId="69498B39" w14:textId="77777777" w:rsidR="005B2552" w:rsidRDefault="005B2552" w:rsidP="005B2552">
      <w:pPr>
        <w:pStyle w:val="Cmsor2"/>
      </w:pPr>
      <w:bookmarkStart w:id="32" w:name="_Toc227746298"/>
      <w:r>
        <w:t>Tesztesetek</w:t>
      </w:r>
      <w:bookmarkEnd w:id="32"/>
    </w:p>
    <w:p w14:paraId="456F0B7C" w14:textId="79E92006" w:rsidR="005B2552" w:rsidRDefault="00B27909" w:rsidP="005B2552">
      <w:pPr>
        <w:pStyle w:val="Listaszerbekezds"/>
        <w:numPr>
          <w:ilvl w:val="0"/>
          <w:numId w:val="26"/>
        </w:numPr>
      </w:pPr>
      <w:r>
        <w:t>WAREHOUSE</w:t>
      </w:r>
      <w:r w:rsidR="005B2552">
        <w:t xml:space="preserve">-1: </w:t>
      </w:r>
      <w:r>
        <w:t>Új termék sikeres felvétele a raktárba</w:t>
      </w:r>
    </w:p>
    <w:p w14:paraId="50185E9A" w14:textId="23849573" w:rsidR="005B2552" w:rsidRDefault="00B27909" w:rsidP="005B2552">
      <w:pPr>
        <w:pStyle w:val="Listaszerbekezds"/>
        <w:numPr>
          <w:ilvl w:val="0"/>
          <w:numId w:val="26"/>
        </w:numPr>
      </w:pPr>
      <w:r>
        <w:t>WAREHOUSE</w:t>
      </w:r>
      <w:r w:rsidR="005B2552">
        <w:t xml:space="preserve">-2: </w:t>
      </w:r>
      <w:r>
        <w:t>Új termék felvételének meghiúsulása előfizetés hiánya miatt.</w:t>
      </w:r>
    </w:p>
    <w:p w14:paraId="6B32B3EB" w14:textId="6BBDE5CD" w:rsidR="00B27909" w:rsidRDefault="00B27909" w:rsidP="00B27909">
      <w:pPr>
        <w:pStyle w:val="Listaszerbekezds"/>
        <w:numPr>
          <w:ilvl w:val="0"/>
          <w:numId w:val="26"/>
        </w:numPr>
      </w:pPr>
      <w:r>
        <w:t>WAREHOUSE-3: Új termék felvételének meghiúsulása megfelelő jogosultság hiánya miatt.</w:t>
      </w:r>
    </w:p>
    <w:p w14:paraId="51F20985" w14:textId="04B96A87" w:rsidR="005B2552" w:rsidRDefault="00B27909" w:rsidP="00A15DFA">
      <w:pPr>
        <w:pStyle w:val="Listaszerbekezds"/>
        <w:numPr>
          <w:ilvl w:val="0"/>
          <w:numId w:val="26"/>
        </w:numPr>
      </w:pPr>
      <w:r>
        <w:t>WAREHOUSE-4: Új termék felvételének meghiúsulása megfelelő jogosultság hiánya miatt.</w:t>
      </w:r>
      <w:r w:rsidR="005B2552">
        <w:t xml:space="preserve"> </w:t>
      </w:r>
    </w:p>
    <w:p w14:paraId="4D640969" w14:textId="20D047AC" w:rsidR="005B2552" w:rsidRDefault="005B2552" w:rsidP="005B2552">
      <w:r>
        <w:t>Regisztrációs felület megfelelő működésének tesztelése</w:t>
      </w:r>
    </w:p>
    <w:p w14:paraId="32953AB1" w14:textId="77777777" w:rsidR="00A7021E" w:rsidRDefault="00A7021E" w:rsidP="00A7021E">
      <w:pPr>
        <w:pStyle w:val="Cmsor2"/>
      </w:pPr>
      <w:bookmarkStart w:id="33" w:name="_Toc227746299"/>
      <w:r>
        <w:t>Tesztek célja</w:t>
      </w:r>
      <w:bookmarkEnd w:id="33"/>
    </w:p>
    <w:p w14:paraId="715A5C56" w14:textId="4BF9FAC2" w:rsidR="00A7021E" w:rsidRDefault="00A7021E" w:rsidP="00A7021E">
      <w:r>
        <w:t>Új termék felvételének tesztelése a raktár oldalán</w:t>
      </w:r>
    </w:p>
    <w:p w14:paraId="11C9CFAC" w14:textId="77777777" w:rsidR="005B2552" w:rsidRDefault="005B2552" w:rsidP="005B2552">
      <w:pPr>
        <w:pStyle w:val="Cmsor2"/>
      </w:pPr>
      <w:bookmarkStart w:id="34" w:name="_Toc227746300"/>
      <w:r>
        <w:t>Előfeltételek</w:t>
      </w:r>
      <w:bookmarkEnd w:id="34"/>
    </w:p>
    <w:p w14:paraId="0630BAC0" w14:textId="77777777" w:rsidR="005B2552" w:rsidRDefault="005B2552" w:rsidP="005B2552">
      <w:pPr>
        <w:pStyle w:val="Listaszerbekezds"/>
      </w:pPr>
      <w:r>
        <w:t>1.2. pontban található feltételek teljesülése</w:t>
      </w:r>
    </w:p>
    <w:p w14:paraId="7C9B8D47" w14:textId="31847020" w:rsidR="00B27909" w:rsidRDefault="00B27909" w:rsidP="00B27909">
      <w:pPr>
        <w:pStyle w:val="Listaszerbekezds"/>
      </w:pPr>
      <w:r>
        <w:t>A tesztesetek során használt felhasználói profilok megléte az adatbázisban a megfelelő jogosultságokkal</w:t>
      </w:r>
    </w:p>
    <w:p w14:paraId="1679133F" w14:textId="382D15B0" w:rsidR="005B2552" w:rsidRDefault="00B27909" w:rsidP="005B2552">
      <w:pPr>
        <w:pStyle w:val="Listaszerbekezds"/>
      </w:pPr>
      <w:r>
        <w:t>WAREHOUSE-1 tesztesetnél a fióknak rendelkeznie kell a megfelelő jogosultságokkal, a cégének pedig előfizetéssel.</w:t>
      </w:r>
      <w:r w:rsidR="000C25FF">
        <w:t xml:space="preserve"> Emellett léteznie kell Irodaszer nevű termékkategóriának is.</w:t>
      </w:r>
    </w:p>
    <w:p w14:paraId="0BFFED8F" w14:textId="4C355DC7" w:rsidR="00B27909" w:rsidRDefault="00B27909" w:rsidP="00B27909">
      <w:pPr>
        <w:pStyle w:val="Listaszerbekezds"/>
      </w:pPr>
      <w:r>
        <w:t>WAREHOUSE-2 tesztesetnél a fióknak rendelkeznie kell a megfelelő jogosultságokkal, de a cége nem rendelkezhet előfizetéssel.</w:t>
      </w:r>
    </w:p>
    <w:p w14:paraId="4645D67B" w14:textId="3BF70561" w:rsidR="00B27909" w:rsidRDefault="00B27909" w:rsidP="00B27909">
      <w:pPr>
        <w:pStyle w:val="Listaszerbekezds"/>
      </w:pPr>
      <w:r>
        <w:t>WAREHOUSE-3 tesztesetnél a fióknak rendelkeznie kell rendelés összekészítői jogosultsággal, de nem rendelkezhet raktárkezelői jogokkal.</w:t>
      </w:r>
    </w:p>
    <w:p w14:paraId="6D92CD27" w14:textId="25F80833" w:rsidR="00B27909" w:rsidRDefault="00B27909" w:rsidP="00B27909">
      <w:pPr>
        <w:pStyle w:val="Listaszerbekezds"/>
      </w:pPr>
      <w:r>
        <w:t>WAREHOUSE-4 tesztesetnél a fiók nem rendelkezhet se raktárkezelői, se rendelés összekészítői jogokkal.</w:t>
      </w:r>
    </w:p>
    <w:p w14:paraId="3DE413E8" w14:textId="77777777" w:rsidR="005B2552" w:rsidRDefault="005B2552" w:rsidP="005B2552">
      <w:pPr>
        <w:pStyle w:val="Cmsor2"/>
      </w:pPr>
      <w:bookmarkStart w:id="35" w:name="_Toc227746301"/>
      <w:r>
        <w:t>Bevitt adatok</w:t>
      </w:r>
      <w:bookmarkEnd w:id="35"/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5B2552" w14:paraId="3103496E" w14:textId="77777777" w:rsidTr="00D52009">
        <w:tc>
          <w:tcPr>
            <w:tcW w:w="7644" w:type="dxa"/>
            <w:gridSpan w:val="2"/>
          </w:tcPr>
          <w:p w14:paraId="71DC71B6" w14:textId="511BE064" w:rsidR="005B2552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WAREHOUSE-1</w:t>
            </w:r>
          </w:p>
        </w:tc>
      </w:tr>
      <w:tr w:rsidR="005B2552" w14:paraId="168B6F9F" w14:textId="77777777" w:rsidTr="00D52009">
        <w:tc>
          <w:tcPr>
            <w:tcW w:w="3779" w:type="dxa"/>
          </w:tcPr>
          <w:p w14:paraId="788C9932" w14:textId="77777777" w:rsidR="005B2552" w:rsidRDefault="005B2552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44DE12FE" w14:textId="3D67ECE7" w:rsidR="005B2552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Kovács</w:t>
            </w:r>
            <w:r w:rsidR="005B2552" w:rsidRPr="00722A50">
              <w:rPr>
                <w:lang w:eastAsia="hu-HU"/>
              </w:rPr>
              <w:t xml:space="preserve"> </w:t>
            </w:r>
            <w:r>
              <w:rPr>
                <w:lang w:eastAsia="hu-HU"/>
              </w:rPr>
              <w:t>Péter</w:t>
            </w:r>
          </w:p>
        </w:tc>
      </w:tr>
      <w:tr w:rsidR="005B2552" w14:paraId="03A15C14" w14:textId="77777777" w:rsidTr="00D52009">
        <w:tc>
          <w:tcPr>
            <w:tcW w:w="3779" w:type="dxa"/>
          </w:tcPr>
          <w:p w14:paraId="7E45D5F7" w14:textId="77777777" w:rsidR="005B2552" w:rsidRDefault="005B2552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582E4F34" w14:textId="77777777" w:rsidR="005B2552" w:rsidRDefault="005B2552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  <w:tr w:rsidR="005B2552" w14:paraId="47493603" w14:textId="77777777" w:rsidTr="00D52009">
        <w:tc>
          <w:tcPr>
            <w:tcW w:w="3779" w:type="dxa"/>
          </w:tcPr>
          <w:p w14:paraId="60562B1A" w14:textId="75D66BF1" w:rsidR="005B2552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Terméknév</w:t>
            </w:r>
          </w:p>
        </w:tc>
        <w:tc>
          <w:tcPr>
            <w:tcW w:w="3865" w:type="dxa"/>
          </w:tcPr>
          <w:p w14:paraId="64C07B5B" w14:textId="7C428E55" w:rsidR="005B2552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Tesztrúd</w:t>
            </w:r>
          </w:p>
        </w:tc>
      </w:tr>
      <w:tr w:rsidR="005B2552" w14:paraId="18B71278" w14:textId="77777777" w:rsidTr="00D52009">
        <w:tc>
          <w:tcPr>
            <w:tcW w:w="3779" w:type="dxa"/>
          </w:tcPr>
          <w:p w14:paraId="5EA9F6C4" w14:textId="3CD29108" w:rsidR="005B2552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Készlet</w:t>
            </w:r>
          </w:p>
        </w:tc>
        <w:tc>
          <w:tcPr>
            <w:tcW w:w="3865" w:type="dxa"/>
          </w:tcPr>
          <w:p w14:paraId="396CA9B3" w14:textId="0764A330" w:rsidR="005B2552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60</w:t>
            </w:r>
          </w:p>
        </w:tc>
      </w:tr>
      <w:tr w:rsidR="00642EDD" w14:paraId="6380CDC5" w14:textId="77777777" w:rsidTr="00D52009">
        <w:tc>
          <w:tcPr>
            <w:tcW w:w="3779" w:type="dxa"/>
          </w:tcPr>
          <w:p w14:paraId="2ADB6A0F" w14:textId="642F033A" w:rsidR="00642EDD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Cikkszám</w:t>
            </w:r>
          </w:p>
        </w:tc>
        <w:tc>
          <w:tcPr>
            <w:tcW w:w="3865" w:type="dxa"/>
          </w:tcPr>
          <w:p w14:paraId="3E808526" w14:textId="6C0CD720" w:rsidR="00642EDD" w:rsidRPr="00722A50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RUD-001</w:t>
            </w:r>
          </w:p>
        </w:tc>
      </w:tr>
      <w:tr w:rsidR="00642EDD" w14:paraId="24606E23" w14:textId="77777777" w:rsidTr="00D52009">
        <w:tc>
          <w:tcPr>
            <w:tcW w:w="3779" w:type="dxa"/>
          </w:tcPr>
          <w:p w14:paraId="4721393E" w14:textId="40BF114D" w:rsidR="00642EDD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Kiszerelés</w:t>
            </w:r>
          </w:p>
        </w:tc>
        <w:tc>
          <w:tcPr>
            <w:tcW w:w="3865" w:type="dxa"/>
          </w:tcPr>
          <w:p w14:paraId="609DE4D3" w14:textId="4A64F513" w:rsidR="00642EDD" w:rsidRPr="00722A50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db</w:t>
            </w:r>
          </w:p>
        </w:tc>
      </w:tr>
      <w:tr w:rsidR="00642EDD" w14:paraId="69B2206D" w14:textId="77777777" w:rsidTr="00D52009">
        <w:tc>
          <w:tcPr>
            <w:tcW w:w="3779" w:type="dxa"/>
          </w:tcPr>
          <w:p w14:paraId="2A831243" w14:textId="49980544" w:rsidR="00642EDD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Minimum vásárlási mennyiség</w:t>
            </w:r>
          </w:p>
        </w:tc>
        <w:tc>
          <w:tcPr>
            <w:tcW w:w="3865" w:type="dxa"/>
          </w:tcPr>
          <w:p w14:paraId="01606292" w14:textId="1E1AC3DA" w:rsidR="00642EDD" w:rsidRPr="00722A50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1</w:t>
            </w:r>
          </w:p>
        </w:tc>
      </w:tr>
      <w:tr w:rsidR="00642EDD" w14:paraId="39B18684" w14:textId="77777777" w:rsidTr="00D52009">
        <w:tc>
          <w:tcPr>
            <w:tcW w:w="3779" w:type="dxa"/>
          </w:tcPr>
          <w:p w14:paraId="0483D51B" w14:textId="0A44B77D" w:rsidR="00642EDD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Leírás</w:t>
            </w:r>
          </w:p>
        </w:tc>
        <w:tc>
          <w:tcPr>
            <w:tcW w:w="3865" w:type="dxa"/>
          </w:tcPr>
          <w:p w14:paraId="50933051" w14:textId="48B9DAAE" w:rsidR="00642EDD" w:rsidRPr="00722A50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Ez egy tesztrúd</w:t>
            </w:r>
          </w:p>
        </w:tc>
      </w:tr>
      <w:tr w:rsidR="00642EDD" w14:paraId="440F0659" w14:textId="77777777" w:rsidTr="00D52009">
        <w:tc>
          <w:tcPr>
            <w:tcW w:w="3779" w:type="dxa"/>
          </w:tcPr>
          <w:p w14:paraId="5BCC1D01" w14:textId="71A69609" w:rsidR="00642EDD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Ár</w:t>
            </w:r>
          </w:p>
        </w:tc>
        <w:tc>
          <w:tcPr>
            <w:tcW w:w="3865" w:type="dxa"/>
          </w:tcPr>
          <w:p w14:paraId="4081866E" w14:textId="541E311A" w:rsidR="00642EDD" w:rsidRPr="00722A50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4000</w:t>
            </w:r>
          </w:p>
        </w:tc>
      </w:tr>
      <w:tr w:rsidR="00642EDD" w14:paraId="3B30788D" w14:textId="77777777" w:rsidTr="00D52009">
        <w:tc>
          <w:tcPr>
            <w:tcW w:w="3779" w:type="dxa"/>
          </w:tcPr>
          <w:p w14:paraId="7A3A0968" w14:textId="0512BF67" w:rsidR="00642EDD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Kategória</w:t>
            </w:r>
          </w:p>
        </w:tc>
        <w:tc>
          <w:tcPr>
            <w:tcW w:w="3865" w:type="dxa"/>
          </w:tcPr>
          <w:p w14:paraId="1F87E387" w14:textId="57936F50" w:rsidR="00642EDD" w:rsidRPr="00722A50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Irodaszer</w:t>
            </w:r>
          </w:p>
        </w:tc>
      </w:tr>
      <w:tr w:rsidR="008A57F7" w14:paraId="1720E94D" w14:textId="77777777" w:rsidTr="00D52009">
        <w:tc>
          <w:tcPr>
            <w:tcW w:w="3779" w:type="dxa"/>
          </w:tcPr>
          <w:p w14:paraId="16891857" w14:textId="1E620873" w:rsidR="008A57F7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ÁFA-kulcs</w:t>
            </w:r>
          </w:p>
        </w:tc>
        <w:tc>
          <w:tcPr>
            <w:tcW w:w="3865" w:type="dxa"/>
          </w:tcPr>
          <w:p w14:paraId="24777DC6" w14:textId="13DE71DB" w:rsidR="008A57F7" w:rsidRPr="00722A50" w:rsidRDefault="008A57F7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27</w:t>
            </w:r>
          </w:p>
        </w:tc>
      </w:tr>
    </w:tbl>
    <w:p w14:paraId="424C4249" w14:textId="77777777" w:rsidR="005B2552" w:rsidRDefault="005B2552" w:rsidP="005B2552">
      <w:pPr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0C25FF" w14:paraId="6FF7E2D1" w14:textId="77777777" w:rsidTr="00D52009">
        <w:tc>
          <w:tcPr>
            <w:tcW w:w="7644" w:type="dxa"/>
            <w:gridSpan w:val="2"/>
          </w:tcPr>
          <w:p w14:paraId="1D0BFD0F" w14:textId="7189F7FB" w:rsidR="000C25FF" w:rsidRDefault="000C25FF" w:rsidP="000C25FF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WAREHOUSE-2</w:t>
            </w:r>
          </w:p>
        </w:tc>
      </w:tr>
      <w:tr w:rsidR="000C25FF" w14:paraId="399F41A0" w14:textId="77777777" w:rsidTr="00D52009">
        <w:tc>
          <w:tcPr>
            <w:tcW w:w="3779" w:type="dxa"/>
          </w:tcPr>
          <w:p w14:paraId="13C558E0" w14:textId="77777777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14EF410D" w14:textId="4D65C195" w:rsidR="000C25FF" w:rsidRDefault="00026DE2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Molnár Zoltán</w:t>
            </w:r>
          </w:p>
        </w:tc>
      </w:tr>
      <w:tr w:rsidR="000C25FF" w14:paraId="648FCF56" w14:textId="77777777" w:rsidTr="00D52009">
        <w:tc>
          <w:tcPr>
            <w:tcW w:w="3779" w:type="dxa"/>
          </w:tcPr>
          <w:p w14:paraId="2DA56FEB" w14:textId="77777777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Jelszó</w:t>
            </w:r>
          </w:p>
        </w:tc>
        <w:tc>
          <w:tcPr>
            <w:tcW w:w="3865" w:type="dxa"/>
          </w:tcPr>
          <w:p w14:paraId="3EC34737" w14:textId="77777777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623547EC" w14:textId="77777777" w:rsidR="005B2552" w:rsidRDefault="005B2552" w:rsidP="005B2552">
      <w:pPr>
        <w:ind w:left="0"/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0C25FF" w14:paraId="59665EB0" w14:textId="77777777" w:rsidTr="00D52009">
        <w:tc>
          <w:tcPr>
            <w:tcW w:w="7644" w:type="dxa"/>
            <w:gridSpan w:val="2"/>
          </w:tcPr>
          <w:p w14:paraId="17F2D1C6" w14:textId="3E584925" w:rsidR="000C25FF" w:rsidRDefault="000C25FF" w:rsidP="000C25FF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WAREHOUSE-3</w:t>
            </w:r>
          </w:p>
        </w:tc>
      </w:tr>
      <w:tr w:rsidR="000C25FF" w14:paraId="7F526B1A" w14:textId="77777777" w:rsidTr="00D52009">
        <w:tc>
          <w:tcPr>
            <w:tcW w:w="3779" w:type="dxa"/>
          </w:tcPr>
          <w:p w14:paraId="474B63E6" w14:textId="2C004EB0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32443FDA" w14:textId="1BF172BA" w:rsidR="000C25FF" w:rsidRDefault="00026DE2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osszeallit</w:t>
            </w:r>
          </w:p>
        </w:tc>
      </w:tr>
      <w:tr w:rsidR="000C25FF" w14:paraId="66B703F5" w14:textId="77777777" w:rsidTr="00D52009">
        <w:tc>
          <w:tcPr>
            <w:tcW w:w="3779" w:type="dxa"/>
          </w:tcPr>
          <w:p w14:paraId="17E3CDA4" w14:textId="77777777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1954D689" w14:textId="77777777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7AF8055E" w14:textId="77777777" w:rsidR="000C25FF" w:rsidRDefault="000C25FF" w:rsidP="005B2552">
      <w:pPr>
        <w:ind w:left="0"/>
        <w:rPr>
          <w:lang w:eastAsia="hu-HU"/>
        </w:rPr>
      </w:pPr>
    </w:p>
    <w:tbl>
      <w:tblPr>
        <w:tblStyle w:val="Rcsostblzat"/>
        <w:tblW w:w="0" w:type="auto"/>
        <w:tblInd w:w="1418" w:type="dxa"/>
        <w:tblLook w:val="04A0" w:firstRow="1" w:lastRow="0" w:firstColumn="1" w:lastColumn="0" w:noHBand="0" w:noVBand="1"/>
      </w:tblPr>
      <w:tblGrid>
        <w:gridCol w:w="3779"/>
        <w:gridCol w:w="3865"/>
      </w:tblGrid>
      <w:tr w:rsidR="000C25FF" w14:paraId="111712A0" w14:textId="77777777" w:rsidTr="00D52009">
        <w:tc>
          <w:tcPr>
            <w:tcW w:w="7644" w:type="dxa"/>
            <w:gridSpan w:val="2"/>
          </w:tcPr>
          <w:p w14:paraId="58F383E0" w14:textId="0FF67C5B" w:rsidR="000C25FF" w:rsidRDefault="000C25FF" w:rsidP="000C25FF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WAREHOUSE-4</w:t>
            </w:r>
          </w:p>
        </w:tc>
      </w:tr>
      <w:tr w:rsidR="000C25FF" w14:paraId="5EF8DB14" w14:textId="77777777" w:rsidTr="00D52009">
        <w:tc>
          <w:tcPr>
            <w:tcW w:w="3779" w:type="dxa"/>
          </w:tcPr>
          <w:p w14:paraId="3D324D55" w14:textId="77777777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Felhasználónév</w:t>
            </w:r>
          </w:p>
        </w:tc>
        <w:tc>
          <w:tcPr>
            <w:tcW w:w="3865" w:type="dxa"/>
          </w:tcPr>
          <w:p w14:paraId="4DCD7B1D" w14:textId="531FE71A" w:rsidR="000C25FF" w:rsidRDefault="00026DE2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lead</w:t>
            </w:r>
          </w:p>
        </w:tc>
      </w:tr>
      <w:tr w:rsidR="000C25FF" w14:paraId="4E325171" w14:textId="77777777" w:rsidTr="00D52009">
        <w:tc>
          <w:tcPr>
            <w:tcW w:w="3779" w:type="dxa"/>
          </w:tcPr>
          <w:p w14:paraId="0BF97C6A" w14:textId="77777777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Jelszó</w:t>
            </w:r>
          </w:p>
        </w:tc>
        <w:tc>
          <w:tcPr>
            <w:tcW w:w="3865" w:type="dxa"/>
          </w:tcPr>
          <w:p w14:paraId="7D26A26E" w14:textId="77777777" w:rsidR="000C25FF" w:rsidRDefault="000C25FF" w:rsidP="00D52009">
            <w:pPr>
              <w:ind w:left="0"/>
              <w:rPr>
                <w:lang w:eastAsia="hu-HU"/>
              </w:rPr>
            </w:pPr>
            <w:r>
              <w:rPr>
                <w:lang w:eastAsia="hu-HU"/>
              </w:rPr>
              <w:t>pwd123</w:t>
            </w:r>
          </w:p>
        </w:tc>
      </w:tr>
    </w:tbl>
    <w:p w14:paraId="493031CE" w14:textId="77777777" w:rsidR="000C25FF" w:rsidRPr="00C81729" w:rsidRDefault="000C25FF" w:rsidP="005B2552">
      <w:pPr>
        <w:ind w:left="0"/>
        <w:rPr>
          <w:lang w:eastAsia="hu-HU"/>
        </w:rPr>
      </w:pPr>
    </w:p>
    <w:p w14:paraId="311500ED" w14:textId="77777777" w:rsidR="005B2552" w:rsidRDefault="005B2552" w:rsidP="005B2552">
      <w:pPr>
        <w:pStyle w:val="Cmsor2"/>
      </w:pPr>
      <w:bookmarkStart w:id="36" w:name="_Toc227746302"/>
      <w:r>
        <w:t>Várt eredmény</w:t>
      </w:r>
      <w:bookmarkEnd w:id="36"/>
    </w:p>
    <w:p w14:paraId="0DD155EC" w14:textId="71921111" w:rsidR="005B2552" w:rsidRDefault="00FF1085" w:rsidP="005B2552">
      <w:pPr>
        <w:pStyle w:val="Listaszerbekezds"/>
      </w:pPr>
      <w:r w:rsidRPr="00FF1085">
        <w:t>WAREHOUSE</w:t>
      </w:r>
      <w:r w:rsidR="005B2552">
        <w:t>-1:</w:t>
      </w:r>
      <w:r w:rsidR="005B2552">
        <w:br/>
        <w:t xml:space="preserve">Sikeres </w:t>
      </w:r>
      <w:r w:rsidR="00026DE2">
        <w:t>termékfelvétel a megadott adatokkal, ami a raktártáblázatban meg is jelenik</w:t>
      </w:r>
    </w:p>
    <w:p w14:paraId="32D9FFB3" w14:textId="013E5243" w:rsidR="005B2552" w:rsidRDefault="00FF1085" w:rsidP="005B2552">
      <w:pPr>
        <w:pStyle w:val="Listaszerbekezds"/>
      </w:pPr>
      <w:r w:rsidRPr="00FF1085">
        <w:t>WAREHOUSE</w:t>
      </w:r>
      <w:r w:rsidR="005B2552">
        <w:t>-2:</w:t>
      </w:r>
      <w:r w:rsidR="005B2552">
        <w:br/>
      </w:r>
      <w:r>
        <w:t>A termékfelvétel meghiúsul, mert a cégnek nincsen előfizetése</w:t>
      </w:r>
    </w:p>
    <w:p w14:paraId="2CFDC84F" w14:textId="32C77CCE" w:rsidR="00FF1085" w:rsidRDefault="00FF1085" w:rsidP="00FF1085">
      <w:pPr>
        <w:pStyle w:val="Listaszerbekezds"/>
      </w:pPr>
      <w:r w:rsidRPr="00FF1085">
        <w:t>WAREHOUSE</w:t>
      </w:r>
      <w:r>
        <w:t>-3:</w:t>
      </w:r>
      <w:r>
        <w:br/>
        <w:t>A termékfelvétel meghiúsul, mert a felhasználónak nincsen megfelelő jogosultsága</w:t>
      </w:r>
    </w:p>
    <w:p w14:paraId="1F0F6761" w14:textId="7DCAB781" w:rsidR="00FF1085" w:rsidRDefault="00FF1085" w:rsidP="00FF1085">
      <w:pPr>
        <w:pStyle w:val="Listaszerbekezds"/>
      </w:pPr>
      <w:r w:rsidRPr="00FF1085">
        <w:t>WAREHOUSE</w:t>
      </w:r>
      <w:r>
        <w:t>-4:</w:t>
      </w:r>
      <w:r>
        <w:br/>
        <w:t>A termékfelvétel meghiúsul, mert a felhasználónak nincsen megfelelő jogosultsága, és a raktár oldalát se</w:t>
      </w:r>
      <w:r w:rsidR="0036116C">
        <w:t>m</w:t>
      </w:r>
      <w:r>
        <w:t xml:space="preserve"> tudja megnyitni</w:t>
      </w:r>
    </w:p>
    <w:p w14:paraId="70333C02" w14:textId="77777777" w:rsidR="005B2552" w:rsidRDefault="005B2552" w:rsidP="005B2552">
      <w:pPr>
        <w:pStyle w:val="Cmsor2"/>
      </w:pPr>
      <w:bookmarkStart w:id="37" w:name="_Toc227746303"/>
      <w:r>
        <w:t>Tesztlépések</w:t>
      </w:r>
      <w:bookmarkEnd w:id="37"/>
    </w:p>
    <w:p w14:paraId="78920B97" w14:textId="7FFF703F" w:rsidR="005B2552" w:rsidRDefault="00527686" w:rsidP="005B2552">
      <w:pPr>
        <w:rPr>
          <w:lang w:eastAsia="hu-HU"/>
        </w:rPr>
      </w:pPr>
      <w:r w:rsidRPr="00527686">
        <w:rPr>
          <w:lang w:eastAsia="hu-HU"/>
        </w:rPr>
        <w:t>WAREHOUSE</w:t>
      </w:r>
      <w:r w:rsidR="005B2552">
        <w:rPr>
          <w:lang w:eastAsia="hu-HU"/>
        </w:rPr>
        <w:t>-1:</w:t>
      </w:r>
    </w:p>
    <w:p w14:paraId="15D38B3B" w14:textId="54D08B20" w:rsidR="005B2552" w:rsidRDefault="005B2552" w:rsidP="005B2552">
      <w:pPr>
        <w:rPr>
          <w:lang w:eastAsia="hu-HU"/>
        </w:rPr>
      </w:pPr>
      <w:r>
        <w:rPr>
          <w:lang w:eastAsia="hu-HU"/>
        </w:rPr>
        <w:t xml:space="preserve">1. </w:t>
      </w:r>
      <w:r w:rsidR="000C66E6">
        <w:rPr>
          <w:lang w:eastAsia="hu-HU"/>
        </w:rPr>
        <w:t>Bejelentkezés a rendszerbe a LOGIN-1 tesztesethez hasonlóan</w:t>
      </w:r>
    </w:p>
    <w:p w14:paraId="6F911525" w14:textId="5A9E8EAA" w:rsidR="005B2552" w:rsidRDefault="005B2552" w:rsidP="005B2552">
      <w:pPr>
        <w:rPr>
          <w:lang w:eastAsia="hu-HU"/>
        </w:rPr>
      </w:pPr>
      <w:r>
        <w:rPr>
          <w:lang w:eastAsia="hu-HU"/>
        </w:rPr>
        <w:t>2. /r</w:t>
      </w:r>
      <w:r w:rsidR="000C66E6">
        <w:rPr>
          <w:lang w:eastAsia="hu-HU"/>
        </w:rPr>
        <w:t>aktar oldal megnyitása az oldalsávon található menüponttal</w:t>
      </w:r>
      <w:r w:rsidR="007004D1">
        <w:rPr>
          <w:lang w:eastAsia="hu-HU"/>
        </w:rPr>
        <w:t xml:space="preserve"> (mobil felbontás esetén </w:t>
      </w:r>
      <w:r w:rsidR="00D03426">
        <w:rPr>
          <w:lang w:eastAsia="hu-HU"/>
        </w:rPr>
        <w:t>előtte</w:t>
      </w:r>
      <w:r w:rsidR="005B77CB">
        <w:rPr>
          <w:lang w:eastAsia="hu-HU"/>
        </w:rPr>
        <w:t xml:space="preserve"> </w:t>
      </w:r>
      <w:r w:rsidR="00D03426">
        <w:rPr>
          <w:lang w:eastAsia="hu-HU"/>
        </w:rPr>
        <w:t>az oldalsáv megnyitása</w:t>
      </w:r>
      <w:r w:rsidR="005B77CB">
        <w:rPr>
          <w:lang w:eastAsia="hu-HU"/>
        </w:rPr>
        <w:t xml:space="preserve"> a hamburger menüvel</w:t>
      </w:r>
      <w:r w:rsidR="00D03426">
        <w:rPr>
          <w:lang w:eastAsia="hu-HU"/>
        </w:rPr>
        <w:t>)</w:t>
      </w:r>
    </w:p>
    <w:p w14:paraId="2BE52DEB" w14:textId="42E41DC6" w:rsidR="005B2552" w:rsidRDefault="005B2552" w:rsidP="005B2552">
      <w:pPr>
        <w:rPr>
          <w:lang w:eastAsia="hu-HU"/>
        </w:rPr>
      </w:pPr>
      <w:r>
        <w:rPr>
          <w:lang w:eastAsia="hu-HU"/>
        </w:rPr>
        <w:t xml:space="preserve">3. </w:t>
      </w:r>
      <w:r w:rsidR="000C66E6">
        <w:rPr>
          <w:lang w:eastAsia="hu-HU"/>
        </w:rPr>
        <w:t>’Új termék felvétele’ gombra kattintva megjelenő termékfelvételi űrlap kitöltése megfelelő adatokkal</w:t>
      </w:r>
    </w:p>
    <w:p w14:paraId="121F656B" w14:textId="613D1346" w:rsidR="005B2552" w:rsidRDefault="005B2552" w:rsidP="005B2552">
      <w:pPr>
        <w:rPr>
          <w:lang w:eastAsia="hu-HU"/>
        </w:rPr>
      </w:pPr>
      <w:r>
        <w:rPr>
          <w:lang w:eastAsia="hu-HU"/>
        </w:rPr>
        <w:t xml:space="preserve">4. </w:t>
      </w:r>
      <w:r w:rsidR="001861D8">
        <w:rPr>
          <w:lang w:eastAsia="hu-HU"/>
        </w:rPr>
        <w:t>Termékfelvételi</w:t>
      </w:r>
      <w:r>
        <w:rPr>
          <w:lang w:eastAsia="hu-HU"/>
        </w:rPr>
        <w:t xml:space="preserve"> kérelem futtatása</w:t>
      </w:r>
    </w:p>
    <w:p w14:paraId="59827391" w14:textId="1EA51BF1" w:rsidR="005B2552" w:rsidRDefault="005B2552" w:rsidP="005B2552">
      <w:pPr>
        <w:rPr>
          <w:lang w:eastAsia="hu-HU"/>
        </w:rPr>
      </w:pPr>
      <w:r>
        <w:rPr>
          <w:lang w:eastAsia="hu-HU"/>
        </w:rPr>
        <w:t xml:space="preserve">5. Sikeres </w:t>
      </w:r>
      <w:r w:rsidR="001861D8">
        <w:rPr>
          <w:lang w:eastAsia="hu-HU"/>
        </w:rPr>
        <w:t>termékfelvétel esetén az oldal újratölt és a teszteset ellenőrzi, hogy az új termék megtalálható-e a raktártáblázatban</w:t>
      </w:r>
    </w:p>
    <w:p w14:paraId="7B3271AD" w14:textId="77777777" w:rsidR="005B2552" w:rsidRDefault="005B2552" w:rsidP="005B2552">
      <w:pPr>
        <w:rPr>
          <w:lang w:eastAsia="hu-HU"/>
        </w:rPr>
      </w:pPr>
    </w:p>
    <w:p w14:paraId="593FE72B" w14:textId="4DC57340" w:rsidR="005B2552" w:rsidRDefault="00725259" w:rsidP="005B2552">
      <w:pPr>
        <w:rPr>
          <w:lang w:eastAsia="hu-HU"/>
        </w:rPr>
      </w:pPr>
      <w:r w:rsidRPr="00527686">
        <w:rPr>
          <w:lang w:eastAsia="hu-HU"/>
        </w:rPr>
        <w:t>WAREHOUSE</w:t>
      </w:r>
      <w:r w:rsidR="005B2552">
        <w:rPr>
          <w:lang w:eastAsia="hu-HU"/>
        </w:rPr>
        <w:t>-2:</w:t>
      </w:r>
    </w:p>
    <w:p w14:paraId="5C738786" w14:textId="77777777" w:rsidR="00725259" w:rsidRDefault="00725259" w:rsidP="00725259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57230548" w14:textId="03D32502" w:rsidR="00725259" w:rsidRDefault="00725259" w:rsidP="00725259">
      <w:pPr>
        <w:rPr>
          <w:lang w:eastAsia="hu-HU"/>
        </w:rPr>
      </w:pPr>
      <w:r>
        <w:rPr>
          <w:lang w:eastAsia="hu-HU"/>
        </w:rPr>
        <w:t>2. /raktar oldal megnyitása az oldalsávon található menüponttal</w:t>
      </w:r>
      <w:r w:rsidR="005B77CB">
        <w:rPr>
          <w:lang w:eastAsia="hu-HU"/>
        </w:rPr>
        <w:t xml:space="preserve"> (mobil felbontás esetén előtte az oldalsáv megnyitása a hamburger menüvel)</w:t>
      </w:r>
    </w:p>
    <w:p w14:paraId="7D04F9FB" w14:textId="13A6A137" w:rsidR="005B2552" w:rsidRDefault="005B2552" w:rsidP="00725259">
      <w:pPr>
        <w:rPr>
          <w:lang w:eastAsia="hu-HU"/>
        </w:rPr>
      </w:pPr>
      <w:r>
        <w:rPr>
          <w:lang w:eastAsia="hu-HU"/>
        </w:rPr>
        <w:t xml:space="preserve">3. </w:t>
      </w:r>
      <w:r w:rsidR="00725259">
        <w:rPr>
          <w:lang w:eastAsia="hu-HU"/>
        </w:rPr>
        <w:t>A termékfelvétel meghiúsul, mert a gomb helyén egy ’Előfizetés szükséges’ felirat jelenik meg</w:t>
      </w:r>
    </w:p>
    <w:p w14:paraId="7F65AC8C" w14:textId="77777777" w:rsidR="00EF4125" w:rsidRDefault="00EF4125" w:rsidP="00725259">
      <w:pPr>
        <w:rPr>
          <w:lang w:eastAsia="hu-HU"/>
        </w:rPr>
      </w:pPr>
    </w:p>
    <w:p w14:paraId="17100B50" w14:textId="758006D8" w:rsidR="00EF4125" w:rsidRDefault="00EF4125" w:rsidP="00EF4125">
      <w:pPr>
        <w:rPr>
          <w:lang w:eastAsia="hu-HU"/>
        </w:rPr>
      </w:pPr>
      <w:r w:rsidRPr="00527686">
        <w:rPr>
          <w:lang w:eastAsia="hu-HU"/>
        </w:rPr>
        <w:t>WAREHOUSE</w:t>
      </w:r>
      <w:r>
        <w:rPr>
          <w:lang w:eastAsia="hu-HU"/>
        </w:rPr>
        <w:t>-</w:t>
      </w:r>
      <w:r w:rsidR="005735C7">
        <w:rPr>
          <w:lang w:eastAsia="hu-HU"/>
        </w:rPr>
        <w:t>3</w:t>
      </w:r>
      <w:r>
        <w:rPr>
          <w:lang w:eastAsia="hu-HU"/>
        </w:rPr>
        <w:t>:</w:t>
      </w:r>
    </w:p>
    <w:p w14:paraId="5D8EC052" w14:textId="77777777" w:rsidR="00EF4125" w:rsidRDefault="00EF4125" w:rsidP="00EF4125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4874F5D6" w14:textId="6216131A" w:rsidR="00EF4125" w:rsidRDefault="00EF4125" w:rsidP="00EF4125">
      <w:pPr>
        <w:rPr>
          <w:lang w:eastAsia="hu-HU"/>
        </w:rPr>
      </w:pPr>
      <w:r>
        <w:rPr>
          <w:lang w:eastAsia="hu-HU"/>
        </w:rPr>
        <w:t>2. /raktar oldal megnyitása az oldalsávon található menüponttal</w:t>
      </w:r>
      <w:r w:rsidR="005B77CB">
        <w:rPr>
          <w:lang w:eastAsia="hu-HU"/>
        </w:rPr>
        <w:t xml:space="preserve"> (mobil felbontás esetén előtte az oldalsáv megnyitása a hamburger menüvel)</w:t>
      </w:r>
    </w:p>
    <w:p w14:paraId="4A07E9BC" w14:textId="3231FE42" w:rsidR="00EF4125" w:rsidRDefault="00EF4125" w:rsidP="00EF4125">
      <w:pPr>
        <w:rPr>
          <w:lang w:eastAsia="hu-HU"/>
        </w:rPr>
      </w:pPr>
      <w:r>
        <w:rPr>
          <w:lang w:eastAsia="hu-HU"/>
        </w:rPr>
        <w:lastRenderedPageBreak/>
        <w:t xml:space="preserve">3. A termékfelvétel meghiúsul, mert </w:t>
      </w:r>
      <w:r w:rsidR="00487A03">
        <w:rPr>
          <w:lang w:eastAsia="hu-HU"/>
        </w:rPr>
        <w:t>a felhasználó számára nem érhető el az új termék felvételének opciója</w:t>
      </w:r>
    </w:p>
    <w:p w14:paraId="10C956B5" w14:textId="77777777" w:rsidR="00EF4125" w:rsidRDefault="00EF4125" w:rsidP="00725259">
      <w:pPr>
        <w:rPr>
          <w:lang w:eastAsia="hu-HU"/>
        </w:rPr>
      </w:pPr>
    </w:p>
    <w:p w14:paraId="4FE4AC1D" w14:textId="1A930C85" w:rsidR="00EF4125" w:rsidRDefault="00EF4125" w:rsidP="00EF4125">
      <w:pPr>
        <w:rPr>
          <w:lang w:eastAsia="hu-HU"/>
        </w:rPr>
      </w:pPr>
      <w:r w:rsidRPr="00527686">
        <w:rPr>
          <w:lang w:eastAsia="hu-HU"/>
        </w:rPr>
        <w:t>WAREHOUSE</w:t>
      </w:r>
      <w:r>
        <w:rPr>
          <w:lang w:eastAsia="hu-HU"/>
        </w:rPr>
        <w:t>-</w:t>
      </w:r>
      <w:r w:rsidR="00EF5E95">
        <w:rPr>
          <w:lang w:eastAsia="hu-HU"/>
        </w:rPr>
        <w:t>4</w:t>
      </w:r>
      <w:r>
        <w:rPr>
          <w:lang w:eastAsia="hu-HU"/>
        </w:rPr>
        <w:t>:</w:t>
      </w:r>
    </w:p>
    <w:p w14:paraId="12ABA9E2" w14:textId="77777777" w:rsidR="00EF4125" w:rsidRDefault="00EF4125" w:rsidP="00EF4125">
      <w:pPr>
        <w:rPr>
          <w:lang w:eastAsia="hu-HU"/>
        </w:rPr>
      </w:pPr>
      <w:r>
        <w:rPr>
          <w:lang w:eastAsia="hu-HU"/>
        </w:rPr>
        <w:t>1. Bejelentkezés a rendszerbe a LOGIN-1 tesztesethez hasonlóan</w:t>
      </w:r>
    </w:p>
    <w:p w14:paraId="1F9FC8BD" w14:textId="3F9D8A68" w:rsidR="00EF4125" w:rsidRDefault="00EF4125" w:rsidP="00F65CA2">
      <w:pPr>
        <w:rPr>
          <w:lang w:eastAsia="hu-HU"/>
        </w:rPr>
      </w:pPr>
      <w:r>
        <w:rPr>
          <w:lang w:eastAsia="hu-HU"/>
        </w:rPr>
        <w:t xml:space="preserve">2. </w:t>
      </w:r>
      <w:r w:rsidR="00487A03">
        <w:rPr>
          <w:lang w:eastAsia="hu-HU"/>
        </w:rPr>
        <w:t>A termékfelvétel meghiúsul, mert a</w:t>
      </w:r>
      <w:r w:rsidR="00FF1A30">
        <w:rPr>
          <w:lang w:eastAsia="hu-HU"/>
        </w:rPr>
        <w:t>z oldalsávon nem érhető el a Raktár opció</w:t>
      </w:r>
      <w:r w:rsidR="00637D2D">
        <w:rPr>
          <w:lang w:eastAsia="hu-HU"/>
        </w:rPr>
        <w:t xml:space="preserve"> (mobil felbontás esetén előtte az oldalsáv megnyitása a hamburger menüvel)</w:t>
      </w:r>
    </w:p>
    <w:p w14:paraId="42F71F80" w14:textId="77777777" w:rsidR="005B2552" w:rsidRDefault="005B2552" w:rsidP="005B2552">
      <w:pPr>
        <w:pStyle w:val="Cmsor2"/>
      </w:pPr>
      <w:bookmarkStart w:id="38" w:name="_Toc227746304"/>
      <w:r>
        <w:t>Teszteket tartalmazó fájl útvonala</w:t>
      </w:r>
      <w:bookmarkEnd w:id="38"/>
    </w:p>
    <w:p w14:paraId="1D803B28" w14:textId="7D0F726E" w:rsidR="005B2552" w:rsidRDefault="005B2552" w:rsidP="005B2552">
      <w:pPr>
        <w:rPr>
          <w:lang w:eastAsia="hu-HU"/>
        </w:rPr>
      </w:pPr>
      <w:r w:rsidRPr="00A9585B">
        <w:t>tests/e2e/</w:t>
      </w:r>
      <w:r w:rsidR="009C45A1">
        <w:t>warehouse</w:t>
      </w:r>
      <w:r w:rsidRPr="00A9585B">
        <w:t>.test.js</w:t>
      </w:r>
    </w:p>
    <w:p w14:paraId="44FB5232" w14:textId="4C720DDB" w:rsidR="00614972" w:rsidRPr="00614972" w:rsidRDefault="00614972" w:rsidP="00614972">
      <w:pPr>
        <w:pStyle w:val="Nincstrkz"/>
      </w:pPr>
    </w:p>
    <w:sectPr w:rsidR="00614972" w:rsidRPr="00614972" w:rsidSect="00252C90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E06D3" w14:textId="77777777" w:rsidR="00167E14" w:rsidRDefault="00167E14" w:rsidP="00033854">
      <w:pPr>
        <w:spacing w:line="240" w:lineRule="auto"/>
      </w:pPr>
      <w:r>
        <w:separator/>
      </w:r>
    </w:p>
  </w:endnote>
  <w:endnote w:type="continuationSeparator" w:id="0">
    <w:p w14:paraId="30A7193E" w14:textId="77777777" w:rsidR="00167E14" w:rsidRDefault="00167E14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0934A25F" w14:textId="37E69560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E36ECB">
          <w:rPr>
            <w:b/>
            <w:bCs/>
            <w:color w:val="00635D" w:themeColor="accent1" w:themeShade="80"/>
          </w:rPr>
          <w:t>1</w:t>
        </w:r>
        <w:r w:rsidR="00A751CA">
          <w:rPr>
            <w:b/>
            <w:bCs/>
            <w:color w:val="00635D" w:themeColor="accent1" w:themeShade="80"/>
          </w:rPr>
          <w:t>1</w:t>
        </w:r>
        <w:r w:rsidR="00D65559">
          <w:rPr>
            <w:b/>
            <w:bCs/>
            <w:color w:val="00635D" w:themeColor="accent1" w:themeShade="80"/>
          </w:rPr>
          <w:t>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B0FB9" w14:textId="6887B7E0" w:rsidR="00252C90" w:rsidRPr="000F4D46" w:rsidRDefault="00252C90" w:rsidP="000F4D46">
    <w:pPr>
      <w:pStyle w:val="llb"/>
      <w:tabs>
        <w:tab w:val="clear" w:pos="4536"/>
        <w:tab w:val="right" w:leader="underscore" w:pos="9072"/>
      </w:tabs>
      <w:ind w:left="0"/>
      <w:jc w:val="right"/>
      <w:rPr>
        <w:b/>
        <w:bCs/>
        <w:color w:val="00635D" w:themeColor="accent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EDFC9" w14:textId="77777777" w:rsidR="00167E14" w:rsidRDefault="00167E14" w:rsidP="00033854">
      <w:pPr>
        <w:spacing w:line="240" w:lineRule="auto"/>
      </w:pPr>
      <w:r>
        <w:separator/>
      </w:r>
    </w:p>
  </w:footnote>
  <w:footnote w:type="continuationSeparator" w:id="0">
    <w:p w14:paraId="3E2DA176" w14:textId="77777777" w:rsidR="00167E14" w:rsidRDefault="00167E14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E386F" w14:textId="78597F52" w:rsidR="000941B3" w:rsidRPr="009036E9" w:rsidRDefault="009473F4" w:rsidP="008074BB">
    <w:pPr>
      <w:pBdr>
        <w:bottom w:val="single" w:sz="6" w:space="1" w:color="auto"/>
      </w:pBdr>
      <w:tabs>
        <w:tab w:val="left" w:pos="5670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22EBBA47" wp14:editId="4855F93A">
          <wp:extent cx="1768475" cy="466570"/>
          <wp:effectExtent l="0" t="0" r="0" b="0"/>
          <wp:docPr id="1042565435" name="Ábra 10425654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8074BB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Frontend teszt dokumentáció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D4054" w14:textId="51B2E7CF" w:rsidR="00252C90" w:rsidRPr="00252C90" w:rsidRDefault="00252C90" w:rsidP="000F4D46">
    <w:pPr>
      <w:tabs>
        <w:tab w:val="left" w:pos="7655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59.75pt;height:173.25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FAA41BBE"/>
    <w:lvl w:ilvl="0">
      <w:start w:val="1"/>
      <w:numFmt w:val="decimal"/>
      <w:pStyle w:val="Cmsor1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pStyle w:val="Cmsor2"/>
      <w:isLgl/>
      <w:lvlText w:val="%1.%2."/>
      <w:lvlJc w:val="left"/>
      <w:pPr>
        <w:ind w:left="14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6EF02B52"/>
    <w:multiLevelType w:val="hybridMultilevel"/>
    <w:tmpl w:val="0AE4073C"/>
    <w:lvl w:ilvl="0" w:tplc="F956E9D4">
      <w:numFmt w:val="bullet"/>
      <w:lvlText w:val="-"/>
      <w:lvlJc w:val="left"/>
      <w:pPr>
        <w:ind w:left="1778" w:hanging="360"/>
      </w:pPr>
      <w:rPr>
        <w:rFonts w:ascii="Century Gothic" w:eastAsiaTheme="minorHAnsi" w:hAnsi="Century Gothic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15"/>
  </w:num>
  <w:num w:numId="4">
    <w:abstractNumId w:val="6"/>
  </w:num>
  <w:num w:numId="5">
    <w:abstractNumId w:val="9"/>
  </w:num>
  <w:num w:numId="6">
    <w:abstractNumId w:val="23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5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06"/>
    <w:rsid w:val="00007898"/>
    <w:rsid w:val="000147E9"/>
    <w:rsid w:val="00016032"/>
    <w:rsid w:val="00026DE2"/>
    <w:rsid w:val="00033854"/>
    <w:rsid w:val="000413B0"/>
    <w:rsid w:val="00054BF0"/>
    <w:rsid w:val="0006220A"/>
    <w:rsid w:val="0008776F"/>
    <w:rsid w:val="000941B3"/>
    <w:rsid w:val="000A2525"/>
    <w:rsid w:val="000A6D75"/>
    <w:rsid w:val="000B0C09"/>
    <w:rsid w:val="000B333E"/>
    <w:rsid w:val="000C25FF"/>
    <w:rsid w:val="000C66E6"/>
    <w:rsid w:val="000F4D46"/>
    <w:rsid w:val="0010750D"/>
    <w:rsid w:val="0012506A"/>
    <w:rsid w:val="00134FB5"/>
    <w:rsid w:val="00136782"/>
    <w:rsid w:val="00165677"/>
    <w:rsid w:val="00167E14"/>
    <w:rsid w:val="001766E1"/>
    <w:rsid w:val="00177313"/>
    <w:rsid w:val="00183C41"/>
    <w:rsid w:val="001861D8"/>
    <w:rsid w:val="00186E99"/>
    <w:rsid w:val="00192029"/>
    <w:rsid w:val="001C4DD4"/>
    <w:rsid w:val="001E35AF"/>
    <w:rsid w:val="001E35D2"/>
    <w:rsid w:val="002147AE"/>
    <w:rsid w:val="00241B51"/>
    <w:rsid w:val="00252C90"/>
    <w:rsid w:val="00263619"/>
    <w:rsid w:val="00282F5C"/>
    <w:rsid w:val="00292B59"/>
    <w:rsid w:val="00293E3B"/>
    <w:rsid w:val="002960E1"/>
    <w:rsid w:val="002C2F0C"/>
    <w:rsid w:val="002C7A27"/>
    <w:rsid w:val="00305E52"/>
    <w:rsid w:val="00322E2F"/>
    <w:rsid w:val="003315EA"/>
    <w:rsid w:val="003432D2"/>
    <w:rsid w:val="00357681"/>
    <w:rsid w:val="0036116C"/>
    <w:rsid w:val="003906B1"/>
    <w:rsid w:val="003A13A8"/>
    <w:rsid w:val="003B606D"/>
    <w:rsid w:val="003C2F4C"/>
    <w:rsid w:val="003E0D99"/>
    <w:rsid w:val="003F1D12"/>
    <w:rsid w:val="003F7E07"/>
    <w:rsid w:val="0041744D"/>
    <w:rsid w:val="00425274"/>
    <w:rsid w:val="004335D4"/>
    <w:rsid w:val="00433D21"/>
    <w:rsid w:val="00440E11"/>
    <w:rsid w:val="0044498D"/>
    <w:rsid w:val="00445713"/>
    <w:rsid w:val="00452F3F"/>
    <w:rsid w:val="00455EFA"/>
    <w:rsid w:val="00465954"/>
    <w:rsid w:val="00481600"/>
    <w:rsid w:val="00487A03"/>
    <w:rsid w:val="00491871"/>
    <w:rsid w:val="004B2DAB"/>
    <w:rsid w:val="004C79B9"/>
    <w:rsid w:val="004D027C"/>
    <w:rsid w:val="004D1363"/>
    <w:rsid w:val="004D185A"/>
    <w:rsid w:val="004E4BCC"/>
    <w:rsid w:val="004E4C93"/>
    <w:rsid w:val="00500488"/>
    <w:rsid w:val="00524537"/>
    <w:rsid w:val="00527686"/>
    <w:rsid w:val="005424E4"/>
    <w:rsid w:val="00552B94"/>
    <w:rsid w:val="005735C7"/>
    <w:rsid w:val="0057602C"/>
    <w:rsid w:val="00577B4F"/>
    <w:rsid w:val="00584F73"/>
    <w:rsid w:val="005A7BBA"/>
    <w:rsid w:val="005A7CAB"/>
    <w:rsid w:val="005B1FCC"/>
    <w:rsid w:val="005B2552"/>
    <w:rsid w:val="005B77CB"/>
    <w:rsid w:val="005C2889"/>
    <w:rsid w:val="005C79B8"/>
    <w:rsid w:val="005E33E9"/>
    <w:rsid w:val="005F3859"/>
    <w:rsid w:val="00610CA0"/>
    <w:rsid w:val="00613D26"/>
    <w:rsid w:val="00614972"/>
    <w:rsid w:val="00617DC4"/>
    <w:rsid w:val="00624B77"/>
    <w:rsid w:val="006272A5"/>
    <w:rsid w:val="00633BBF"/>
    <w:rsid w:val="00637D2D"/>
    <w:rsid w:val="00642EDD"/>
    <w:rsid w:val="00645785"/>
    <w:rsid w:val="00647CBC"/>
    <w:rsid w:val="00660620"/>
    <w:rsid w:val="006655BA"/>
    <w:rsid w:val="006701BF"/>
    <w:rsid w:val="00693F27"/>
    <w:rsid w:val="006957B5"/>
    <w:rsid w:val="006B5B2B"/>
    <w:rsid w:val="006C40CF"/>
    <w:rsid w:val="006F26A8"/>
    <w:rsid w:val="006F5C3D"/>
    <w:rsid w:val="007004D1"/>
    <w:rsid w:val="00704180"/>
    <w:rsid w:val="00711FDA"/>
    <w:rsid w:val="00721453"/>
    <w:rsid w:val="00722A50"/>
    <w:rsid w:val="00725259"/>
    <w:rsid w:val="00726D13"/>
    <w:rsid w:val="00726D8E"/>
    <w:rsid w:val="00735EF6"/>
    <w:rsid w:val="007540E0"/>
    <w:rsid w:val="00754689"/>
    <w:rsid w:val="007840F8"/>
    <w:rsid w:val="007862E4"/>
    <w:rsid w:val="007A5951"/>
    <w:rsid w:val="007B5851"/>
    <w:rsid w:val="007C304F"/>
    <w:rsid w:val="007C5161"/>
    <w:rsid w:val="007E58EB"/>
    <w:rsid w:val="007F43B7"/>
    <w:rsid w:val="007F6E85"/>
    <w:rsid w:val="008074BB"/>
    <w:rsid w:val="00812792"/>
    <w:rsid w:val="00814AAE"/>
    <w:rsid w:val="008318D8"/>
    <w:rsid w:val="00834B1A"/>
    <w:rsid w:val="008421D7"/>
    <w:rsid w:val="00867ED5"/>
    <w:rsid w:val="00876342"/>
    <w:rsid w:val="00877311"/>
    <w:rsid w:val="008A2A99"/>
    <w:rsid w:val="008A57F7"/>
    <w:rsid w:val="008A6E5C"/>
    <w:rsid w:val="008D09A4"/>
    <w:rsid w:val="008E15BD"/>
    <w:rsid w:val="009036E9"/>
    <w:rsid w:val="00903B0B"/>
    <w:rsid w:val="00911CEF"/>
    <w:rsid w:val="0094032B"/>
    <w:rsid w:val="00946B56"/>
    <w:rsid w:val="009473F4"/>
    <w:rsid w:val="0095406D"/>
    <w:rsid w:val="009873C2"/>
    <w:rsid w:val="0099381C"/>
    <w:rsid w:val="009A5CDD"/>
    <w:rsid w:val="009B006C"/>
    <w:rsid w:val="009B0EA4"/>
    <w:rsid w:val="009C45A1"/>
    <w:rsid w:val="009C5AA4"/>
    <w:rsid w:val="009D40D5"/>
    <w:rsid w:val="009D57D1"/>
    <w:rsid w:val="009F6C61"/>
    <w:rsid w:val="00A17119"/>
    <w:rsid w:val="00A2180A"/>
    <w:rsid w:val="00A53C63"/>
    <w:rsid w:val="00A66555"/>
    <w:rsid w:val="00A7021E"/>
    <w:rsid w:val="00A751CA"/>
    <w:rsid w:val="00A81830"/>
    <w:rsid w:val="00A85629"/>
    <w:rsid w:val="00A9585B"/>
    <w:rsid w:val="00AA09AF"/>
    <w:rsid w:val="00AC3A6E"/>
    <w:rsid w:val="00AD023E"/>
    <w:rsid w:val="00AD6816"/>
    <w:rsid w:val="00AF09AA"/>
    <w:rsid w:val="00B27909"/>
    <w:rsid w:val="00B42FC5"/>
    <w:rsid w:val="00B57611"/>
    <w:rsid w:val="00B75178"/>
    <w:rsid w:val="00B81681"/>
    <w:rsid w:val="00B8399C"/>
    <w:rsid w:val="00B90465"/>
    <w:rsid w:val="00B95AE8"/>
    <w:rsid w:val="00BA45F6"/>
    <w:rsid w:val="00BB493E"/>
    <w:rsid w:val="00BC1083"/>
    <w:rsid w:val="00BE03D3"/>
    <w:rsid w:val="00C01CFB"/>
    <w:rsid w:val="00C1051F"/>
    <w:rsid w:val="00C133EB"/>
    <w:rsid w:val="00C158DB"/>
    <w:rsid w:val="00C173A6"/>
    <w:rsid w:val="00C23922"/>
    <w:rsid w:val="00C608D3"/>
    <w:rsid w:val="00C627CD"/>
    <w:rsid w:val="00C81729"/>
    <w:rsid w:val="00C86F6A"/>
    <w:rsid w:val="00C87BFE"/>
    <w:rsid w:val="00CB0F89"/>
    <w:rsid w:val="00CB2ECD"/>
    <w:rsid w:val="00CC1B3A"/>
    <w:rsid w:val="00CE61BF"/>
    <w:rsid w:val="00CF4872"/>
    <w:rsid w:val="00CF7C2C"/>
    <w:rsid w:val="00D03426"/>
    <w:rsid w:val="00D14A04"/>
    <w:rsid w:val="00D42606"/>
    <w:rsid w:val="00D538D2"/>
    <w:rsid w:val="00D65559"/>
    <w:rsid w:val="00D71C2B"/>
    <w:rsid w:val="00D80AFE"/>
    <w:rsid w:val="00D96A5D"/>
    <w:rsid w:val="00DA3120"/>
    <w:rsid w:val="00DB3E9A"/>
    <w:rsid w:val="00DD007C"/>
    <w:rsid w:val="00DE50EA"/>
    <w:rsid w:val="00DE51A9"/>
    <w:rsid w:val="00DE58E0"/>
    <w:rsid w:val="00DF7DED"/>
    <w:rsid w:val="00E10556"/>
    <w:rsid w:val="00E11D23"/>
    <w:rsid w:val="00E2277E"/>
    <w:rsid w:val="00E23FA0"/>
    <w:rsid w:val="00E27278"/>
    <w:rsid w:val="00E27F14"/>
    <w:rsid w:val="00E36ECB"/>
    <w:rsid w:val="00E47D89"/>
    <w:rsid w:val="00E51713"/>
    <w:rsid w:val="00E7539D"/>
    <w:rsid w:val="00E81A88"/>
    <w:rsid w:val="00E92328"/>
    <w:rsid w:val="00EC470B"/>
    <w:rsid w:val="00EC6454"/>
    <w:rsid w:val="00ED0C25"/>
    <w:rsid w:val="00EF4125"/>
    <w:rsid w:val="00EF5E95"/>
    <w:rsid w:val="00EF6165"/>
    <w:rsid w:val="00F17E32"/>
    <w:rsid w:val="00F256C9"/>
    <w:rsid w:val="00F43730"/>
    <w:rsid w:val="00F60106"/>
    <w:rsid w:val="00F6561A"/>
    <w:rsid w:val="00F65CA2"/>
    <w:rsid w:val="00F76EC7"/>
    <w:rsid w:val="00F97C0D"/>
    <w:rsid w:val="00FA1495"/>
    <w:rsid w:val="00FB3815"/>
    <w:rsid w:val="00FB6215"/>
    <w:rsid w:val="00FC476F"/>
    <w:rsid w:val="00FF1085"/>
    <w:rsid w:val="00FF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1BFC3"/>
  <w15:chartTrackingRefBased/>
  <w15:docId w15:val="{C397A96B-2BE9-471A-AD6C-F504386D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7021E"/>
    <w:pPr>
      <w:spacing w:after="0"/>
      <w:ind w:left="1418"/>
      <w:jc w:val="both"/>
    </w:pPr>
  </w:style>
  <w:style w:type="paragraph" w:styleId="Cmsor1">
    <w:name w:val="heading 1"/>
    <w:basedOn w:val="Norml"/>
    <w:next w:val="Cmsor2"/>
    <w:link w:val="Cmsor1Char"/>
    <w:uiPriority w:val="9"/>
    <w:qFormat/>
    <w:rsid w:val="00B95AE8"/>
    <w:pPr>
      <w:keepNext/>
      <w:pageBreakBefore/>
      <w:numPr>
        <w:numId w:val="18"/>
      </w:numPr>
      <w:spacing w:after="240" w:line="240" w:lineRule="auto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Cmsor1"/>
    <w:next w:val="Norml"/>
    <w:link w:val="Cmsor2Char"/>
    <w:uiPriority w:val="9"/>
    <w:qFormat/>
    <w:rsid w:val="00B95AE8"/>
    <w:pPr>
      <w:pageBreakBefore w:val="0"/>
      <w:numPr>
        <w:ilvl w:val="1"/>
      </w:numPr>
      <w:spacing w:before="120" w:after="120"/>
      <w:outlineLvl w:val="1"/>
    </w:pPr>
    <w:rPr>
      <w:b w:val="0"/>
      <w:bCs w:val="0"/>
      <w:color w:val="00C6BB" w:themeColor="accent1"/>
      <w:sz w:val="27"/>
      <w:szCs w:val="27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95AE8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B95AE8"/>
    <w:rPr>
      <w:rFonts w:asciiTheme="majorHAnsi" w:eastAsia="Times New Roman" w:hAnsiTheme="majorHAnsi" w:cs="Times New Roman"/>
      <w:color w:val="00C6BB" w:themeColor="accent1"/>
      <w:kern w:val="36"/>
      <w:sz w:val="27"/>
      <w:szCs w:val="27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E23FA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C81729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C81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66062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66062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660620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66062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6606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ar.pza\Documents\Egy&#233;ni%20Office-sablonok\natur_alap_REK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A28CFD61F3149C18D3129633358CAA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B88BCC-B334-4C14-9D46-5D42AAF032B5}"/>
      </w:docPartPr>
      <w:docPartBody>
        <w:p w:rsidR="00E40A63" w:rsidRDefault="006A63ED">
          <w:pPr>
            <w:pStyle w:val="7A28CFD61F3149C18D3129633358CAA8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215536D86DD94E6B9E5CC8BB7089C1F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CA4AE02-D357-46E9-AC63-D91E1F7EBD60}"/>
      </w:docPartPr>
      <w:docPartBody>
        <w:p w:rsidR="00E40A63" w:rsidRDefault="006A63ED">
          <w:pPr>
            <w:pStyle w:val="215536D86DD94E6B9E5CC8BB7089C1F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A19E557E67040AF94F88E31C6B39BC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9087A00-5715-46E2-A562-1BF7E8AA42C1}"/>
      </w:docPartPr>
      <w:docPartBody>
        <w:p w:rsidR="00E40A63" w:rsidRDefault="006A63ED">
          <w:pPr>
            <w:pStyle w:val="EA19E557E67040AF94F88E31C6B39BC2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63"/>
    <w:rsid w:val="0006220A"/>
    <w:rsid w:val="00067B8C"/>
    <w:rsid w:val="0010175D"/>
    <w:rsid w:val="001C4DD4"/>
    <w:rsid w:val="0057602C"/>
    <w:rsid w:val="005A218E"/>
    <w:rsid w:val="006325D8"/>
    <w:rsid w:val="006A63ED"/>
    <w:rsid w:val="008071BA"/>
    <w:rsid w:val="00E40A63"/>
    <w:rsid w:val="00F03330"/>
    <w:rsid w:val="00FA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28CFD61F3149C18D3129633358CAA8">
    <w:name w:val="7A28CFD61F3149C18D3129633358CAA8"/>
  </w:style>
  <w:style w:type="paragraph" w:customStyle="1" w:styleId="215536D86DD94E6B9E5CC8BB7089C1F7">
    <w:name w:val="215536D86DD94E6B9E5CC8BB7089C1F7"/>
  </w:style>
  <w:style w:type="paragraph" w:customStyle="1" w:styleId="EA19E557E67040AF94F88E31C6B39BC2">
    <w:name w:val="EA19E557E67040AF94F88E31C6B39B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natur_alap_REKA.dotx</Template>
  <TotalTime>0</TotalTime>
  <Pages>12</Pages>
  <Words>1667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Csuka Tamás</cp:lastModifiedBy>
  <cp:revision>122</cp:revision>
  <cp:lastPrinted>2025-09-10T07:17:00Z</cp:lastPrinted>
  <dcterms:created xsi:type="dcterms:W3CDTF">2026-02-26T14:05:00Z</dcterms:created>
  <dcterms:modified xsi:type="dcterms:W3CDTF">2026-04-22T08:31:00Z</dcterms:modified>
</cp:coreProperties>
</file>