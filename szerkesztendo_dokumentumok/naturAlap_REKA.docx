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01807687" w14:textId="77777777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A6584F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84FD9DB" w14:textId="77777777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61EAB280" w14:textId="77777777">
            <w:tc>
              <w:tcPr>
                <w:tcW w:w="7672" w:type="dxa"/>
              </w:tcPr>
              <w:p w14:paraId="53AAFE4D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308A6C81" w14:textId="77777777">
            <w:sdt>
              <w:sdtPr>
                <w:rPr>
                  <w:rStyle w:val="Alcm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7A28CFD61F3149C18D3129633358CAA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CED33D" w14:textId="77777777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DE50EA">
                      <w:rPr>
                        <w:rStyle w:val="Alcm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1E1D385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971642F" w14:textId="2EB2A275" w:rsidR="00DE50EA" w:rsidRPr="00DE50EA" w:rsidRDefault="00321C0D" w:rsidP="00DE50EA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r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Dokumentáció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454F30C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2063BB6" w14:textId="6565A352" w:rsidR="000A6D75" w:rsidRDefault="00DE50EA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Paller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Péter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AE20B4">
                  <w:rPr>
                    <w:color w:val="00C6BB" w:themeColor="accent1"/>
                    <w:sz w:val="28"/>
                    <w:szCs w:val="28"/>
                  </w:rPr>
                  <w:t>Décse</w:t>
                </w:r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A19E557E67040AF94F88E31C6B39BC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42DAF7A" w14:textId="77777777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07B1A68D" w14:textId="77777777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62E3D134" w14:textId="5AE02D9F" w:rsidR="001E35AF" w:rsidRPr="000B28F5" w:rsidRDefault="000A6D75" w:rsidP="000B28F5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p w14:paraId="58DDAB34" w14:textId="77777777" w:rsidR="001E35AF" w:rsidRDefault="001E35AF" w:rsidP="000B28F5">
      <w:pPr>
        <w:pStyle w:val="Cmsor1"/>
        <w:numPr>
          <w:ilvl w:val="0"/>
          <w:numId w:val="0"/>
        </w:numPr>
        <w:sectPr w:rsidR="001E35AF" w:rsidSect="00A87B3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bookmarkStart w:id="1" w:name="_Toc225232281" w:displacedByCustomXml="next"/>
    <w:bookmarkStart w:id="2" w:name="_Toc225232123" w:displacedByCustomXml="next"/>
    <w:sdt>
      <w:sdtPr>
        <w:id w:val="-148595375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2"/>
          <w:szCs w:val="22"/>
          <w:lang w:eastAsia="en-US"/>
        </w:rPr>
      </w:sdtEndPr>
      <w:sdtContent>
        <w:p w14:paraId="2ED0E7B8" w14:textId="4D8279B6" w:rsidR="000B28F5" w:rsidRPr="00BE3C29" w:rsidRDefault="000B28F5" w:rsidP="000B28F5">
          <w:pPr>
            <w:pStyle w:val="Tartalomjegyzkcmsora"/>
            <w:numPr>
              <w:ilvl w:val="0"/>
              <w:numId w:val="0"/>
            </w:numPr>
          </w:pPr>
          <w:r w:rsidRPr="00BE3C29">
            <w:t>Tartalomjegyzék</w:t>
          </w:r>
        </w:p>
        <w:p w14:paraId="0AA6A551" w14:textId="28933636" w:rsidR="000978B9" w:rsidRDefault="000B28F5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</w:instrText>
          </w:r>
          <w:r>
            <w:fldChar w:fldCharType="separate"/>
          </w:r>
          <w:hyperlink w:anchor="_Toc225233041" w:history="1">
            <w:r w:rsidR="000978B9" w:rsidRPr="002A5457">
              <w:rPr>
                <w:rStyle w:val="Hiperhivatkozs"/>
                <w:rFonts w:cstheme="majorHAnsi"/>
                <w:noProof/>
              </w:rPr>
              <w:t>1.</w:t>
            </w:r>
            <w:r w:rsidR="000978B9">
              <w:rPr>
                <w:rFonts w:cstheme="minorBidi"/>
                <w:noProof/>
              </w:rPr>
              <w:tab/>
            </w:r>
            <w:r w:rsidR="000978B9" w:rsidRPr="002A5457">
              <w:rPr>
                <w:rStyle w:val="Hiperhivatkozs"/>
                <w:noProof/>
              </w:rPr>
              <w:t>Specifikáció</w:t>
            </w:r>
            <w:r w:rsidR="000978B9">
              <w:rPr>
                <w:noProof/>
                <w:webHidden/>
              </w:rPr>
              <w:tab/>
            </w:r>
            <w:r w:rsidR="000978B9">
              <w:rPr>
                <w:noProof/>
                <w:webHidden/>
              </w:rPr>
              <w:fldChar w:fldCharType="begin"/>
            </w:r>
            <w:r w:rsidR="000978B9">
              <w:rPr>
                <w:noProof/>
                <w:webHidden/>
              </w:rPr>
              <w:instrText xml:space="preserve"> PAGEREF _Toc225233041 \h </w:instrText>
            </w:r>
            <w:r w:rsidR="000978B9">
              <w:rPr>
                <w:noProof/>
                <w:webHidden/>
              </w:rPr>
            </w:r>
            <w:r w:rsidR="000978B9">
              <w:rPr>
                <w:noProof/>
                <w:webHidden/>
              </w:rPr>
              <w:fldChar w:fldCharType="separate"/>
            </w:r>
            <w:r w:rsidR="000978B9">
              <w:rPr>
                <w:noProof/>
                <w:webHidden/>
              </w:rPr>
              <w:t>2</w:t>
            </w:r>
            <w:r w:rsidR="000978B9">
              <w:rPr>
                <w:noProof/>
                <w:webHidden/>
              </w:rPr>
              <w:fldChar w:fldCharType="end"/>
            </w:r>
          </w:hyperlink>
        </w:p>
        <w:p w14:paraId="3620D46A" w14:textId="6182D975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42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1C4FF" w14:textId="200E4FAE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43" w:history="1">
            <w:r w:rsidRPr="002A5457">
              <w:rPr>
                <w:rStyle w:val="Hiperhivatkozs"/>
                <w:noProof/>
              </w:rPr>
              <w:t>1.1.1.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Projekt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1FFD" w14:textId="399150C2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44" w:history="1">
            <w:r w:rsidRPr="002A5457">
              <w:rPr>
                <w:rStyle w:val="Hiperhivatkozs"/>
                <w:noProof/>
              </w:rPr>
              <w:t>1.1.2.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Projekt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ECF9" w14:textId="16B2458B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45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Fő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1F1E8" w14:textId="07E1F70D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46" w:history="1">
            <w:r w:rsidRPr="002A5457">
              <w:rPr>
                <w:rStyle w:val="Hiperhivatkozs"/>
                <w:noProof/>
              </w:rPr>
              <w:t>1.2.1.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Rendeléskezelés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A4F3C" w14:textId="620F07D9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47" w:history="1">
            <w:r w:rsidRPr="002A5457">
              <w:rPr>
                <w:rStyle w:val="Hiperhivatkozs"/>
                <w:noProof/>
              </w:rPr>
              <w:t>1.2.2.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Katalógus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97AC" w14:textId="26FF08D9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48" w:history="1">
            <w:r w:rsidRPr="002A5457">
              <w:rPr>
                <w:rStyle w:val="Hiperhivatkozs"/>
                <w:noProof/>
              </w:rPr>
              <w:t>1.2.3.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Készletezés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D8A62" w14:textId="54714456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49" w:history="1">
            <w:r w:rsidRPr="002A5457">
              <w:rPr>
                <w:rStyle w:val="Hiperhivatkozs"/>
                <w:noProof/>
              </w:rPr>
              <w:t>1.2.4.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2B6D4" w14:textId="03CFDB4A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50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Technológiai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CCC10" w14:textId="21632E62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1" w:history="1">
            <w:r w:rsidRPr="002A5457">
              <w:rPr>
                <w:rStyle w:val="Hiperhivatkozs"/>
                <w:noProof/>
              </w:rPr>
              <w:t>1.3.1.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7521" w14:textId="20F16AC9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2" w:history="1">
            <w:r w:rsidRPr="002A5457">
              <w:rPr>
                <w:rStyle w:val="Hiperhivatkozs"/>
                <w:noProof/>
              </w:rPr>
              <w:t>1.3.2.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Felhasznált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3B72" w14:textId="298078CF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3" w:history="1">
            <w:r w:rsidRPr="002A5457">
              <w:rPr>
                <w:rStyle w:val="Hiperhivatkozs"/>
                <w:noProof/>
              </w:rPr>
              <w:t>1.3.3.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50B1" w14:textId="4F57E919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4" w:history="1">
            <w:r w:rsidRPr="002A5457">
              <w:rPr>
                <w:rStyle w:val="Hiperhivatkozs"/>
                <w:noProof/>
              </w:rPr>
              <w:t>1.3.4.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Projekt részei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6CB1" w14:textId="3AE4743C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5" w:history="1">
            <w:r w:rsidRPr="002A5457">
              <w:rPr>
                <w:rStyle w:val="Hiperhivatkozs"/>
                <w:noProof/>
              </w:rPr>
              <w:t>1.3.5.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Szoftverfejlesztése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ACB3" w14:textId="40790583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56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262C" w14:textId="5CEEFF53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7" w:history="1">
            <w:r w:rsidRPr="002A5457">
              <w:rPr>
                <w:rStyle w:val="Hiperhivatkozs"/>
                <w:noProof/>
              </w:rPr>
              <w:t>1.4.1.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122F9" w14:textId="50967EEC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8" w:history="1">
            <w:r w:rsidRPr="002A5457">
              <w:rPr>
                <w:rStyle w:val="Hiperhivatkozs"/>
                <w:noProof/>
              </w:rPr>
              <w:t>1.4.2.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7A51E" w14:textId="180D6503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59" w:history="1">
            <w:r w:rsidRPr="002A5457">
              <w:rPr>
                <w:rStyle w:val="Hiperhivatkozs"/>
                <w:noProof/>
              </w:rPr>
              <w:t>1.4.3.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Jövőbeli bővítési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630B6" w14:textId="3B35A092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60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79486" w14:textId="38A4C737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61" w:history="1">
            <w:r w:rsidRPr="002A5457">
              <w:rPr>
                <w:rStyle w:val="Hiperhivatkozs"/>
                <w:noProof/>
              </w:rPr>
              <w:t>1.5.1.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Erőforrás-terv,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D3C9" w14:textId="714FFC03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62" w:history="1">
            <w:r w:rsidRPr="002A5457">
              <w:rPr>
                <w:rStyle w:val="Hiperhivatkozs"/>
                <w:noProof/>
              </w:rPr>
              <w:t>1.5.2.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Technikai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B0A5" w14:textId="24A8D601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63" w:history="1">
            <w:r w:rsidRPr="002A5457">
              <w:rPr>
                <w:rStyle w:val="Hiperhivatkozs"/>
                <w:noProof/>
              </w:rPr>
              <w:t>1.5.3.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Forrás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6FB2" w14:textId="7546FC0A" w:rsidR="000978B9" w:rsidRDefault="000978B9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233064" w:history="1">
            <w:r w:rsidRPr="002A5457">
              <w:rPr>
                <w:rStyle w:val="Hiperhivatkozs"/>
                <w:noProof/>
              </w:rPr>
              <w:t>1.5.4.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Felhasználói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03FD" w14:textId="159CBF2E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65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D25B" w14:textId="43F23EF8" w:rsidR="000978B9" w:rsidRDefault="000978B9">
          <w:pPr>
            <w:pStyle w:val="TJ1"/>
            <w:rPr>
              <w:rFonts w:cstheme="minorBidi"/>
              <w:noProof/>
            </w:rPr>
          </w:pPr>
          <w:hyperlink w:anchor="_Toc225233066" w:history="1">
            <w:r w:rsidRPr="002A5457">
              <w:rPr>
                <w:rStyle w:val="Hiperhivatkozs"/>
                <w:rFonts w:cstheme="majorHAnsi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4D7E9" w14:textId="0EA6867A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67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dfa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B9DE" w14:textId="0391381C" w:rsidR="000978B9" w:rsidRDefault="000978B9">
          <w:pPr>
            <w:pStyle w:val="TJ1"/>
            <w:rPr>
              <w:rFonts w:cstheme="minorBidi"/>
              <w:noProof/>
            </w:rPr>
          </w:pPr>
          <w:hyperlink w:anchor="_Toc225233068" w:history="1">
            <w:r w:rsidRPr="002A5457">
              <w:rPr>
                <w:rStyle w:val="Hiperhivatkozs"/>
                <w:rFonts w:cstheme="majorHAnsi"/>
                <w:noProof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6AA3" w14:textId="6BE32116" w:rsidR="000978B9" w:rsidRDefault="000978B9">
          <w:pPr>
            <w:pStyle w:val="TJ1"/>
            <w:rPr>
              <w:rFonts w:cstheme="minorBidi"/>
              <w:noProof/>
            </w:rPr>
          </w:pPr>
          <w:hyperlink w:anchor="_Toc225233069" w:history="1">
            <w:r w:rsidRPr="002A5457">
              <w:rPr>
                <w:rStyle w:val="Hiperhivatkozs"/>
                <w:rFonts w:cstheme="majorHAnsi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2A5457">
              <w:rPr>
                <w:rStyle w:val="Hiperhivatkozs"/>
                <w:noProof/>
              </w:rPr>
              <w:t>dsgdfg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5EC1F" w14:textId="77A0E869" w:rsidR="000978B9" w:rsidRDefault="000978B9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5233070" w:history="1">
            <w:r w:rsidRPr="002A5457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2A5457">
              <w:rPr>
                <w:rStyle w:val="Hiperhivatkozs"/>
                <w:noProof/>
              </w:rPr>
              <w:t>dghfdh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385D" w14:textId="7460334E" w:rsidR="000B28F5" w:rsidRDefault="000B28F5">
          <w:r>
            <w:rPr>
              <w:rFonts w:eastAsiaTheme="minorEastAsia" w:cs="Times New Roman"/>
              <w:lang w:eastAsia="hu-HU"/>
            </w:rPr>
            <w:fldChar w:fldCharType="end"/>
          </w:r>
        </w:p>
      </w:sdtContent>
    </w:sdt>
    <w:p w14:paraId="4AFDD8A2" w14:textId="1ED02CC0" w:rsidR="00E7539D" w:rsidRDefault="00101C8F" w:rsidP="001E35AF">
      <w:pPr>
        <w:pStyle w:val="Cmsor1"/>
      </w:pPr>
      <w:bookmarkStart w:id="3" w:name="_Toc225233041"/>
      <w:r>
        <w:lastRenderedPageBreak/>
        <w:t>Specifikáció</w:t>
      </w:r>
      <w:bookmarkEnd w:id="2"/>
      <w:bookmarkEnd w:id="1"/>
      <w:bookmarkEnd w:id="3"/>
    </w:p>
    <w:p w14:paraId="74BF55C7" w14:textId="7243B80B" w:rsidR="00101C8F" w:rsidRPr="00C1051F" w:rsidRDefault="00101C8F" w:rsidP="00101C8F">
      <w:pPr>
        <w:pStyle w:val="Cmsor2"/>
        <w:rPr>
          <w:szCs w:val="36"/>
        </w:rPr>
      </w:pPr>
      <w:bookmarkStart w:id="4" w:name="_Toc210124523"/>
      <w:bookmarkStart w:id="5" w:name="_Toc225232124"/>
      <w:bookmarkStart w:id="6" w:name="_Toc225232282"/>
      <w:bookmarkStart w:id="7" w:name="_Toc225233042"/>
      <w:r w:rsidRPr="00C1051F">
        <w:t>Bevezetés</w:t>
      </w:r>
      <w:bookmarkEnd w:id="4"/>
      <w:bookmarkEnd w:id="5"/>
      <w:bookmarkEnd w:id="6"/>
      <w:bookmarkEnd w:id="7"/>
    </w:p>
    <w:p w14:paraId="6B4A967F" w14:textId="110FDC1F" w:rsidR="00101C8F" w:rsidRPr="00CC25E4" w:rsidRDefault="00101C8F" w:rsidP="00A87B37">
      <w:pPr>
        <w:pStyle w:val="Cmsor3"/>
      </w:pPr>
      <w:bookmarkStart w:id="8" w:name="_Toc209178471"/>
      <w:bookmarkStart w:id="9" w:name="_Toc210124524"/>
      <w:bookmarkStart w:id="10" w:name="_Toc225232125"/>
      <w:bookmarkStart w:id="11" w:name="_Toc225232283"/>
      <w:bookmarkStart w:id="12" w:name="_Toc225233043"/>
      <w:r w:rsidRPr="00CC25E4">
        <w:t>Projekt címe</w:t>
      </w:r>
      <w:bookmarkEnd w:id="8"/>
      <w:bookmarkEnd w:id="9"/>
      <w:bookmarkEnd w:id="10"/>
      <w:bookmarkEnd w:id="11"/>
      <w:bookmarkEnd w:id="12"/>
    </w:p>
    <w:p w14:paraId="277C72DC" w14:textId="77777777" w:rsidR="00101C8F" w:rsidRDefault="00101C8F" w:rsidP="00101C8F">
      <w:r w:rsidRPr="000147E9">
        <w:t>RÉKA</w:t>
      </w:r>
      <w:r>
        <w:t> – </w:t>
      </w:r>
      <w:r w:rsidRPr="000147E9">
        <w:t>Vállalatirányítási</w:t>
      </w:r>
      <w:r>
        <w:t> </w:t>
      </w:r>
      <w:r w:rsidRPr="000147E9">
        <w:t>rendszer</w:t>
      </w:r>
    </w:p>
    <w:p w14:paraId="6C4F2AF9" w14:textId="4F1F8C53" w:rsidR="00101C8F" w:rsidRDefault="00101C8F" w:rsidP="00101C8F">
      <w:pPr>
        <w:pStyle w:val="Cmsor3"/>
      </w:pPr>
      <w:bookmarkStart w:id="13" w:name="_Toc209178472"/>
      <w:bookmarkStart w:id="14" w:name="_Toc210124525"/>
      <w:bookmarkStart w:id="15" w:name="_Toc225232126"/>
      <w:bookmarkStart w:id="16" w:name="_Toc225232284"/>
      <w:bookmarkStart w:id="17" w:name="_Toc225233044"/>
      <w:r w:rsidRPr="0010750D">
        <w:t>Projekt rövid ismertetése</w:t>
      </w:r>
      <w:bookmarkEnd w:id="13"/>
      <w:bookmarkEnd w:id="14"/>
      <w:bookmarkEnd w:id="15"/>
      <w:bookmarkEnd w:id="16"/>
      <w:bookmarkEnd w:id="17"/>
    </w:p>
    <w:p w14:paraId="3430967B" w14:textId="77777777" w:rsidR="00101C8F" w:rsidRDefault="00101C8F" w:rsidP="00101C8F">
      <w:pPr>
        <w:rPr>
          <w:lang w:eastAsia="hu-HU"/>
        </w:rPr>
      </w:pPr>
      <w:r w:rsidRPr="009F4266">
        <w:rPr>
          <w:lang w:eastAsia="hu-HU"/>
        </w:rPr>
        <w:t xml:space="preserve">2025-ben még mindig számos, kereskedelemmel foglalkozó kis- és középvállalkozás </w:t>
      </w:r>
      <w:r>
        <w:rPr>
          <w:lang w:eastAsia="hu-HU"/>
        </w:rPr>
        <w:t>[</w:t>
      </w:r>
      <w:r w:rsidRPr="009F4266">
        <w:rPr>
          <w:lang w:eastAsia="hu-HU"/>
        </w:rPr>
        <w:t>a továbbiakban: KKV-k</w:t>
      </w:r>
      <w:r>
        <w:rPr>
          <w:lang w:eastAsia="hu-HU"/>
        </w:rPr>
        <w:t>]</w:t>
      </w:r>
      <w:r w:rsidRPr="009F4266">
        <w:rPr>
          <w:lang w:eastAsia="hu-HU"/>
        </w:rPr>
        <w:t xml:space="preserve"> papíralapon vagy elavult táblázatkezelőkben végzi napi adminisztrációs feladatait. Ide tartozik többek között a rendelések rögzítése, összekészítése, valamint a különböző típusú fuvarlevelek (szállítólevél, számla) kiállítása. Ezek a folyamatok nemcsak időigényesek, hanem hibalehetőségekkel is terheltek, és a vállalkozás méretének növekedésével egyre nehezebben átláthatóak.</w:t>
      </w:r>
    </w:p>
    <w:p w14:paraId="4709C89F" w14:textId="77777777" w:rsidR="00101C8F" w:rsidRDefault="00101C8F" w:rsidP="00101C8F">
      <w:r w:rsidRPr="009F4266">
        <w:t>A RÉK</w:t>
      </w:r>
      <w:r>
        <w:t>A</w:t>
      </w:r>
      <w:r w:rsidRPr="009F4266">
        <w:t xml:space="preserve"> rendszer célja, hogy a KKV-k számára egy egyszerűen használható, átlátható és megbízható digitális platformot biztosítson, amely kiváltja a manuális, papíralapú folyamatokat, és hozzájárul a hatékonyabb működéshez</w:t>
      </w:r>
      <w:r>
        <w:t>.</w:t>
      </w:r>
    </w:p>
    <w:p w14:paraId="5D6250BB" w14:textId="77777777" w:rsidR="00101C8F" w:rsidRPr="0010750D" w:rsidRDefault="00101C8F" w:rsidP="00101C8F">
      <w:r>
        <w:t>Előnyök a KKV-k számára:</w:t>
      </w:r>
    </w:p>
    <w:p w14:paraId="1FBFEF07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Időmegtakarítás: a digitalizált folyamatok gyorsabbak és automatizálhatók.</w:t>
      </w:r>
    </w:p>
    <w:p w14:paraId="214191E6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Átláthatóság: a rendszer valós idejű adatokkal dolgozik, így mindig pontos képet nyújt a készletekről és rendelésekről.</w:t>
      </w:r>
    </w:p>
    <w:p w14:paraId="6B86DA6D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Hibacsökkentés: az automatizált dokumentumkezelés minimalizálja az emberi tévedéseket.</w:t>
      </w:r>
    </w:p>
    <w:p w14:paraId="2F767871" w14:textId="77777777" w:rsidR="00101C8F" w:rsidRDefault="00101C8F" w:rsidP="00101C8F">
      <w:pPr>
        <w:rPr>
          <w:lang w:eastAsia="hu-HU"/>
        </w:rPr>
      </w:pPr>
      <w:r>
        <w:rPr>
          <w:lang w:eastAsia="hu-HU"/>
        </w:rPr>
        <w:t>Skálázhatóság: a rendszer a vállalkozás növekedésével együtt képes bővülni, új funkciókkal kiegészülni.</w:t>
      </w:r>
    </w:p>
    <w:p w14:paraId="6EF74FCE" w14:textId="77777777" w:rsidR="00101C8F" w:rsidRPr="004D1363" w:rsidRDefault="00101C8F" w:rsidP="00101C8F">
      <w:pPr>
        <w:rPr>
          <w:lang w:eastAsia="hu-HU"/>
        </w:rPr>
      </w:pPr>
      <w:r>
        <w:rPr>
          <w:lang w:eastAsia="hu-HU"/>
        </w:rPr>
        <w:t>Megbízhatóság: modern, biztonságos alapokra épül, így adatvesztés és inkonzisztens nyilvántartás helyett stabil, jól követhető működést biztosít.</w:t>
      </w:r>
    </w:p>
    <w:p w14:paraId="20BD79FD" w14:textId="49FCE173" w:rsidR="00101C8F" w:rsidRPr="00C1051F" w:rsidRDefault="00101C8F" w:rsidP="00A87B37">
      <w:pPr>
        <w:pStyle w:val="Cmsor2"/>
        <w:rPr>
          <w:sz w:val="27"/>
        </w:rPr>
      </w:pPr>
      <w:bookmarkStart w:id="18" w:name="_Toc209178473"/>
      <w:bookmarkStart w:id="19" w:name="_Toc210124526"/>
      <w:bookmarkStart w:id="20" w:name="_Toc225232127"/>
      <w:bookmarkStart w:id="21" w:name="_Toc225232285"/>
      <w:bookmarkStart w:id="22" w:name="_Toc225233045"/>
      <w:r w:rsidRPr="00C1051F">
        <w:t>Fő funkciók</w:t>
      </w:r>
      <w:bookmarkEnd w:id="18"/>
      <w:bookmarkEnd w:id="19"/>
      <w:bookmarkEnd w:id="20"/>
      <w:bookmarkEnd w:id="21"/>
      <w:bookmarkEnd w:id="22"/>
    </w:p>
    <w:p w14:paraId="1FFDA4F8" w14:textId="605CA851" w:rsidR="00101C8F" w:rsidRPr="0010750D" w:rsidRDefault="00101C8F" w:rsidP="00A87B37">
      <w:pPr>
        <w:pStyle w:val="Cmsor3"/>
      </w:pPr>
      <w:bookmarkStart w:id="23" w:name="_Toc209178474"/>
      <w:bookmarkStart w:id="24" w:name="_Toc210124527"/>
      <w:bookmarkStart w:id="25" w:name="_Toc225232128"/>
      <w:bookmarkStart w:id="26" w:name="_Toc225232286"/>
      <w:bookmarkStart w:id="27" w:name="_Toc225233046"/>
      <w:r w:rsidRPr="0010750D">
        <w:t>Rendeléskezelés</w:t>
      </w:r>
      <w:bookmarkEnd w:id="23"/>
      <w:bookmarkEnd w:id="24"/>
      <w:bookmarkEnd w:id="25"/>
      <w:bookmarkEnd w:id="26"/>
      <w:bookmarkEnd w:id="27"/>
    </w:p>
    <w:p w14:paraId="60AE9190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Új rendelés rögzítése [vevői és belső]</w:t>
      </w:r>
    </w:p>
    <w:p w14:paraId="2413287E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Rendelések státuszainak követése [új, feldolgozás alatt, összekészítve, kiszállítva]</w:t>
      </w:r>
    </w:p>
    <w:p w14:paraId="0E0521D3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Rendelések összekészítési listájának automatikus generálása</w:t>
      </w:r>
    </w:p>
    <w:p w14:paraId="75EF4A08" w14:textId="77777777" w:rsidR="00101C8F" w:rsidRPr="000147E9" w:rsidRDefault="00101C8F" w:rsidP="00A87B37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Számlázási és szállítási adatok kezelése</w:t>
      </w:r>
    </w:p>
    <w:p w14:paraId="77F7FF74" w14:textId="5582965F" w:rsidR="00101C8F" w:rsidRPr="0010750D" w:rsidRDefault="00101C8F" w:rsidP="00A87B37">
      <w:pPr>
        <w:pStyle w:val="Cmsor3"/>
      </w:pPr>
      <w:bookmarkStart w:id="28" w:name="_Toc209178475"/>
      <w:bookmarkStart w:id="29" w:name="_Toc210124528"/>
      <w:bookmarkStart w:id="30" w:name="_Toc225232129"/>
      <w:bookmarkStart w:id="31" w:name="_Toc225232287"/>
      <w:bookmarkStart w:id="32" w:name="_Toc225233047"/>
      <w:r w:rsidRPr="0010750D">
        <w:lastRenderedPageBreak/>
        <w:t>Katalógus kezelés</w:t>
      </w:r>
      <w:bookmarkEnd w:id="28"/>
      <w:bookmarkEnd w:id="29"/>
      <w:bookmarkEnd w:id="30"/>
      <w:bookmarkEnd w:id="31"/>
      <w:bookmarkEnd w:id="32"/>
    </w:p>
    <w:p w14:paraId="000FEA5F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Termékek adatainak tárolása [név, cikkszám, leírás, ár, egység, minimum rendelési mennyiség]</w:t>
      </w:r>
    </w:p>
    <w:p w14:paraId="7D9F0145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Termékkategóriák létrehozása és karbantartása</w:t>
      </w:r>
    </w:p>
    <w:p w14:paraId="5800AE33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Keresés és szűrés termékek között</w:t>
      </w:r>
    </w:p>
    <w:p w14:paraId="2D27C500" w14:textId="2767A81E" w:rsidR="00101C8F" w:rsidRPr="0010750D" w:rsidRDefault="00101C8F" w:rsidP="00A87B37">
      <w:pPr>
        <w:pStyle w:val="Cmsor3"/>
      </w:pPr>
      <w:bookmarkStart w:id="33" w:name="_Toc209178476"/>
      <w:bookmarkStart w:id="34" w:name="_Toc210124529"/>
      <w:bookmarkStart w:id="35" w:name="_Toc225232130"/>
      <w:bookmarkStart w:id="36" w:name="_Toc225232288"/>
      <w:bookmarkStart w:id="37" w:name="_Toc225233048"/>
      <w:r w:rsidRPr="0010750D">
        <w:t>Készletezés</w:t>
      </w:r>
      <w:bookmarkEnd w:id="33"/>
      <w:bookmarkEnd w:id="34"/>
      <w:bookmarkEnd w:id="35"/>
      <w:bookmarkEnd w:id="36"/>
      <w:bookmarkEnd w:id="37"/>
    </w:p>
    <w:p w14:paraId="69BD6F1C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Leltárkezelés (nyitó, mozgás, záró állomány)</w:t>
      </w:r>
    </w:p>
    <w:p w14:paraId="235C6468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Automatikus készletcsökkentés rendelés teljesítésekor</w:t>
      </w:r>
    </w:p>
    <w:p w14:paraId="2A84BE74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Minimum készletszint figyelés, riasztás</w:t>
      </w:r>
    </w:p>
    <w:p w14:paraId="418B255B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Több raktár kezelése [opcionális]</w:t>
      </w:r>
    </w:p>
    <w:p w14:paraId="1224FD43" w14:textId="05EAA45D" w:rsidR="00101C8F" w:rsidRPr="0010750D" w:rsidRDefault="00101C8F" w:rsidP="00A87B37">
      <w:pPr>
        <w:pStyle w:val="Cmsor3"/>
      </w:pPr>
      <w:bookmarkStart w:id="38" w:name="_Toc209178477"/>
      <w:bookmarkStart w:id="39" w:name="_Toc210124530"/>
      <w:bookmarkStart w:id="40" w:name="_Toc225232131"/>
      <w:bookmarkStart w:id="41" w:name="_Toc225232289"/>
      <w:bookmarkStart w:id="42" w:name="_Toc225233049"/>
      <w:r w:rsidRPr="0010750D">
        <w:t>Adminisztráció</w:t>
      </w:r>
      <w:bookmarkEnd w:id="38"/>
      <w:bookmarkEnd w:id="39"/>
      <w:bookmarkEnd w:id="40"/>
      <w:bookmarkEnd w:id="41"/>
      <w:bookmarkEnd w:id="42"/>
    </w:p>
    <w:p w14:paraId="3014A7B7" w14:textId="77777777" w:rsidR="00101C8F" w:rsidRPr="00A87B37" w:rsidRDefault="00101C8F" w:rsidP="00A87B37">
      <w:pPr>
        <w:pStyle w:val="Listaszerbekezds"/>
      </w:pPr>
      <w:r w:rsidRPr="00A87B37">
        <w:t>Felhasználói jogosultságkezelés [adminisztrátor, értékesítő, raktáros,</w:t>
      </w:r>
      <w:r w:rsidRPr="000147E9">
        <w:rPr>
          <w:lang w:eastAsia="hu-HU"/>
        </w:rPr>
        <w:t xml:space="preserve"> </w:t>
      </w:r>
      <w:r w:rsidRPr="00A87B37">
        <w:t>vevő]</w:t>
      </w:r>
    </w:p>
    <w:p w14:paraId="2372F00C" w14:textId="77777777" w:rsidR="00101C8F" w:rsidRPr="004D1363" w:rsidRDefault="00101C8F" w:rsidP="00A87B37">
      <w:pPr>
        <w:pStyle w:val="Listaszerbekezds"/>
      </w:pPr>
      <w:r w:rsidRPr="000147E9">
        <w:t>Riportok és statisztikák [forgalom, készletforgás, top termékek]</w:t>
      </w:r>
    </w:p>
    <w:p w14:paraId="0B6FCAAA" w14:textId="4A242A5C" w:rsidR="00101C8F" w:rsidRPr="00C1051F" w:rsidRDefault="00101C8F" w:rsidP="00A87B37">
      <w:pPr>
        <w:pStyle w:val="Cmsor2"/>
        <w:rPr>
          <w:sz w:val="27"/>
        </w:rPr>
      </w:pPr>
      <w:bookmarkStart w:id="43" w:name="_Toc209178478"/>
      <w:bookmarkStart w:id="44" w:name="_Toc210124531"/>
      <w:bookmarkStart w:id="45" w:name="_Toc225232132"/>
      <w:bookmarkStart w:id="46" w:name="_Toc225232290"/>
      <w:bookmarkStart w:id="47" w:name="_Toc225233050"/>
      <w:r w:rsidRPr="00C1051F">
        <w:t>Technológiai adatok</w:t>
      </w:r>
      <w:bookmarkEnd w:id="43"/>
      <w:bookmarkEnd w:id="44"/>
      <w:bookmarkEnd w:id="45"/>
      <w:bookmarkEnd w:id="46"/>
      <w:bookmarkEnd w:id="47"/>
    </w:p>
    <w:p w14:paraId="5ABE881D" w14:textId="0D84DAE8" w:rsidR="00101C8F" w:rsidRPr="0010750D" w:rsidRDefault="00101C8F" w:rsidP="00A87B37">
      <w:pPr>
        <w:pStyle w:val="Cmsor3"/>
      </w:pPr>
      <w:bookmarkStart w:id="48" w:name="_Toc209178479"/>
      <w:bookmarkStart w:id="49" w:name="_Toc210124532"/>
      <w:bookmarkStart w:id="50" w:name="_Toc225232133"/>
      <w:bookmarkStart w:id="51" w:name="_Toc225232291"/>
      <w:bookmarkStart w:id="52" w:name="_Toc225233051"/>
      <w:r w:rsidRPr="0010750D">
        <w:t>Operációs rendszer</w:t>
      </w:r>
      <w:bookmarkEnd w:id="48"/>
      <w:bookmarkEnd w:id="49"/>
      <w:bookmarkEnd w:id="50"/>
      <w:bookmarkEnd w:id="51"/>
      <w:bookmarkEnd w:id="52"/>
    </w:p>
    <w:p w14:paraId="5A78AEC1" w14:textId="77777777" w:rsidR="00101C8F" w:rsidRPr="000147E9" w:rsidRDefault="00101C8F" w:rsidP="00101C8F">
      <w:pPr>
        <w:rPr>
          <w:lang w:eastAsia="hu-HU"/>
        </w:rPr>
      </w:pPr>
      <w:r w:rsidRPr="00C211E0">
        <w:rPr>
          <w:lang w:eastAsia="hu-HU"/>
        </w:rPr>
        <w:t xml:space="preserve">A rendszer bármely, Windows, Android, iOS, </w:t>
      </w:r>
      <w:proofErr w:type="spellStart"/>
      <w:r w:rsidRPr="00C211E0">
        <w:rPr>
          <w:lang w:eastAsia="hu-HU"/>
        </w:rPr>
        <w:t>macOS</w:t>
      </w:r>
      <w:proofErr w:type="spellEnd"/>
      <w:r w:rsidRPr="00C211E0">
        <w:rPr>
          <w:lang w:eastAsia="hu-HU"/>
        </w:rPr>
        <w:t xml:space="preserve"> vagy Linux operációs rendszert futtató eszközön, böngésző segítségével használható.</w:t>
      </w:r>
    </w:p>
    <w:p w14:paraId="62D5035E" w14:textId="53F140E8" w:rsidR="00101C8F" w:rsidRPr="0010750D" w:rsidRDefault="00101C8F" w:rsidP="00A87B37">
      <w:pPr>
        <w:pStyle w:val="Cmsor3"/>
      </w:pPr>
      <w:bookmarkStart w:id="53" w:name="_Toc209178480"/>
      <w:bookmarkStart w:id="54" w:name="_Toc210124533"/>
      <w:bookmarkStart w:id="55" w:name="_Toc225232134"/>
      <w:bookmarkStart w:id="56" w:name="_Toc225232292"/>
      <w:bookmarkStart w:id="57" w:name="_Toc225233052"/>
      <w:r w:rsidRPr="0010750D">
        <w:t>Felhasznált programozási nyelvek</w:t>
      </w:r>
      <w:bookmarkEnd w:id="53"/>
      <w:bookmarkEnd w:id="54"/>
      <w:bookmarkEnd w:id="55"/>
      <w:bookmarkEnd w:id="56"/>
      <w:bookmarkEnd w:id="57"/>
    </w:p>
    <w:p w14:paraId="20EF2483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Java Script</w:t>
      </w:r>
    </w:p>
    <w:p w14:paraId="115876A1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CSS</w:t>
      </w:r>
    </w:p>
    <w:p w14:paraId="09CBCB71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HTML</w:t>
      </w:r>
    </w:p>
    <w:p w14:paraId="6A48766E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SQL</w:t>
      </w:r>
    </w:p>
    <w:p w14:paraId="78F445A1" w14:textId="0122EB68" w:rsidR="00101C8F" w:rsidRPr="0010750D" w:rsidRDefault="00101C8F" w:rsidP="00A87B37">
      <w:pPr>
        <w:pStyle w:val="Cmsor3"/>
      </w:pPr>
      <w:bookmarkStart w:id="58" w:name="_Toc209178481"/>
      <w:bookmarkStart w:id="59" w:name="_Toc210124534"/>
      <w:bookmarkStart w:id="60" w:name="_Toc225232135"/>
      <w:bookmarkStart w:id="61" w:name="_Toc225232293"/>
      <w:bookmarkStart w:id="62" w:name="_Toc225233053"/>
      <w:r w:rsidRPr="0010750D">
        <w:t>Felhasznált technológiák</w:t>
      </w:r>
      <w:bookmarkEnd w:id="58"/>
      <w:bookmarkEnd w:id="59"/>
      <w:bookmarkEnd w:id="60"/>
      <w:bookmarkEnd w:id="61"/>
      <w:bookmarkEnd w:id="62"/>
    </w:p>
    <w:p w14:paraId="4E20325D" w14:textId="77777777" w:rsidR="00101C8F" w:rsidRPr="000147E9" w:rsidRDefault="00101C8F" w:rsidP="00A87B37">
      <w:pPr>
        <w:pStyle w:val="Listaszerbekezds"/>
      </w:pPr>
      <w:r w:rsidRPr="000147E9">
        <w:t>Backend: Node.js</w:t>
      </w:r>
    </w:p>
    <w:p w14:paraId="443903CF" w14:textId="77777777" w:rsidR="00101C8F" w:rsidRPr="000147E9" w:rsidRDefault="00101C8F" w:rsidP="00A87B37">
      <w:pPr>
        <w:pStyle w:val="Listaszerbekezds"/>
      </w:pPr>
      <w:r w:rsidRPr="000147E9">
        <w:t>Frontend: Vue.js</w:t>
      </w:r>
    </w:p>
    <w:p w14:paraId="5A53F6DC" w14:textId="77777777" w:rsidR="00101C8F" w:rsidRPr="000147E9" w:rsidRDefault="00101C8F" w:rsidP="00A87B37">
      <w:pPr>
        <w:pStyle w:val="Listaszerbekezds"/>
      </w:pPr>
      <w:r w:rsidRPr="000147E9">
        <w:t xml:space="preserve">Adatbázis: </w:t>
      </w:r>
      <w:proofErr w:type="spellStart"/>
      <w:r w:rsidRPr="000147E9">
        <w:t>MySQL</w:t>
      </w:r>
      <w:proofErr w:type="spellEnd"/>
    </w:p>
    <w:p w14:paraId="62324DE1" w14:textId="77777777" w:rsidR="00101C8F" w:rsidRPr="000147E9" w:rsidRDefault="00101C8F" w:rsidP="00A87B37">
      <w:pPr>
        <w:pStyle w:val="Listaszerbekezds"/>
      </w:pPr>
      <w:r w:rsidRPr="000147E9">
        <w:t xml:space="preserve">Hitelesítés: JWT </w:t>
      </w:r>
    </w:p>
    <w:p w14:paraId="3EE2A986" w14:textId="77777777" w:rsidR="00101C8F" w:rsidRPr="000147E9" w:rsidRDefault="00101C8F" w:rsidP="00A87B37">
      <w:pPr>
        <w:pStyle w:val="Listaszerbekezds"/>
      </w:pPr>
      <w:r w:rsidRPr="000147E9">
        <w:t>Telepítés: felhő alapú [SaaS] + opcionális helyi telepítés nagyobb ügyfeleknek</w:t>
      </w:r>
    </w:p>
    <w:p w14:paraId="188E4C07" w14:textId="001DE3B7" w:rsidR="00101C8F" w:rsidRPr="0010750D" w:rsidRDefault="00101C8F" w:rsidP="00A87B37">
      <w:pPr>
        <w:pStyle w:val="Cmsor3"/>
      </w:pPr>
      <w:bookmarkStart w:id="63" w:name="_Toc209178482"/>
      <w:bookmarkStart w:id="64" w:name="_Toc210124535"/>
      <w:bookmarkStart w:id="65" w:name="_Toc225232136"/>
      <w:bookmarkStart w:id="66" w:name="_Toc225232294"/>
      <w:bookmarkStart w:id="67" w:name="_Toc225233054"/>
      <w:r w:rsidRPr="0010750D">
        <w:t>Projekt részei</w:t>
      </w:r>
      <w:bookmarkEnd w:id="63"/>
      <w:bookmarkEnd w:id="64"/>
      <w:bookmarkEnd w:id="65"/>
      <w:bookmarkEnd w:id="66"/>
      <w:bookmarkEnd w:id="67"/>
    </w:p>
    <w:p w14:paraId="260773EC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Specifikáció</w:t>
      </w:r>
    </w:p>
    <w:p w14:paraId="06F6F43D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lastRenderedPageBreak/>
        <w:t>Java Script forrás állomány</w:t>
      </w:r>
    </w:p>
    <w:p w14:paraId="4B0470EC" w14:textId="77777777" w:rsidR="00101C8F" w:rsidRPr="000147E9" w:rsidRDefault="00101C8F" w:rsidP="00A87B37">
      <w:pPr>
        <w:pStyle w:val="Listaszerbekezds"/>
        <w:rPr>
          <w:b/>
          <w:bCs/>
        </w:rPr>
      </w:pPr>
      <w:proofErr w:type="spellStart"/>
      <w:r w:rsidRPr="000147E9">
        <w:t>MySQL</w:t>
      </w:r>
      <w:proofErr w:type="spellEnd"/>
      <w:r w:rsidRPr="000147E9">
        <w:t xml:space="preserve"> adatbázis</w:t>
      </w:r>
    </w:p>
    <w:p w14:paraId="046CE062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Technikai dokumentáció</w:t>
      </w:r>
    </w:p>
    <w:p w14:paraId="5FE8D07D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Erőforrás-terv és munkaidő nyilvántartás</w:t>
      </w:r>
    </w:p>
    <w:p w14:paraId="019330CB" w14:textId="77777777" w:rsidR="00101C8F" w:rsidRPr="000147E9" w:rsidRDefault="00101C8F" w:rsidP="00A87B37">
      <w:pPr>
        <w:pStyle w:val="Listaszerbekezds"/>
        <w:rPr>
          <w:b/>
          <w:bCs/>
        </w:rPr>
      </w:pPr>
      <w:r w:rsidRPr="000147E9">
        <w:t>Felhasználói dokumentáció</w:t>
      </w:r>
    </w:p>
    <w:p w14:paraId="06C38602" w14:textId="700C2824" w:rsidR="00101C8F" w:rsidRPr="0010750D" w:rsidRDefault="00101C8F" w:rsidP="00A87B37">
      <w:pPr>
        <w:pStyle w:val="Cmsor3"/>
      </w:pPr>
      <w:bookmarkStart w:id="68" w:name="_Toc209178483"/>
      <w:bookmarkStart w:id="69" w:name="_Toc210124536"/>
      <w:bookmarkStart w:id="70" w:name="_Toc225232137"/>
      <w:bookmarkStart w:id="71" w:name="_Toc225232295"/>
      <w:bookmarkStart w:id="72" w:name="_Toc225233055"/>
      <w:r w:rsidRPr="0010750D">
        <w:t>Szoftverfejlesztése</w:t>
      </w:r>
      <w:bookmarkEnd w:id="68"/>
      <w:bookmarkEnd w:id="69"/>
      <w:bookmarkEnd w:id="70"/>
      <w:bookmarkEnd w:id="71"/>
      <w:bookmarkEnd w:id="72"/>
    </w:p>
    <w:p w14:paraId="15F8BF4A" w14:textId="77777777" w:rsidR="00101C8F" w:rsidRPr="004D1363" w:rsidRDefault="00101C8F" w:rsidP="00101C8F">
      <w:r w:rsidRPr="004D1363">
        <w:t>A RÉKA egy innovatív, webalapú szoftvermegoldás, amely a kereskedelemmel foglalkozó kis- és középvállalkozások (KKV-k) adminisztratív és logisztikai folyamatait hivatott egyszerűsíteni és korszerűsíteni. A rendszer fő funkciói közé tartozik a rendelések kezelése, az áru</w:t>
      </w:r>
      <w:r>
        <w:t xml:space="preserve"> </w:t>
      </w:r>
      <w:r w:rsidRPr="004D1363">
        <w:t>összekészítés támogatása, a készletellenőrzés, valamint az adminisztrációs feladatok hatékony ellátása. Ide sorolható többek között a rendelések felvétele, a rendeléstételek áttekinthető listázása a raktári dolgozók számára, a fuvarlevelek előállítása, továbbá a jövőbeni fejlesztési ütemben a számlák automatikus generálása is.</w:t>
      </w:r>
      <w:r>
        <w:t xml:space="preserve"> </w:t>
      </w:r>
      <w:r w:rsidRPr="004D1363">
        <w:t>Az elkészült rendszernek maradéktalanul teljesítenie kell a 4. fejezetben meghatározott</w:t>
      </w:r>
      <w:r w:rsidRPr="000147E9">
        <w:rPr>
          <w:rFonts w:eastAsia="Times New Roman" w:cstheme="majorHAnsi"/>
          <w:sz w:val="24"/>
          <w:szCs w:val="24"/>
          <w:lang w:eastAsia="hu-HU"/>
        </w:rPr>
        <w:t xml:space="preserve"> </w:t>
      </w:r>
      <w:r w:rsidRPr="004D1363">
        <w:t>követelményeket. Azokban az esetekben, amikor egy követelmény nem rendelkezik pontos specifikációval, a megvalósítás során a fejlesztő részére szabad döntési jog biztosított. Kiemelten fontos, hogy a létrejövő megoldás mind felhasználói, mind fejlesztői oldalról magas színvonalat képviseljen, elősegítve a KKV-k digitalizációját és versenyképességük növelését.</w:t>
      </w:r>
    </w:p>
    <w:p w14:paraId="02CF4095" w14:textId="05A593CD" w:rsidR="00101C8F" w:rsidRPr="00C1051F" w:rsidRDefault="00101C8F" w:rsidP="00A87B37">
      <w:pPr>
        <w:pStyle w:val="Cmsor2"/>
        <w:rPr>
          <w:sz w:val="27"/>
        </w:rPr>
      </w:pPr>
      <w:bookmarkStart w:id="73" w:name="_Toc209178484"/>
      <w:bookmarkStart w:id="74" w:name="_Toc210124537"/>
      <w:bookmarkStart w:id="75" w:name="_Toc225232138"/>
      <w:bookmarkStart w:id="76" w:name="_Toc225232296"/>
      <w:bookmarkStart w:id="77" w:name="_Toc225233056"/>
      <w:r w:rsidRPr="00C1051F">
        <w:t>Szoftver specifikáció</w:t>
      </w:r>
      <w:bookmarkEnd w:id="73"/>
      <w:bookmarkEnd w:id="74"/>
      <w:bookmarkEnd w:id="75"/>
      <w:bookmarkEnd w:id="76"/>
      <w:bookmarkEnd w:id="77"/>
    </w:p>
    <w:p w14:paraId="63ED42EB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RÉKA egy innovatív, webalapú szoftvermegoldás, amely a kereskedelemben felmerülő adminisztrációs feladatok egyszerűsítését és korszerűsítését szolgálja. A rendszer hatékony támogatást nyújt többek között a rendelések kezelésében, a készletellenőrzésben, valamint a fuvarlevelek automatikus generálásában.</w:t>
      </w:r>
    </w:p>
    <w:p w14:paraId="202D2F11" w14:textId="26C94028" w:rsidR="00101C8F" w:rsidRPr="0010750D" w:rsidRDefault="00101C8F" w:rsidP="00A87B37">
      <w:pPr>
        <w:pStyle w:val="Cmsor3"/>
      </w:pPr>
      <w:bookmarkStart w:id="78" w:name="_Toc209178485"/>
      <w:bookmarkStart w:id="79" w:name="_Toc210124538"/>
      <w:bookmarkStart w:id="80" w:name="_Toc225232139"/>
      <w:bookmarkStart w:id="81" w:name="_Toc225232297"/>
      <w:bookmarkStart w:id="82" w:name="_Toc225233057"/>
      <w:r w:rsidRPr="0010750D">
        <w:t>Megjelenés</w:t>
      </w:r>
      <w:bookmarkEnd w:id="78"/>
      <w:bookmarkEnd w:id="79"/>
      <w:bookmarkEnd w:id="80"/>
      <w:bookmarkEnd w:id="81"/>
      <w:bookmarkEnd w:id="82"/>
    </w:p>
    <w:p w14:paraId="00737160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Letisztult a kor elvárásainak megfelelő átláthatóság és kezelhetőség. Felhasználói szerepkörökre szabott kezelő felületek.:</w:t>
      </w:r>
    </w:p>
    <w:p w14:paraId="67D12D50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Cégtulajdonos: Hozzáférés az összes felhasználói felülethez. Így láthatja az aktuális készletet, rendeléseket, valamint lehetősége van a leltár készlet módosítására és új vásárlók regisztrálására.</w:t>
      </w:r>
    </w:p>
    <w:p w14:paraId="5EC4542B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Raktáros: Hozzáférés az aktuális rendelésekhez, amelyek állapotát tudja módosítani [beérkezett -&gt; készítés alatt -&gt; véglegesítve].</w:t>
      </w:r>
    </w:p>
    <w:p w14:paraId="2CDDCF76" w14:textId="77777777" w:rsidR="00101C8F" w:rsidRPr="004D1363" w:rsidRDefault="00101C8F" w:rsidP="00A87B37">
      <w:pPr>
        <w:pStyle w:val="Listaszerbekezds"/>
      </w:pPr>
      <w:r w:rsidRPr="000147E9">
        <w:rPr>
          <w:lang w:eastAsia="hu-HU"/>
        </w:rPr>
        <w:t xml:space="preserve">Regisztrált vevő: Hozzáférés a vásárlói felülethez, ahol letudják adni a következő esedékes szállításra a rendelésüket </w:t>
      </w:r>
      <w:r w:rsidRPr="004D1363">
        <w:t>legkésőbb a szállítást megelőző munkanapon.</w:t>
      </w:r>
    </w:p>
    <w:p w14:paraId="546CB38A" w14:textId="58C6143D" w:rsidR="00101C8F" w:rsidRDefault="00101C8F" w:rsidP="00A87B37">
      <w:pPr>
        <w:pStyle w:val="Cmsor3"/>
      </w:pPr>
      <w:bookmarkStart w:id="83" w:name="_Toc209178486"/>
      <w:bookmarkStart w:id="84" w:name="_Toc210124539"/>
      <w:bookmarkStart w:id="85" w:name="_Toc225232140"/>
      <w:bookmarkStart w:id="86" w:name="_Toc225232298"/>
      <w:bookmarkStart w:id="87" w:name="_Toc225233058"/>
      <w:r w:rsidRPr="0010750D">
        <w:lastRenderedPageBreak/>
        <w:t>Követelmények</w:t>
      </w:r>
      <w:bookmarkEnd w:id="83"/>
      <w:bookmarkEnd w:id="84"/>
      <w:bookmarkEnd w:id="85"/>
      <w:bookmarkEnd w:id="86"/>
      <w:bookmarkEnd w:id="87"/>
    </w:p>
    <w:p w14:paraId="69308E85" w14:textId="77777777" w:rsidR="00101C8F" w:rsidRPr="00FC785E" w:rsidRDefault="00101C8F" w:rsidP="00A87B37">
      <w:pPr>
        <w:pStyle w:val="Listaszerbekezds"/>
      </w:pPr>
      <w:r w:rsidRPr="00FC785E">
        <w:t>Egyszerűség: minimális betanulással használható.</w:t>
      </w:r>
    </w:p>
    <w:p w14:paraId="06D878E9" w14:textId="77777777" w:rsidR="00101C8F" w:rsidRPr="00FC785E" w:rsidRDefault="00101C8F" w:rsidP="00A87B37">
      <w:pPr>
        <w:pStyle w:val="Listaszerbekezds"/>
      </w:pPr>
      <w:r w:rsidRPr="00FC785E">
        <w:t>Teljesítmény: 100+ rendelés / nap kezelése akadás nélkül</w:t>
      </w:r>
    </w:p>
    <w:p w14:paraId="39A32809" w14:textId="77777777" w:rsidR="00101C8F" w:rsidRPr="00FC785E" w:rsidRDefault="00101C8F" w:rsidP="00A87B37">
      <w:pPr>
        <w:pStyle w:val="Listaszerbekezds"/>
      </w:pPr>
      <w:r w:rsidRPr="00FC785E">
        <w:t>Biztonság: jogosultsági szintek, naplózás, titkosított adatátvitel</w:t>
      </w:r>
    </w:p>
    <w:p w14:paraId="4343AD3F" w14:textId="77777777" w:rsidR="00101C8F" w:rsidRPr="00FC785E" w:rsidRDefault="00101C8F" w:rsidP="00A87B37">
      <w:pPr>
        <w:pStyle w:val="Listaszerbekezds"/>
      </w:pPr>
      <w:r w:rsidRPr="00FC785E">
        <w:t>Elérhetőség: webes felület + mobilbarát nézeté.</w:t>
      </w:r>
    </w:p>
    <w:p w14:paraId="165A2AC6" w14:textId="77777777" w:rsidR="00101C8F" w:rsidRPr="00FC785E" w:rsidRDefault="00101C8F" w:rsidP="00A87B37">
      <w:pPr>
        <w:pStyle w:val="Listaszerbekezds"/>
      </w:pPr>
      <w:r w:rsidRPr="00FC785E">
        <w:t>Bővíthetőség: moduláris architektúra (pl. később számlázási modul)</w:t>
      </w:r>
    </w:p>
    <w:p w14:paraId="1C279C17" w14:textId="329D6EF7" w:rsidR="00101C8F" w:rsidRDefault="00101C8F" w:rsidP="00A87B37">
      <w:pPr>
        <w:pStyle w:val="Cmsor3"/>
      </w:pPr>
      <w:bookmarkStart w:id="88" w:name="_Toc210124540"/>
      <w:bookmarkStart w:id="89" w:name="_Toc225232141"/>
      <w:bookmarkStart w:id="90" w:name="_Toc225232299"/>
      <w:bookmarkStart w:id="91" w:name="_Toc225233059"/>
      <w:r>
        <w:t>Jövőbeli bővítési lehetőségek</w:t>
      </w:r>
      <w:bookmarkEnd w:id="88"/>
      <w:bookmarkEnd w:id="89"/>
      <w:bookmarkEnd w:id="90"/>
      <w:bookmarkEnd w:id="91"/>
    </w:p>
    <w:p w14:paraId="369BCDA3" w14:textId="77777777" w:rsidR="00101C8F" w:rsidRPr="00FC785E" w:rsidRDefault="00101C8F" w:rsidP="00A87B37">
      <w:pPr>
        <w:pStyle w:val="Listaszerbekezds"/>
      </w:pPr>
      <w:r w:rsidRPr="00FC785E">
        <w:t>Számlázó modul integráció</w:t>
      </w:r>
    </w:p>
    <w:p w14:paraId="122CB14C" w14:textId="77777777" w:rsidR="00101C8F" w:rsidRPr="00FC785E" w:rsidRDefault="00101C8F" w:rsidP="00A87B37">
      <w:pPr>
        <w:pStyle w:val="Listaszerbekezds"/>
      </w:pPr>
      <w:r w:rsidRPr="00FC785E">
        <w:t>Szállítmánykövetés futárszolgálati API-</w:t>
      </w:r>
      <w:proofErr w:type="spellStart"/>
      <w:r w:rsidRPr="00FC785E">
        <w:t>val</w:t>
      </w:r>
      <w:proofErr w:type="spellEnd"/>
    </w:p>
    <w:p w14:paraId="579A643C" w14:textId="77777777" w:rsidR="00101C8F" w:rsidRPr="0010750D" w:rsidRDefault="00101C8F" w:rsidP="00A87B37">
      <w:pPr>
        <w:pStyle w:val="Listaszerbekezds"/>
      </w:pPr>
      <w:r w:rsidRPr="00FC785E">
        <w:t>A AI alapú készletoptimalizálás [mely termékből mennyit érdemes rendelni]</w:t>
      </w:r>
    </w:p>
    <w:p w14:paraId="59043167" w14:textId="161063CC" w:rsidR="00101C8F" w:rsidRPr="00C1051F" w:rsidRDefault="00101C8F" w:rsidP="00A87B37">
      <w:pPr>
        <w:pStyle w:val="Cmsor2"/>
        <w:rPr>
          <w:sz w:val="27"/>
        </w:rPr>
      </w:pPr>
      <w:bookmarkStart w:id="92" w:name="_Toc209178487"/>
      <w:bookmarkStart w:id="93" w:name="_Toc210124541"/>
      <w:bookmarkStart w:id="94" w:name="_Toc225232142"/>
      <w:bookmarkStart w:id="95" w:name="_Toc225232300"/>
      <w:bookmarkStart w:id="96" w:name="_Toc225233060"/>
      <w:r w:rsidRPr="00C1051F">
        <w:t>Dokumentáció</w:t>
      </w:r>
      <w:bookmarkEnd w:id="92"/>
      <w:bookmarkEnd w:id="93"/>
      <w:bookmarkEnd w:id="94"/>
      <w:bookmarkEnd w:id="95"/>
      <w:bookmarkEnd w:id="96"/>
      <w:r w:rsidRPr="00C1051F">
        <w:rPr>
          <w:sz w:val="27"/>
        </w:rPr>
        <w:t xml:space="preserve"> </w:t>
      </w:r>
    </w:p>
    <w:p w14:paraId="10E833EF" w14:textId="7EEA0170" w:rsidR="00101C8F" w:rsidRPr="0010750D" w:rsidRDefault="00101C8F" w:rsidP="00A87B37">
      <w:pPr>
        <w:pStyle w:val="Cmsor3"/>
      </w:pPr>
      <w:bookmarkStart w:id="97" w:name="_Toc209178488"/>
      <w:bookmarkStart w:id="98" w:name="_Toc210124542"/>
      <w:bookmarkStart w:id="99" w:name="_Toc225232143"/>
      <w:bookmarkStart w:id="100" w:name="_Toc225232301"/>
      <w:bookmarkStart w:id="101" w:name="_Toc225233061"/>
      <w:r w:rsidRPr="0010750D">
        <w:t>Erőforrás-terv, munkaidő nyilvántartás</w:t>
      </w:r>
      <w:bookmarkEnd w:id="97"/>
      <w:bookmarkEnd w:id="98"/>
      <w:bookmarkEnd w:id="99"/>
      <w:bookmarkEnd w:id="100"/>
      <w:bookmarkEnd w:id="101"/>
    </w:p>
    <w:p w14:paraId="371D0070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projekt megvalósításában részt vevő személyek és szervezeti egységek feladatkörei pontosan meghatározásra kerülnek. Minden részfeladathoz becsült munkaidő-igény kerül hozzárendelésre munkaórában kifejezve. A projekt során folyamatos nyilvántartás készül, amely rögzíti az egyes részfeladatokra ténylegesen ráfordított munkaórákat.</w:t>
      </w:r>
    </w:p>
    <w:p w14:paraId="6EA68D65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projekt lezárásakor a tervezett és a ténylegesen felhasznált munkaidők összevetésére, elemzésére és kiértékelésére kerül sor. Ez lehetőséget biztosít a projekt hatékonyságának mérésére, a tapasztalatok rendszerezésére, valamint a jövőbeli fejlesztési projektek előkészítésének támogatására.</w:t>
      </w:r>
    </w:p>
    <w:p w14:paraId="068B4B30" w14:textId="724D5DFC" w:rsidR="00101C8F" w:rsidRPr="0010750D" w:rsidRDefault="00101C8F" w:rsidP="00A87B37">
      <w:pPr>
        <w:pStyle w:val="Cmsor3"/>
      </w:pPr>
      <w:bookmarkStart w:id="102" w:name="_Toc209178489"/>
      <w:bookmarkStart w:id="103" w:name="_Toc210124543"/>
      <w:bookmarkStart w:id="104" w:name="_Toc225232144"/>
      <w:bookmarkStart w:id="105" w:name="_Toc225232302"/>
      <w:bookmarkStart w:id="106" w:name="_Toc225233062"/>
      <w:r w:rsidRPr="0010750D">
        <w:t>Technikai</w:t>
      </w:r>
      <w:bookmarkEnd w:id="102"/>
      <w:bookmarkEnd w:id="103"/>
      <w:bookmarkEnd w:id="104"/>
      <w:bookmarkEnd w:id="105"/>
      <w:bookmarkEnd w:id="106"/>
    </w:p>
    <w:p w14:paraId="28D02EB4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>A projekt során készülő dokumentáció terjedelme a feladat bonyolultságától függően alakul, maximális terjedelmi korlát nincs meghatározva. A technikai dokumentáció megfogalmazása úgy kerül kialakításra, hogy az a nem szakmai háttérrel rendelkező személyek számára is érthető és feldolgozható legyen. Ennek érdekében a dokumentum tartalmazza az alkalmazott fogalmak, rövidítések és idegen kifejezések magyarázatát, biztosítva a teljes körű átláthatóságot és értelmezhetőséget.</w:t>
      </w:r>
    </w:p>
    <w:p w14:paraId="559C870E" w14:textId="515895C1" w:rsidR="00101C8F" w:rsidRPr="0010750D" w:rsidRDefault="00101C8F" w:rsidP="00A87B37">
      <w:pPr>
        <w:pStyle w:val="Cmsor3"/>
      </w:pPr>
      <w:bookmarkStart w:id="107" w:name="_Toc209178490"/>
      <w:bookmarkStart w:id="108" w:name="_Toc210124544"/>
      <w:bookmarkStart w:id="109" w:name="_Toc225232145"/>
      <w:bookmarkStart w:id="110" w:name="_Toc225232303"/>
      <w:bookmarkStart w:id="111" w:name="_Toc225233063"/>
      <w:r w:rsidRPr="0010750D">
        <w:t>Forrás</w:t>
      </w:r>
      <w:bookmarkEnd w:id="107"/>
      <w:bookmarkEnd w:id="108"/>
      <w:bookmarkEnd w:id="109"/>
      <w:bookmarkEnd w:id="110"/>
      <w:bookmarkEnd w:id="111"/>
    </w:p>
    <w:p w14:paraId="70F611DA" w14:textId="77777777" w:rsidR="00101C8F" w:rsidRPr="000147E9" w:rsidRDefault="00101C8F" w:rsidP="00101C8F">
      <w:pPr>
        <w:rPr>
          <w:lang w:eastAsia="hu-HU"/>
        </w:rPr>
      </w:pPr>
      <w:r w:rsidRPr="000147E9">
        <w:rPr>
          <w:lang w:eastAsia="hu-HU"/>
        </w:rPr>
        <w:t xml:space="preserve">A forráskód dokumentációja a fejlesztési munka során folyamatosan készül. A fontosabb függvények és osztályok előtt rövid, magyar nyelvű szöveges megjegyzések kerülnek elhelyezésre, amelyek ismertetik az adott metódus célját és működését. Ezzel biztosított a kód </w:t>
      </w:r>
      <w:r w:rsidRPr="000147E9">
        <w:rPr>
          <w:lang w:eastAsia="hu-HU"/>
        </w:rPr>
        <w:lastRenderedPageBreak/>
        <w:t>átláthatósága, valamint a későbbi karbantartás és továbbfejlesztés hatékonysága.</w:t>
      </w:r>
    </w:p>
    <w:p w14:paraId="2B17DC5F" w14:textId="6C023FA7" w:rsidR="00101C8F" w:rsidRPr="0010750D" w:rsidRDefault="00101C8F" w:rsidP="00A87B37">
      <w:pPr>
        <w:pStyle w:val="Cmsor3"/>
      </w:pPr>
      <w:bookmarkStart w:id="112" w:name="_Toc209178491"/>
      <w:bookmarkStart w:id="113" w:name="_Toc210124545"/>
      <w:bookmarkStart w:id="114" w:name="_Toc225232146"/>
      <w:bookmarkStart w:id="115" w:name="_Toc225232304"/>
      <w:bookmarkStart w:id="116" w:name="_Toc225233064"/>
      <w:r w:rsidRPr="0010750D">
        <w:t>Felhasználói</w:t>
      </w:r>
      <w:bookmarkEnd w:id="112"/>
      <w:bookmarkEnd w:id="113"/>
      <w:bookmarkEnd w:id="114"/>
      <w:bookmarkEnd w:id="115"/>
      <w:bookmarkEnd w:id="116"/>
    </w:p>
    <w:p w14:paraId="4D6DEBDF" w14:textId="77777777" w:rsidR="00101C8F" w:rsidRPr="004D1363" w:rsidRDefault="00101C8F" w:rsidP="00101C8F">
      <w:r w:rsidRPr="004D1363">
        <w:t>Az alkalmazás használatának részletes bemutatása a projekt keretében elkészített felhasználói dokumentáció részeként kerül kidolgozásra. A dokumentáció tartalmazza a rendszer funkcióinak pontos leírását, valamint a működés szemléltetését képernyőképekkel és példákkal. A cél, hogy a felhasználók számára átlátható, könnyen követhető útmutató álljon</w:t>
      </w:r>
      <w:r w:rsidRPr="000147E9">
        <w:rPr>
          <w:sz w:val="24"/>
          <w:szCs w:val="24"/>
        </w:rPr>
        <w:t xml:space="preserve"> </w:t>
      </w:r>
      <w:r w:rsidRPr="004D1363">
        <w:t>rendelkezésre, amely támogatja a szoftver mindennapi, hatékony használatát.</w:t>
      </w:r>
    </w:p>
    <w:p w14:paraId="0CFEAF2B" w14:textId="11DF568E" w:rsidR="00101C8F" w:rsidRPr="00C1051F" w:rsidRDefault="00101C8F" w:rsidP="00A87B37">
      <w:pPr>
        <w:pStyle w:val="Cmsor2"/>
      </w:pPr>
      <w:bookmarkStart w:id="117" w:name="_Toc209178493"/>
      <w:bookmarkStart w:id="118" w:name="_Toc210124546"/>
      <w:bookmarkStart w:id="119" w:name="_Toc225232147"/>
      <w:bookmarkStart w:id="120" w:name="_Toc225232305"/>
      <w:bookmarkStart w:id="121" w:name="_Toc225233065"/>
      <w:r w:rsidRPr="00C1051F">
        <w:t>Projekt adatlap</w:t>
      </w:r>
      <w:bookmarkEnd w:id="117"/>
      <w:bookmarkEnd w:id="118"/>
      <w:bookmarkEnd w:id="119"/>
      <w:bookmarkEnd w:id="120"/>
      <w:bookmarkEnd w:id="121"/>
    </w:p>
    <w:p w14:paraId="2192C057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Projekt neve: RÉKA</w:t>
      </w:r>
      <w:r>
        <w:rPr>
          <w:lang w:eastAsia="hu-HU"/>
        </w:rPr>
        <w:t> </w:t>
      </w:r>
      <w:r w:rsidRPr="000147E9">
        <w:rPr>
          <w:lang w:eastAsia="hu-HU"/>
        </w:rPr>
        <w:t>–</w:t>
      </w:r>
      <w:r>
        <w:rPr>
          <w:lang w:eastAsia="hu-HU"/>
        </w:rPr>
        <w:t> </w:t>
      </w:r>
      <w:r w:rsidRPr="000147E9">
        <w:rPr>
          <w:lang w:eastAsia="hu-HU"/>
        </w:rPr>
        <w:t>Vállalatirányítási rendszer</w:t>
      </w:r>
    </w:p>
    <w:p w14:paraId="15E99A88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Projekt rövid ismertetése: Kereskedelmi KKV-k számára egyszerű adminisztrációs felület</w:t>
      </w:r>
    </w:p>
    <w:p w14:paraId="3DDA0D7A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Felhasznált nyelvek: Java</w:t>
      </w:r>
      <w:r>
        <w:rPr>
          <w:lang w:eastAsia="hu-HU"/>
        </w:rPr>
        <w:t> </w:t>
      </w:r>
      <w:r w:rsidRPr="000147E9">
        <w:rPr>
          <w:lang w:eastAsia="hu-HU"/>
        </w:rPr>
        <w:t>Script, HTML, CSS, SQL</w:t>
      </w:r>
    </w:p>
    <w:p w14:paraId="7143D264" w14:textId="77777777" w:rsidR="00101C8F" w:rsidRPr="000147E9" w:rsidRDefault="00101C8F" w:rsidP="00A87B37">
      <w:pPr>
        <w:pStyle w:val="Listaszerbekezds"/>
        <w:rPr>
          <w:lang w:eastAsia="hu-HU"/>
        </w:rPr>
      </w:pPr>
      <w:r w:rsidRPr="000147E9">
        <w:rPr>
          <w:lang w:eastAsia="hu-HU"/>
        </w:rPr>
        <w:t>Specifikációt összeállította: Csuka</w:t>
      </w:r>
      <w:r>
        <w:rPr>
          <w:lang w:eastAsia="hu-HU"/>
        </w:rPr>
        <w:t> </w:t>
      </w:r>
      <w:r w:rsidRPr="000147E9">
        <w:rPr>
          <w:lang w:eastAsia="hu-HU"/>
        </w:rPr>
        <w:t>Tamás</w:t>
      </w:r>
      <w:r>
        <w:rPr>
          <w:lang w:eastAsia="hu-HU"/>
        </w:rPr>
        <w:t> </w:t>
      </w:r>
      <w:r w:rsidRPr="000147E9">
        <w:rPr>
          <w:lang w:eastAsia="hu-HU"/>
        </w:rPr>
        <w:t>József, Paller</w:t>
      </w:r>
      <w:r>
        <w:rPr>
          <w:lang w:eastAsia="hu-HU"/>
        </w:rPr>
        <w:t> </w:t>
      </w:r>
      <w:r w:rsidRPr="000147E9">
        <w:rPr>
          <w:lang w:eastAsia="hu-HU"/>
        </w:rPr>
        <w:t>Péter</w:t>
      </w:r>
      <w:r>
        <w:rPr>
          <w:lang w:eastAsia="hu-HU"/>
        </w:rPr>
        <w:t> </w:t>
      </w:r>
      <w:r w:rsidRPr="000147E9">
        <w:rPr>
          <w:lang w:eastAsia="hu-HU"/>
        </w:rPr>
        <w:t>Décse</w:t>
      </w:r>
    </w:p>
    <w:p w14:paraId="0D9C7EBE" w14:textId="4F150721" w:rsidR="00321C0D" w:rsidRDefault="00321C0D" w:rsidP="00A87B37">
      <w:pPr>
        <w:pStyle w:val="Cmsor1"/>
      </w:pPr>
      <w:bookmarkStart w:id="122" w:name="_Toc225232148"/>
      <w:bookmarkStart w:id="123" w:name="_Toc225232306"/>
      <w:bookmarkStart w:id="124" w:name="_Toc225233066"/>
      <w:bookmarkEnd w:id="122"/>
      <w:bookmarkEnd w:id="123"/>
      <w:bookmarkEnd w:id="124"/>
    </w:p>
    <w:p w14:paraId="4DEC81E9" w14:textId="6BA2CAE9" w:rsidR="00321C0D" w:rsidRPr="00321C0D" w:rsidRDefault="00321C0D" w:rsidP="00A87B37">
      <w:pPr>
        <w:pStyle w:val="Cmsor2"/>
      </w:pPr>
      <w:bookmarkStart w:id="125" w:name="_Toc225232149"/>
      <w:bookmarkStart w:id="126" w:name="_Toc225232307"/>
      <w:bookmarkStart w:id="127" w:name="_Toc225233067"/>
      <w:proofErr w:type="spellStart"/>
      <w:r>
        <w:t>dfa</w:t>
      </w:r>
      <w:bookmarkEnd w:id="125"/>
      <w:bookmarkEnd w:id="126"/>
      <w:bookmarkEnd w:id="127"/>
      <w:proofErr w:type="spellEnd"/>
    </w:p>
    <w:p w14:paraId="076CAA87" w14:textId="77777777" w:rsidR="00867ED5" w:rsidRDefault="00867ED5" w:rsidP="00867ED5">
      <w:pPr>
        <w:pStyle w:val="Cmsor1"/>
      </w:pPr>
      <w:bookmarkStart w:id="128" w:name="_Toc225232150"/>
      <w:bookmarkStart w:id="129" w:name="_Toc225232308"/>
      <w:bookmarkStart w:id="130" w:name="_Toc225233068"/>
      <w:bookmarkEnd w:id="128"/>
      <w:bookmarkEnd w:id="129"/>
      <w:bookmarkEnd w:id="130"/>
    </w:p>
    <w:p w14:paraId="6ED6B131" w14:textId="6DED6BE6" w:rsidR="00867ED5" w:rsidRDefault="00867ED5" w:rsidP="00867ED5">
      <w:pPr>
        <w:pStyle w:val="Cmsor1"/>
      </w:pPr>
      <w:bookmarkStart w:id="131" w:name="_Toc225232151"/>
      <w:bookmarkStart w:id="132" w:name="_Toc225232309"/>
      <w:bookmarkStart w:id="133" w:name="_Toc225233069"/>
      <w:bookmarkEnd w:id="0"/>
      <w:proofErr w:type="spellStart"/>
      <w:r>
        <w:lastRenderedPageBreak/>
        <w:t>dsgdfg</w:t>
      </w:r>
      <w:bookmarkEnd w:id="131"/>
      <w:bookmarkEnd w:id="132"/>
      <w:bookmarkEnd w:id="133"/>
      <w:proofErr w:type="spellEnd"/>
    </w:p>
    <w:p w14:paraId="3D588ED3" w14:textId="77777777" w:rsidR="00867ED5" w:rsidRDefault="00867ED5" w:rsidP="00867ED5">
      <w:pPr>
        <w:pStyle w:val="Cmsor2"/>
      </w:pPr>
      <w:bookmarkStart w:id="134" w:name="_Toc225232152"/>
      <w:bookmarkStart w:id="135" w:name="_Toc225232310"/>
      <w:bookmarkStart w:id="136" w:name="_Toc225233070"/>
      <w:proofErr w:type="spellStart"/>
      <w:r>
        <w:t>dghfdh</w:t>
      </w:r>
      <w:bookmarkEnd w:id="134"/>
      <w:bookmarkEnd w:id="135"/>
      <w:bookmarkEnd w:id="136"/>
      <w:proofErr w:type="spellEnd"/>
    </w:p>
    <w:p w14:paraId="096C0F65" w14:textId="77777777" w:rsidR="00867ED5" w:rsidRPr="00867ED5" w:rsidRDefault="00867ED5" w:rsidP="00867ED5">
      <w:pPr>
        <w:rPr>
          <w:lang w:eastAsia="hu-HU"/>
        </w:rPr>
      </w:pPr>
    </w:p>
    <w:p w14:paraId="119747E6" w14:textId="77777777" w:rsidR="00867ED5" w:rsidRPr="00867ED5" w:rsidRDefault="00867ED5" w:rsidP="00867ED5">
      <w:pPr>
        <w:pStyle w:val="Cmsor2"/>
      </w:pPr>
    </w:p>
    <w:sectPr w:rsidR="00867ED5" w:rsidRPr="00867ED5" w:rsidSect="000978B9">
      <w:footerReference w:type="default" r:id="rId15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17A2" w14:textId="77777777" w:rsidR="00C157C3" w:rsidRDefault="00C157C3" w:rsidP="00033854">
      <w:pPr>
        <w:spacing w:line="240" w:lineRule="auto"/>
      </w:pPr>
      <w:r>
        <w:separator/>
      </w:r>
    </w:p>
  </w:endnote>
  <w:endnote w:type="continuationSeparator" w:id="0">
    <w:p w14:paraId="0E96DB86" w14:textId="77777777" w:rsidR="00C157C3" w:rsidRDefault="00C157C3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98FB0" w14:textId="77777777" w:rsidR="000978B9" w:rsidRDefault="000978B9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0934A25F" w14:textId="77777777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D65559"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BF27E" w14:textId="77777777" w:rsidR="000978B9" w:rsidRDefault="000978B9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257277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54D9D1DC" w14:textId="77777777" w:rsidR="000978B9" w:rsidRPr="00433D21" w:rsidRDefault="000978B9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9F4DE" w14:textId="77777777" w:rsidR="00C157C3" w:rsidRDefault="00C157C3" w:rsidP="00033854">
      <w:pPr>
        <w:spacing w:line="240" w:lineRule="auto"/>
      </w:pPr>
      <w:r>
        <w:separator/>
      </w:r>
    </w:p>
  </w:footnote>
  <w:footnote w:type="continuationSeparator" w:id="0">
    <w:p w14:paraId="2783BF78" w14:textId="77777777" w:rsidR="00C157C3" w:rsidRDefault="00C157C3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48E98" w14:textId="77777777" w:rsidR="000978B9" w:rsidRDefault="000978B9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E386F" w14:textId="3CF66F1D" w:rsidR="000941B3" w:rsidRPr="009036E9" w:rsidRDefault="009473F4" w:rsidP="00321C0D">
    <w:pPr>
      <w:pBdr>
        <w:bottom w:val="single" w:sz="6" w:space="1" w:color="auto"/>
      </w:pBdr>
      <w:tabs>
        <w:tab w:val="left" w:pos="723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22EBBA47" wp14:editId="4855F93A">
          <wp:extent cx="1768475" cy="466570"/>
          <wp:effectExtent l="0" t="0" r="0" b="0"/>
          <wp:docPr id="6" name="Ábra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321C0D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FDF22" w14:textId="5293B62D" w:rsidR="000978B9" w:rsidRPr="000978B9" w:rsidRDefault="000978B9" w:rsidP="000978B9">
    <w:pPr>
      <w:pBdr>
        <w:bottom w:val="single" w:sz="6" w:space="1" w:color="auto"/>
      </w:pBdr>
      <w:tabs>
        <w:tab w:val="left" w:pos="723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430A2C5E" wp14:editId="7854EE75">
          <wp:extent cx="1768475" cy="466570"/>
          <wp:effectExtent l="0" t="0" r="0" b="0"/>
          <wp:docPr id="7" name="Ábra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37" type="#_x0000_t75" style="width:159.75pt;height:173.25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DF36C2B2"/>
    <w:lvl w:ilvl="0">
      <w:start w:val="1"/>
      <w:numFmt w:val="decimal"/>
      <w:pStyle w:val="Cmsor1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pStyle w:val="Cmsor2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msor3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06"/>
    <w:rsid w:val="00007898"/>
    <w:rsid w:val="000147E9"/>
    <w:rsid w:val="00033854"/>
    <w:rsid w:val="000941B3"/>
    <w:rsid w:val="000978B9"/>
    <w:rsid w:val="000A2525"/>
    <w:rsid w:val="000A6D75"/>
    <w:rsid w:val="000B28F5"/>
    <w:rsid w:val="00101C8F"/>
    <w:rsid w:val="0010750D"/>
    <w:rsid w:val="0012506A"/>
    <w:rsid w:val="00165677"/>
    <w:rsid w:val="00177313"/>
    <w:rsid w:val="00183C41"/>
    <w:rsid w:val="00186E99"/>
    <w:rsid w:val="001E35AF"/>
    <w:rsid w:val="001E35D2"/>
    <w:rsid w:val="002147AE"/>
    <w:rsid w:val="00241B51"/>
    <w:rsid w:val="00282F5C"/>
    <w:rsid w:val="002960E1"/>
    <w:rsid w:val="002C2F0C"/>
    <w:rsid w:val="00321C0D"/>
    <w:rsid w:val="003432D2"/>
    <w:rsid w:val="003906B1"/>
    <w:rsid w:val="003F1D12"/>
    <w:rsid w:val="003F7E07"/>
    <w:rsid w:val="00425274"/>
    <w:rsid w:val="00433D21"/>
    <w:rsid w:val="00481600"/>
    <w:rsid w:val="00491871"/>
    <w:rsid w:val="004D027C"/>
    <w:rsid w:val="004D1363"/>
    <w:rsid w:val="004D185A"/>
    <w:rsid w:val="004E4BCC"/>
    <w:rsid w:val="00524537"/>
    <w:rsid w:val="005424E4"/>
    <w:rsid w:val="00552B94"/>
    <w:rsid w:val="005A7BBA"/>
    <w:rsid w:val="005A7CAB"/>
    <w:rsid w:val="005B1FCC"/>
    <w:rsid w:val="005C79B8"/>
    <w:rsid w:val="00610CA0"/>
    <w:rsid w:val="00613D26"/>
    <w:rsid w:val="006230F9"/>
    <w:rsid w:val="006701BF"/>
    <w:rsid w:val="006B5B2B"/>
    <w:rsid w:val="006C40CF"/>
    <w:rsid w:val="00726D13"/>
    <w:rsid w:val="00726D8E"/>
    <w:rsid w:val="00735EF6"/>
    <w:rsid w:val="007540E0"/>
    <w:rsid w:val="00754689"/>
    <w:rsid w:val="007862E4"/>
    <w:rsid w:val="007A5951"/>
    <w:rsid w:val="007B5851"/>
    <w:rsid w:val="007C5161"/>
    <w:rsid w:val="007E58EB"/>
    <w:rsid w:val="00814AAE"/>
    <w:rsid w:val="008318D8"/>
    <w:rsid w:val="008421D7"/>
    <w:rsid w:val="00867ED5"/>
    <w:rsid w:val="008A2A99"/>
    <w:rsid w:val="009036E9"/>
    <w:rsid w:val="00903B0B"/>
    <w:rsid w:val="00911CEF"/>
    <w:rsid w:val="009473F4"/>
    <w:rsid w:val="009A5CDD"/>
    <w:rsid w:val="009B0EA4"/>
    <w:rsid w:val="009C5AA4"/>
    <w:rsid w:val="00A17119"/>
    <w:rsid w:val="00A2180A"/>
    <w:rsid w:val="00A85629"/>
    <w:rsid w:val="00A87B37"/>
    <w:rsid w:val="00AC3A6E"/>
    <w:rsid w:val="00AD6816"/>
    <w:rsid w:val="00AE20B4"/>
    <w:rsid w:val="00AF09AA"/>
    <w:rsid w:val="00B8399C"/>
    <w:rsid w:val="00B95AE8"/>
    <w:rsid w:val="00BA45F6"/>
    <w:rsid w:val="00BB493E"/>
    <w:rsid w:val="00BC1083"/>
    <w:rsid w:val="00BE3C29"/>
    <w:rsid w:val="00C1051F"/>
    <w:rsid w:val="00C157C3"/>
    <w:rsid w:val="00C158DB"/>
    <w:rsid w:val="00C627CD"/>
    <w:rsid w:val="00C86F6A"/>
    <w:rsid w:val="00C87BFE"/>
    <w:rsid w:val="00CB2ECD"/>
    <w:rsid w:val="00CC25E4"/>
    <w:rsid w:val="00CE61BF"/>
    <w:rsid w:val="00D65559"/>
    <w:rsid w:val="00D80AFE"/>
    <w:rsid w:val="00DB3E9A"/>
    <w:rsid w:val="00DD007C"/>
    <w:rsid w:val="00DE2596"/>
    <w:rsid w:val="00DE50EA"/>
    <w:rsid w:val="00DE51A9"/>
    <w:rsid w:val="00DE58E0"/>
    <w:rsid w:val="00E11D23"/>
    <w:rsid w:val="00E23FA0"/>
    <w:rsid w:val="00E27F14"/>
    <w:rsid w:val="00E7539D"/>
    <w:rsid w:val="00EC470B"/>
    <w:rsid w:val="00EC6454"/>
    <w:rsid w:val="00ED0C25"/>
    <w:rsid w:val="00EF6165"/>
    <w:rsid w:val="00F60106"/>
    <w:rsid w:val="00FB3815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1BFC3"/>
  <w15:chartTrackingRefBased/>
  <w15:docId w15:val="{C397A96B-2BE9-471A-AD6C-F504386D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978B9"/>
    <w:pPr>
      <w:spacing w:after="0"/>
      <w:ind w:left="1418"/>
      <w:jc w:val="both"/>
    </w:pPr>
  </w:style>
  <w:style w:type="paragraph" w:styleId="Cmsor1">
    <w:name w:val="heading 1"/>
    <w:basedOn w:val="Norml"/>
    <w:next w:val="Cmsor2"/>
    <w:link w:val="Cmsor1Char"/>
    <w:uiPriority w:val="9"/>
    <w:qFormat/>
    <w:rsid w:val="00321C0D"/>
    <w:pPr>
      <w:keepNext/>
      <w:pageBreakBefore/>
      <w:numPr>
        <w:numId w:val="18"/>
      </w:numPr>
      <w:spacing w:after="240" w:line="240" w:lineRule="auto"/>
      <w:outlineLvl w:val="0"/>
    </w:pPr>
    <w:rPr>
      <w:rFonts w:asciiTheme="majorHAnsi" w:eastAsia="Times New Roman" w:hAnsiTheme="majorHAnsi" w:cs="Times New Roman"/>
      <w:b/>
      <w:bCs/>
      <w:color w:val="00635D" w:themeColor="accent1" w:themeShade="80"/>
      <w:kern w:val="36"/>
      <w:sz w:val="40"/>
      <w:szCs w:val="48"/>
      <w:lang w:eastAsia="hu-HU"/>
    </w:rPr>
  </w:style>
  <w:style w:type="paragraph" w:styleId="Cmsor2">
    <w:name w:val="heading 2"/>
    <w:basedOn w:val="Cmsor1"/>
    <w:next w:val="Norml"/>
    <w:link w:val="Cmsor2Char"/>
    <w:uiPriority w:val="9"/>
    <w:qFormat/>
    <w:rsid w:val="00321C0D"/>
    <w:pPr>
      <w:pageBreakBefore w:val="0"/>
      <w:numPr>
        <w:ilvl w:val="1"/>
      </w:numPr>
      <w:spacing w:before="120" w:after="120"/>
      <w:outlineLvl w:val="1"/>
    </w:pPr>
    <w:rPr>
      <w:b w:val="0"/>
      <w:bCs w:val="0"/>
      <w:color w:val="00948B" w:themeColor="accent1" w:themeShade="BF"/>
      <w:sz w:val="36"/>
      <w:szCs w:val="27"/>
    </w:rPr>
  </w:style>
  <w:style w:type="paragraph" w:styleId="Cmsor3">
    <w:name w:val="heading 3"/>
    <w:basedOn w:val="Cmsor2"/>
    <w:next w:val="Norml"/>
    <w:link w:val="Cmsor3Char"/>
    <w:uiPriority w:val="9"/>
    <w:qFormat/>
    <w:rsid w:val="00321C0D"/>
    <w:pPr>
      <w:numPr>
        <w:ilvl w:val="2"/>
      </w:numPr>
      <w:spacing w:before="100" w:beforeAutospacing="1" w:after="100" w:afterAutospacing="1"/>
      <w:outlineLvl w:val="2"/>
    </w:pPr>
    <w:rPr>
      <w:rFonts w:asciiTheme="minorHAnsi" w:hAnsiTheme="minorHAnsi"/>
      <w:bCs/>
      <w:color w:val="00C6BB" w:themeColor="accent1"/>
      <w:sz w:val="27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1C0D"/>
    <w:rPr>
      <w:rFonts w:asciiTheme="majorHAnsi" w:eastAsia="Times New Roman" w:hAnsiTheme="majorHAnsi" w:cs="Times New Roman"/>
      <w:b/>
      <w:bCs/>
      <w:color w:val="00635D" w:themeColor="accent1" w:themeShade="80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21C0D"/>
    <w:rPr>
      <w:rFonts w:asciiTheme="majorHAnsi" w:eastAsia="Times New Roman" w:hAnsiTheme="majorHAnsi" w:cs="Times New Roman"/>
      <w:color w:val="00948B" w:themeColor="accent1" w:themeShade="BF"/>
      <w:kern w:val="36"/>
      <w:sz w:val="36"/>
      <w:szCs w:val="27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21C0D"/>
    <w:rPr>
      <w:rFonts w:eastAsia="Times New Roman" w:cs="Times New Roman"/>
      <w:bCs/>
      <w:color w:val="00C6BB" w:themeColor="accent1"/>
      <w:kern w:val="36"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ar.pza\Documents\Egy&#233;ni%20Office-sablonok\natur_alap_REK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A28CFD61F3149C18D3129633358CAA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B88BCC-B334-4C14-9D46-5D42AAF032B5}"/>
      </w:docPartPr>
      <w:docPartBody>
        <w:p w:rsidR="00B95CD8" w:rsidRDefault="006F0C31">
          <w:pPr>
            <w:pStyle w:val="7A28CFD61F3149C18D3129633358CAA8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EA19E557E67040AF94F88E31C6B39BC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9087A00-5715-46E2-A562-1BF7E8AA42C1}"/>
      </w:docPartPr>
      <w:docPartBody>
        <w:p w:rsidR="00B95CD8" w:rsidRDefault="006F0C31">
          <w:pPr>
            <w:pStyle w:val="EA19E557E67040AF94F88E31C6B39BC2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D8"/>
    <w:rsid w:val="006F0C31"/>
    <w:rsid w:val="00B9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28CFD61F3149C18D3129633358CAA8">
    <w:name w:val="7A28CFD61F3149C18D3129633358CAA8"/>
  </w:style>
  <w:style w:type="paragraph" w:customStyle="1" w:styleId="215536D86DD94E6B9E5CC8BB7089C1F7">
    <w:name w:val="215536D86DD94E6B9E5CC8BB7089C1F7"/>
  </w:style>
  <w:style w:type="paragraph" w:customStyle="1" w:styleId="EA19E557E67040AF94F88E31C6B39BC2">
    <w:name w:val="EA19E557E67040AF94F88E31C6B39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natur_alap_REKA</Template>
  <TotalTime>0</TotalTime>
  <Pages>10</Pages>
  <Words>1298</Words>
  <Characters>8960</Characters>
  <Application>Microsoft Office Word</Application>
  <DocSecurity>0</DocSecurity>
  <Lines>74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Pásztor Zoltán</dc:creator>
  <cp:keywords/>
  <dc:description/>
  <cp:lastModifiedBy>Paller Péter</cp:lastModifiedBy>
  <cp:revision>7</cp:revision>
  <cp:lastPrinted>2025-09-10T07:17:00Z</cp:lastPrinted>
  <dcterms:created xsi:type="dcterms:W3CDTF">2025-11-18T12:51:00Z</dcterms:created>
  <dcterms:modified xsi:type="dcterms:W3CDTF">2026-03-24T07:24:00Z</dcterms:modified>
</cp:coreProperties>
</file>