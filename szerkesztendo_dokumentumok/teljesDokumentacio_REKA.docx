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hAnsiTheme="minorHAnsi"/>
          <w:color w:val="auto"/>
          <w:sz w:val="22"/>
        </w:rPr>
        <w:id w:val="-1323035668"/>
        <w:docPartObj>
          <w:docPartGallery w:val="Cover Pages"/>
          <w:docPartUnique/>
        </w:docPartObj>
      </w:sdtPr>
      <w:sdtEndPr>
        <w:rPr>
          <w:rFonts w:asciiTheme="majorHAnsi" w:eastAsia="Times New Roman" w:hAnsiTheme="majorHAnsi" w:cs="Times New Roman"/>
          <w:b/>
          <w:bCs/>
          <w:color w:val="00948B" w:themeColor="accent1" w:themeShade="BF"/>
          <w:kern w:val="36"/>
          <w:sz w:val="40"/>
          <w:szCs w:val="48"/>
          <w:lang w:eastAsia="hu-HU"/>
        </w:rPr>
      </w:sdtEndPr>
      <w:sdtContent>
        <w:p w14:paraId="01807687" w14:textId="77777777" w:rsidR="000A6D75" w:rsidRDefault="000A6D75" w:rsidP="00CB2ECD">
          <w:pPr>
            <w:pStyle w:val="Logo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00C6BB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0A6D75" w14:paraId="6A6584F8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84FD9DB" w14:textId="77777777" w:rsidR="000A6D75" w:rsidRDefault="000A6D75">
                <w:pPr>
                  <w:pStyle w:val="Nincstrkz"/>
                  <w:rPr>
                    <w:color w:val="00948B" w:themeColor="accent1" w:themeShade="BF"/>
                    <w:sz w:val="24"/>
                  </w:rPr>
                </w:pPr>
              </w:p>
            </w:tc>
          </w:tr>
          <w:tr w:rsidR="000A6D75" w14:paraId="61EAB280" w14:textId="77777777">
            <w:tc>
              <w:tcPr>
                <w:tcW w:w="7672" w:type="dxa"/>
              </w:tcPr>
              <w:p w14:paraId="53AAFE4D" w14:textId="77777777" w:rsidR="000A6D75" w:rsidRPr="00DE50EA" w:rsidRDefault="000A6D75" w:rsidP="00DE50EA">
                <w:pPr>
                  <w:pStyle w:val="Logo"/>
                  <w:ind w:left="0"/>
                  <w:rPr>
                    <w:sz w:val="144"/>
                    <w:szCs w:val="24"/>
                  </w:rPr>
                </w:pPr>
                <w:r w:rsidRPr="005C79B8">
                  <w:rPr>
                    <w:sz w:val="144"/>
                    <w:szCs w:val="24"/>
                  </w:rPr>
                  <w:t>RÉKA</w:t>
                </w:r>
              </w:p>
            </w:tc>
          </w:tr>
          <w:tr w:rsidR="000A6D75" w14:paraId="308A6C81" w14:textId="77777777">
            <w:sdt>
              <w:sdtPr>
                <w:rPr>
                  <w:rStyle w:val="AlcmChar"/>
                  <w:color w:val="auto"/>
                  <w:sz w:val="28"/>
                  <w:szCs w:val="28"/>
                </w:rPr>
                <w:alias w:val="Alcím"/>
                <w:id w:val="13406923"/>
                <w:placeholder>
                  <w:docPart w:val="7A28CFD61F3149C18D3129633358CAA8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>
                <w:rPr>
                  <w:rStyle w:val="AlcmChar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3CED33D" w14:textId="77777777" w:rsidR="000A6D75" w:rsidRDefault="00177313">
                    <w:pPr>
                      <w:pStyle w:val="Nincstrkz"/>
                      <w:rPr>
                        <w:color w:val="00948B" w:themeColor="accent1" w:themeShade="BF"/>
                        <w:sz w:val="24"/>
                      </w:rPr>
                    </w:pPr>
                    <w:r w:rsidRPr="00DE50EA">
                      <w:rPr>
                        <w:rStyle w:val="AlcmChar"/>
                        <w:color w:val="auto"/>
                        <w:sz w:val="28"/>
                        <w:szCs w:val="28"/>
                      </w:rPr>
                      <w:t>Rendelés, Értékesítés, Készlet, Adminisztráció</w:t>
                    </w:r>
                  </w:p>
                </w:tc>
              </w:sdtContent>
            </w:sdt>
          </w:tr>
          <w:tr w:rsidR="00DE50EA" w14:paraId="1E1D3851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971642F" w14:textId="2EB2A275" w:rsidR="00DE50EA" w:rsidRPr="00DE50EA" w:rsidRDefault="00321C0D" w:rsidP="00DE50EA">
                <w:pPr>
                  <w:pStyle w:val="Nincstrkz"/>
                  <w:spacing w:before="1800"/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</w:pPr>
                <w:r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  <w:t>Dokumentáció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0A6D75" w14:paraId="454F30C9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2063BB6" w14:textId="6565A352" w:rsidR="000A6D75" w:rsidRDefault="00DE50EA">
                <w:pPr>
                  <w:pStyle w:val="Nincstrkz"/>
                  <w:rPr>
                    <w:color w:val="00C6BB" w:themeColor="accent1"/>
                    <w:sz w:val="28"/>
                    <w:szCs w:val="28"/>
                  </w:rPr>
                </w:pPr>
                <w:r>
                  <w:rPr>
                    <w:color w:val="00C6BB" w:themeColor="accent1"/>
                    <w:sz w:val="28"/>
                    <w:szCs w:val="28"/>
                  </w:rPr>
                  <w:t>Készítette:</w:t>
                </w:r>
                <w:r>
                  <w:rPr>
                    <w:color w:val="00C6BB" w:themeColor="accent1"/>
                    <w:sz w:val="28"/>
                    <w:szCs w:val="28"/>
                  </w:rPr>
                  <w:br/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Csuka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Tamás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József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br/>
                </w:r>
                <w:r w:rsidR="00AE20B4">
                  <w:rPr>
                    <w:color w:val="00C6BB" w:themeColor="accent1"/>
                    <w:sz w:val="28"/>
                    <w:szCs w:val="28"/>
                  </w:rPr>
                  <w:t>Paller</w:t>
                </w:r>
                <w:r w:rsidR="00AE20B4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AE20B4">
                  <w:rPr>
                    <w:color w:val="00C6BB" w:themeColor="accent1"/>
                    <w:sz w:val="28"/>
                    <w:szCs w:val="28"/>
                  </w:rPr>
                  <w:t>Péter</w:t>
                </w:r>
                <w:r w:rsidR="00AE20B4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AE20B4">
                  <w:rPr>
                    <w:color w:val="00C6BB" w:themeColor="accent1"/>
                    <w:sz w:val="28"/>
                    <w:szCs w:val="28"/>
                  </w:rPr>
                  <w:t>Décse</w:t>
                </w:r>
              </w:p>
              <w:sdt>
                <w:sdtPr>
                  <w:rPr>
                    <w:color w:val="00C6BB" w:themeColor="accent1"/>
                    <w:sz w:val="28"/>
                    <w:szCs w:val="28"/>
                  </w:rPr>
                  <w:alias w:val="Dátum"/>
                  <w:tag w:val="Dátum"/>
                  <w:id w:val="13406932"/>
                  <w:placeholder>
                    <w:docPart w:val="EA19E557E67040AF94F88E31C6B39BC2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9-03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EndPr/>
                <w:sdtContent>
                  <w:p w14:paraId="242DAF7A" w14:textId="77777777" w:rsidR="000A6D75" w:rsidRDefault="007540E0">
                    <w:pPr>
                      <w:pStyle w:val="Nincstrkz"/>
                      <w:rPr>
                        <w:color w:val="00C6BB" w:themeColor="accent1"/>
                        <w:sz w:val="28"/>
                        <w:szCs w:val="28"/>
                      </w:rPr>
                    </w:pPr>
                    <w:r>
                      <w:rPr>
                        <w:color w:val="00C6BB" w:themeColor="accent1"/>
                        <w:sz w:val="28"/>
                        <w:szCs w:val="28"/>
                      </w:rPr>
                      <w:t>2025.09.03.</w:t>
                    </w:r>
                  </w:p>
                </w:sdtContent>
              </w:sdt>
              <w:p w14:paraId="07B1A68D" w14:textId="77777777" w:rsidR="000A6D75" w:rsidRDefault="000A6D75">
                <w:pPr>
                  <w:pStyle w:val="Nincstrkz"/>
                  <w:rPr>
                    <w:color w:val="00C6BB" w:themeColor="accent1"/>
                  </w:rPr>
                </w:pPr>
              </w:p>
            </w:tc>
          </w:tr>
        </w:tbl>
        <w:p w14:paraId="62E3D134" w14:textId="5AE02D9F" w:rsidR="001E35AF" w:rsidRPr="000B28F5" w:rsidRDefault="000A6D75" w:rsidP="000B28F5">
          <w:pPr>
            <w:ind w:left="0"/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  <w:br w:type="page"/>
          </w:r>
        </w:p>
      </w:sdtContent>
    </w:sdt>
    <w:bookmarkStart w:id="0" w:name="_Toc209178470" w:displacedByCustomXml="prev"/>
    <w:p w14:paraId="58DDAB34" w14:textId="77777777" w:rsidR="001E35AF" w:rsidRDefault="001E35AF" w:rsidP="000B28F5">
      <w:pPr>
        <w:pStyle w:val="Cmsor1"/>
        <w:numPr>
          <w:ilvl w:val="0"/>
          <w:numId w:val="0"/>
        </w:numPr>
        <w:sectPr w:rsidR="001E35AF" w:rsidSect="00A87B37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bookmarkStart w:id="5" w:name="_Toc225232281" w:displacedByCustomXml="next"/>
    <w:bookmarkStart w:id="6" w:name="_Toc225232123" w:displacedByCustomXml="next"/>
    <w:sdt>
      <w:sdtPr>
        <w:id w:val="-148595375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color w:val="auto"/>
          <w:sz w:val="22"/>
          <w:szCs w:val="22"/>
          <w:lang w:eastAsia="en-US"/>
        </w:rPr>
      </w:sdtEndPr>
      <w:sdtContent>
        <w:p w14:paraId="2ED0E7B8" w14:textId="4D8279B6" w:rsidR="000B28F5" w:rsidRPr="00BE3C29" w:rsidRDefault="000B28F5" w:rsidP="000B28F5">
          <w:pPr>
            <w:pStyle w:val="Tartalomjegyzkcmsora"/>
            <w:numPr>
              <w:ilvl w:val="0"/>
              <w:numId w:val="0"/>
            </w:numPr>
          </w:pPr>
          <w:r w:rsidRPr="00BE3C29">
            <w:t>Tartalomjegyzék</w:t>
          </w:r>
        </w:p>
        <w:p w14:paraId="5B3FDCB0" w14:textId="06A41CB9" w:rsidR="000F378B" w:rsidRDefault="000B28F5">
          <w:pPr>
            <w:pStyle w:val="TJ1"/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</w:instrText>
          </w:r>
          <w:r>
            <w:fldChar w:fldCharType="separate"/>
          </w:r>
          <w:hyperlink w:anchor="_Toc225233627" w:history="1">
            <w:r w:rsidR="000F378B" w:rsidRPr="001B4897">
              <w:rPr>
                <w:rStyle w:val="Hiperhivatkozs"/>
                <w:rFonts w:cstheme="majorHAnsi"/>
                <w:noProof/>
              </w:rPr>
              <w:t>1.</w:t>
            </w:r>
            <w:r w:rsidR="000F378B">
              <w:rPr>
                <w:rFonts w:cstheme="minorBidi"/>
                <w:noProof/>
              </w:rPr>
              <w:tab/>
            </w:r>
            <w:r w:rsidR="000F378B" w:rsidRPr="001B4897">
              <w:rPr>
                <w:rStyle w:val="Hiperhivatkozs"/>
                <w:noProof/>
              </w:rPr>
              <w:t>Specifikáció</w:t>
            </w:r>
            <w:r w:rsidR="000F378B">
              <w:rPr>
                <w:noProof/>
                <w:webHidden/>
              </w:rPr>
              <w:tab/>
            </w:r>
            <w:r w:rsidR="000F378B">
              <w:rPr>
                <w:noProof/>
                <w:webHidden/>
              </w:rPr>
              <w:fldChar w:fldCharType="begin"/>
            </w:r>
            <w:r w:rsidR="000F378B">
              <w:rPr>
                <w:noProof/>
                <w:webHidden/>
              </w:rPr>
              <w:instrText xml:space="preserve"> PAGEREF _Toc225233627 \h </w:instrText>
            </w:r>
            <w:r w:rsidR="000F378B">
              <w:rPr>
                <w:noProof/>
                <w:webHidden/>
              </w:rPr>
            </w:r>
            <w:r w:rsidR="000F378B">
              <w:rPr>
                <w:noProof/>
                <w:webHidden/>
              </w:rPr>
              <w:fldChar w:fldCharType="separate"/>
            </w:r>
            <w:r w:rsidR="000F378B">
              <w:rPr>
                <w:noProof/>
                <w:webHidden/>
              </w:rPr>
              <w:t>3</w:t>
            </w:r>
            <w:r w:rsidR="000F378B">
              <w:rPr>
                <w:noProof/>
                <w:webHidden/>
              </w:rPr>
              <w:fldChar w:fldCharType="end"/>
            </w:r>
          </w:hyperlink>
        </w:p>
        <w:p w14:paraId="3C024373" w14:textId="4595A05E" w:rsidR="000F378B" w:rsidRDefault="000F378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5233628" w:history="1">
            <w:r w:rsidRPr="001B4897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261C1" w14:textId="3AC38948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29" w:history="1">
            <w:r w:rsidRPr="001B4897">
              <w:rPr>
                <w:rStyle w:val="Hiperhivatkozs"/>
                <w:noProof/>
              </w:rPr>
              <w:t>1.1.1.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Projekt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CEDD3" w14:textId="5F9BB0C7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30" w:history="1">
            <w:r w:rsidRPr="001B4897">
              <w:rPr>
                <w:rStyle w:val="Hiperhivatkozs"/>
                <w:noProof/>
              </w:rPr>
              <w:t>1.1.2.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Projekt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C80C8" w14:textId="78415CF7" w:rsidR="000F378B" w:rsidRDefault="000F378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5233631" w:history="1">
            <w:r w:rsidRPr="001B4897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Fő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55D4A" w14:textId="7C5ADBE3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32" w:history="1">
            <w:r w:rsidRPr="001B4897">
              <w:rPr>
                <w:rStyle w:val="Hiperhivatkozs"/>
                <w:noProof/>
              </w:rPr>
              <w:t>1.2.1.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Rendeléskezelés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89130" w14:textId="75DA6515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33" w:history="1">
            <w:r w:rsidRPr="001B4897">
              <w:rPr>
                <w:rStyle w:val="Hiperhivatkozs"/>
                <w:noProof/>
              </w:rPr>
              <w:t>1.2.2.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Katalógus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6A5D8" w14:textId="00CA0BAD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34" w:history="1">
            <w:r w:rsidRPr="001B4897">
              <w:rPr>
                <w:rStyle w:val="Hiperhivatkozs"/>
                <w:noProof/>
              </w:rPr>
              <w:t>1.2.3.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Készletezés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538C8" w14:textId="154D4CCE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35" w:history="1">
            <w:r w:rsidRPr="001B4897">
              <w:rPr>
                <w:rStyle w:val="Hiperhivatkozs"/>
                <w:noProof/>
              </w:rPr>
              <w:t>1.2.4.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Adminisztráció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022A0" w14:textId="2F6F9793" w:rsidR="000F378B" w:rsidRDefault="000F378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5233636" w:history="1">
            <w:r w:rsidRPr="001B4897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Technológiai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D4964" w14:textId="44372ECC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37" w:history="1">
            <w:r w:rsidRPr="001B4897">
              <w:rPr>
                <w:rStyle w:val="Hiperhivatkozs"/>
                <w:noProof/>
              </w:rPr>
              <w:t>1.3.1.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Operációs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53F11" w14:textId="6CC22055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38" w:history="1">
            <w:r w:rsidRPr="001B4897">
              <w:rPr>
                <w:rStyle w:val="Hiperhivatkozs"/>
                <w:noProof/>
              </w:rPr>
              <w:t>1.3.2.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Felhasznált programozási nyelvek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162CB" w14:textId="1AF22471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39" w:history="1">
            <w:r w:rsidRPr="001B4897">
              <w:rPr>
                <w:rStyle w:val="Hiperhivatkozs"/>
                <w:noProof/>
              </w:rPr>
              <w:t>1.3.3.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Felhasznált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7C3A3" w14:textId="2FF746AF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40" w:history="1">
            <w:r w:rsidRPr="001B4897">
              <w:rPr>
                <w:rStyle w:val="Hiperhivatkozs"/>
                <w:noProof/>
              </w:rPr>
              <w:t>1.3.4.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Projekt részei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91F68" w14:textId="0A8A6B62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41" w:history="1">
            <w:r w:rsidRPr="001B4897">
              <w:rPr>
                <w:rStyle w:val="Hiperhivatkozs"/>
                <w:noProof/>
              </w:rPr>
              <w:t>1.3.5.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Szoftverfejlesztése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68E6E" w14:textId="1D37F52D" w:rsidR="000F378B" w:rsidRDefault="000F378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5233642" w:history="1">
            <w:r w:rsidRPr="001B4897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Szoftver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2EDE6" w14:textId="202D139A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43" w:history="1">
            <w:r w:rsidRPr="001B4897">
              <w:rPr>
                <w:rStyle w:val="Hiperhivatkozs"/>
                <w:noProof/>
              </w:rPr>
              <w:t>1.4.1.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Megjelenés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D6587" w14:textId="18B46258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44" w:history="1">
            <w:r w:rsidRPr="001B4897">
              <w:rPr>
                <w:rStyle w:val="Hiperhivatkozs"/>
                <w:noProof/>
              </w:rPr>
              <w:t>1.4.2.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C9EC5" w14:textId="2C6E2A9A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45" w:history="1">
            <w:r w:rsidRPr="001B4897">
              <w:rPr>
                <w:rStyle w:val="Hiperhivatkozs"/>
                <w:noProof/>
              </w:rPr>
              <w:t>1.4.3.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Jövőbeli bővítési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3C448" w14:textId="4A270B2B" w:rsidR="000F378B" w:rsidRDefault="000F378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5233646" w:history="1">
            <w:r w:rsidRPr="001B4897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DDA65" w14:textId="7C775975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47" w:history="1">
            <w:r w:rsidRPr="001B4897">
              <w:rPr>
                <w:rStyle w:val="Hiperhivatkozs"/>
                <w:noProof/>
              </w:rPr>
              <w:t>1.5.1.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Erőforrás-terv, munkaidő nyilvántartás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01F2C" w14:textId="796A494C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48" w:history="1">
            <w:r w:rsidRPr="001B4897">
              <w:rPr>
                <w:rStyle w:val="Hiperhivatkozs"/>
                <w:noProof/>
              </w:rPr>
              <w:t>1.5.2.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Technikai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8A398" w14:textId="24AD8492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49" w:history="1">
            <w:r w:rsidRPr="001B4897">
              <w:rPr>
                <w:rStyle w:val="Hiperhivatkozs"/>
                <w:noProof/>
              </w:rPr>
              <w:t>1.5.3.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Forrás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8B213" w14:textId="1810F0C7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50" w:history="1">
            <w:r w:rsidRPr="001B4897">
              <w:rPr>
                <w:rStyle w:val="Hiperhivatkozs"/>
                <w:noProof/>
              </w:rPr>
              <w:t>1.5.4.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Felhasználói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42AB1" w14:textId="549F2126" w:rsidR="000F378B" w:rsidRDefault="000F378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5233651" w:history="1">
            <w:r w:rsidRPr="001B4897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Projekt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68D16" w14:textId="3CC98932" w:rsidR="000F378B" w:rsidRDefault="000F378B">
          <w:pPr>
            <w:pStyle w:val="TJ1"/>
            <w:rPr>
              <w:rFonts w:cstheme="minorBidi"/>
              <w:noProof/>
            </w:rPr>
          </w:pPr>
          <w:hyperlink w:anchor="_Toc225233652" w:history="1">
            <w:r w:rsidRPr="001B4897">
              <w:rPr>
                <w:rStyle w:val="Hiperhivatkozs"/>
                <w:rFonts w:cstheme="majorHAnsi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1B4897"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F5518" w14:textId="203F2275" w:rsidR="000F378B" w:rsidRDefault="000F378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5233653" w:history="1">
            <w:r w:rsidRPr="001B4897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Táblák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033DD" w14:textId="065B4CF0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54" w:history="1">
            <w:r w:rsidRPr="001B4897">
              <w:rPr>
                <w:rStyle w:val="Hiperhivatkozs"/>
                <w:noProof/>
              </w:rPr>
              <w:t>2.1.1.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Ceg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27D54" w14:textId="5060A73D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55" w:history="1">
            <w:r w:rsidRPr="001B4897">
              <w:rPr>
                <w:rStyle w:val="Hiperhivatkozs"/>
                <w:noProof/>
              </w:rPr>
              <w:t>2.1.2.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Felhasznalo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EC367" w14:textId="02B4E2FD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56" w:history="1">
            <w:r w:rsidRPr="001B4897">
              <w:rPr>
                <w:rStyle w:val="Hiperhivatkozs"/>
                <w:noProof/>
              </w:rPr>
              <w:t>2.1.3.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Partnerseg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B0FA0" w14:textId="28035E05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57" w:history="1">
            <w:r w:rsidRPr="001B4897">
              <w:rPr>
                <w:rStyle w:val="Hiperhivatkozs"/>
                <w:noProof/>
              </w:rPr>
              <w:t>2.1.4.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Termek_kategoria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3325C" w14:textId="5B478ACB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58" w:history="1">
            <w:r w:rsidRPr="001B4897">
              <w:rPr>
                <w:rStyle w:val="Hiperhivatkozs"/>
                <w:noProof/>
              </w:rPr>
              <w:t>2.1.5.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Termek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FC6F7" w14:textId="63B50E08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59" w:history="1">
            <w:r w:rsidRPr="001B4897">
              <w:rPr>
                <w:rStyle w:val="Hiperhivatkozs"/>
                <w:noProof/>
              </w:rPr>
              <w:t>2.1.6.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Rendeles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0DFDF" w14:textId="79D64D90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60" w:history="1">
            <w:r w:rsidRPr="001B4897">
              <w:rPr>
                <w:rStyle w:val="Hiperhivatkozs"/>
                <w:noProof/>
              </w:rPr>
              <w:t>2.1.7.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RendelesTetel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96EAA" w14:textId="65CFD27D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61" w:history="1">
            <w:r w:rsidRPr="001B4897">
              <w:rPr>
                <w:rStyle w:val="Hiperhivatkozs"/>
                <w:noProof/>
              </w:rPr>
              <w:t>2.1.8.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Ceg_alkalmazott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744F3" w14:textId="656DB54A" w:rsidR="000F378B" w:rsidRDefault="000F378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662" w:history="1">
            <w:r w:rsidRPr="001B4897">
              <w:rPr>
                <w:rStyle w:val="Hiperhivatkozs"/>
                <w:noProof/>
              </w:rPr>
              <w:t>2.1.9.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Szamla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D0C45" w14:textId="3A0A1F44" w:rsidR="000F378B" w:rsidRDefault="000F378B">
          <w:pPr>
            <w:pStyle w:val="TJ1"/>
            <w:rPr>
              <w:rFonts w:cstheme="minorBidi"/>
              <w:noProof/>
            </w:rPr>
          </w:pPr>
          <w:hyperlink w:anchor="_Toc225233663" w:history="1">
            <w:r w:rsidRPr="001B4897">
              <w:rPr>
                <w:rStyle w:val="Hiperhivatkozs"/>
                <w:rFonts w:cstheme="majorHAnsi"/>
                <w:noProof/>
              </w:rPr>
              <w:t>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CA5C7" w14:textId="537FB5D0" w:rsidR="000F378B" w:rsidRDefault="000F378B">
          <w:pPr>
            <w:pStyle w:val="TJ1"/>
            <w:rPr>
              <w:rFonts w:cstheme="minorBidi"/>
              <w:noProof/>
            </w:rPr>
          </w:pPr>
          <w:hyperlink w:anchor="_Toc225233664" w:history="1">
            <w:r w:rsidRPr="001B4897">
              <w:rPr>
                <w:rStyle w:val="Hiperhivatkozs"/>
                <w:rFonts w:cstheme="majorHAnsi"/>
                <w:noProof/>
              </w:rPr>
              <w:t>4.</w:t>
            </w:r>
            <w:r>
              <w:rPr>
                <w:rFonts w:cstheme="minorBidi"/>
                <w:noProof/>
              </w:rPr>
              <w:tab/>
            </w:r>
            <w:r w:rsidRPr="001B4897">
              <w:rPr>
                <w:rStyle w:val="Hiperhivatkozs"/>
                <w:noProof/>
              </w:rPr>
              <w:t>dsgdfg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0C705" w14:textId="1DE4783D" w:rsidR="000F378B" w:rsidRDefault="000F378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5233665" w:history="1">
            <w:r w:rsidRPr="001B4897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B4897">
              <w:rPr>
                <w:rStyle w:val="Hiperhivatkozs"/>
                <w:noProof/>
              </w:rPr>
              <w:t>dghfdh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6385D" w14:textId="616FCAE1" w:rsidR="000B28F5" w:rsidRDefault="000B28F5">
          <w:r>
            <w:rPr>
              <w:rFonts w:eastAsiaTheme="minorEastAsia" w:cs="Times New Roman"/>
              <w:lang w:eastAsia="hu-HU"/>
            </w:rPr>
            <w:fldChar w:fldCharType="end"/>
          </w:r>
        </w:p>
      </w:sdtContent>
    </w:sdt>
    <w:p w14:paraId="4AFDD8A2" w14:textId="1ED02CC0" w:rsidR="00E7539D" w:rsidRDefault="00101C8F" w:rsidP="001E35AF">
      <w:pPr>
        <w:pStyle w:val="Cmsor1"/>
      </w:pPr>
      <w:bookmarkStart w:id="7" w:name="_Toc225233627"/>
      <w:r>
        <w:lastRenderedPageBreak/>
        <w:t>Specifikáció</w:t>
      </w:r>
      <w:bookmarkEnd w:id="6"/>
      <w:bookmarkEnd w:id="5"/>
      <w:bookmarkEnd w:id="7"/>
    </w:p>
    <w:p w14:paraId="74BF55C7" w14:textId="7243B80B" w:rsidR="00101C8F" w:rsidRPr="00C1051F" w:rsidRDefault="00101C8F" w:rsidP="00101C8F">
      <w:pPr>
        <w:pStyle w:val="Cmsor2"/>
        <w:rPr>
          <w:szCs w:val="36"/>
        </w:rPr>
      </w:pPr>
      <w:bookmarkStart w:id="8" w:name="_Toc210124523"/>
      <w:bookmarkStart w:id="9" w:name="_Toc225232124"/>
      <w:bookmarkStart w:id="10" w:name="_Toc225232282"/>
      <w:bookmarkStart w:id="11" w:name="_Toc225233628"/>
      <w:r w:rsidRPr="00C1051F">
        <w:t>Bevezetés</w:t>
      </w:r>
      <w:bookmarkEnd w:id="8"/>
      <w:bookmarkEnd w:id="9"/>
      <w:bookmarkEnd w:id="10"/>
      <w:bookmarkEnd w:id="11"/>
    </w:p>
    <w:p w14:paraId="6B4A967F" w14:textId="110FDC1F" w:rsidR="00101C8F" w:rsidRPr="00CC25E4" w:rsidRDefault="00101C8F" w:rsidP="00A87B37">
      <w:pPr>
        <w:pStyle w:val="Cmsor3"/>
      </w:pPr>
      <w:bookmarkStart w:id="12" w:name="_Toc209178471"/>
      <w:bookmarkStart w:id="13" w:name="_Toc210124524"/>
      <w:bookmarkStart w:id="14" w:name="_Toc225232125"/>
      <w:bookmarkStart w:id="15" w:name="_Toc225232283"/>
      <w:bookmarkStart w:id="16" w:name="_Toc225233629"/>
      <w:r w:rsidRPr="00CC25E4">
        <w:t>Projekt címe</w:t>
      </w:r>
      <w:bookmarkEnd w:id="12"/>
      <w:bookmarkEnd w:id="13"/>
      <w:bookmarkEnd w:id="14"/>
      <w:bookmarkEnd w:id="15"/>
      <w:bookmarkEnd w:id="16"/>
    </w:p>
    <w:p w14:paraId="277C72DC" w14:textId="77777777" w:rsidR="00101C8F" w:rsidRDefault="00101C8F" w:rsidP="00101C8F">
      <w:r w:rsidRPr="000147E9">
        <w:t>RÉKA</w:t>
      </w:r>
      <w:r>
        <w:t> – </w:t>
      </w:r>
      <w:r w:rsidRPr="000147E9">
        <w:t>Vállalatirányítási</w:t>
      </w:r>
      <w:r>
        <w:t> </w:t>
      </w:r>
      <w:r w:rsidRPr="000147E9">
        <w:t>rendszer</w:t>
      </w:r>
    </w:p>
    <w:p w14:paraId="6C4F2AF9" w14:textId="4F1F8C53" w:rsidR="00101C8F" w:rsidRDefault="00101C8F" w:rsidP="00101C8F">
      <w:pPr>
        <w:pStyle w:val="Cmsor3"/>
      </w:pPr>
      <w:bookmarkStart w:id="17" w:name="_Toc209178472"/>
      <w:bookmarkStart w:id="18" w:name="_Toc210124525"/>
      <w:bookmarkStart w:id="19" w:name="_Toc225232126"/>
      <w:bookmarkStart w:id="20" w:name="_Toc225232284"/>
      <w:bookmarkStart w:id="21" w:name="_Toc225233630"/>
      <w:r w:rsidRPr="0010750D">
        <w:t>Projekt rövid ismertetése</w:t>
      </w:r>
      <w:bookmarkEnd w:id="17"/>
      <w:bookmarkEnd w:id="18"/>
      <w:bookmarkEnd w:id="19"/>
      <w:bookmarkEnd w:id="20"/>
      <w:bookmarkEnd w:id="21"/>
    </w:p>
    <w:p w14:paraId="3430967B" w14:textId="77777777" w:rsidR="00101C8F" w:rsidRDefault="00101C8F" w:rsidP="00101C8F">
      <w:pPr>
        <w:rPr>
          <w:lang w:eastAsia="hu-HU"/>
        </w:rPr>
      </w:pPr>
      <w:r w:rsidRPr="009F4266">
        <w:rPr>
          <w:lang w:eastAsia="hu-HU"/>
        </w:rPr>
        <w:t xml:space="preserve">2025-ben még mindig számos, kereskedelemmel foglalkozó kis- és középvállalkozás </w:t>
      </w:r>
      <w:r>
        <w:rPr>
          <w:lang w:eastAsia="hu-HU"/>
        </w:rPr>
        <w:t>[</w:t>
      </w:r>
      <w:r w:rsidRPr="009F4266">
        <w:rPr>
          <w:lang w:eastAsia="hu-HU"/>
        </w:rPr>
        <w:t>a továbbiakban: KKV-k</w:t>
      </w:r>
      <w:r>
        <w:rPr>
          <w:lang w:eastAsia="hu-HU"/>
        </w:rPr>
        <w:t>]</w:t>
      </w:r>
      <w:r w:rsidRPr="009F4266">
        <w:rPr>
          <w:lang w:eastAsia="hu-HU"/>
        </w:rPr>
        <w:t xml:space="preserve"> papíralapon vagy elavult táblázatkezelőkben végzi napi adminisztrációs feladatait. Ide tartozik többek között a rendelések rögzítése, összekészítése, valamint a különböző típusú fuvarlevelek (szállítólevél, számla) kiállítása. Ezek a folyamatok nemcsak időigényesek, hanem hibalehetőségekkel is terheltek, és a vállalkozás méretének növekedésével egyre nehezebben átláthatóak.</w:t>
      </w:r>
    </w:p>
    <w:p w14:paraId="4709C89F" w14:textId="77777777" w:rsidR="00101C8F" w:rsidRDefault="00101C8F" w:rsidP="00101C8F">
      <w:r w:rsidRPr="009F4266">
        <w:t>A RÉK</w:t>
      </w:r>
      <w:r>
        <w:t>A</w:t>
      </w:r>
      <w:r w:rsidRPr="009F4266">
        <w:t xml:space="preserve"> rendszer célja, hogy a KKV-k számára egy egyszerűen használható, átlátható és megbízható digitális platformot biztosítson, amely kiváltja a manuális, papíralapú folyamatokat, és hozzájárul a hatékonyabb működéshez</w:t>
      </w:r>
      <w:r>
        <w:t>.</w:t>
      </w:r>
    </w:p>
    <w:p w14:paraId="5D6250BB" w14:textId="77777777" w:rsidR="00101C8F" w:rsidRPr="0010750D" w:rsidRDefault="00101C8F" w:rsidP="00101C8F">
      <w:r>
        <w:t>Előnyök a KKV-k számára:</w:t>
      </w:r>
    </w:p>
    <w:p w14:paraId="1FBFEF07" w14:textId="77777777" w:rsidR="00101C8F" w:rsidRDefault="00101C8F" w:rsidP="00101C8F">
      <w:pPr>
        <w:rPr>
          <w:lang w:eastAsia="hu-HU"/>
        </w:rPr>
      </w:pPr>
      <w:r>
        <w:rPr>
          <w:lang w:eastAsia="hu-HU"/>
        </w:rPr>
        <w:t>Időmegtakarítás: a digitalizált folyamatok gyorsabbak és automatizálhatók.</w:t>
      </w:r>
    </w:p>
    <w:p w14:paraId="214191E6" w14:textId="77777777" w:rsidR="00101C8F" w:rsidRDefault="00101C8F" w:rsidP="00101C8F">
      <w:pPr>
        <w:rPr>
          <w:lang w:eastAsia="hu-HU"/>
        </w:rPr>
      </w:pPr>
      <w:r>
        <w:rPr>
          <w:lang w:eastAsia="hu-HU"/>
        </w:rPr>
        <w:t>Átláthatóság: a rendszer valós idejű adatokkal dolgozik, így mindig pontos képet nyújt a készletekről és rendelésekről.</w:t>
      </w:r>
    </w:p>
    <w:p w14:paraId="6B86DA6D" w14:textId="77777777" w:rsidR="00101C8F" w:rsidRDefault="00101C8F" w:rsidP="00101C8F">
      <w:pPr>
        <w:rPr>
          <w:lang w:eastAsia="hu-HU"/>
        </w:rPr>
      </w:pPr>
      <w:r>
        <w:rPr>
          <w:lang w:eastAsia="hu-HU"/>
        </w:rPr>
        <w:t>Hibacsökkentés: az automatizált dokumentumkezelés minimalizálja az emberi tévedéseket.</w:t>
      </w:r>
    </w:p>
    <w:p w14:paraId="2F767871" w14:textId="77777777" w:rsidR="00101C8F" w:rsidRDefault="00101C8F" w:rsidP="00101C8F">
      <w:pPr>
        <w:rPr>
          <w:lang w:eastAsia="hu-HU"/>
        </w:rPr>
      </w:pPr>
      <w:r>
        <w:rPr>
          <w:lang w:eastAsia="hu-HU"/>
        </w:rPr>
        <w:t>Skálázhatóság: a rendszer a vállalkozás növekedésével együtt képes bővülni, új funkciókkal kiegészülni.</w:t>
      </w:r>
    </w:p>
    <w:p w14:paraId="6EF74FCE" w14:textId="77777777" w:rsidR="00101C8F" w:rsidRPr="004D1363" w:rsidRDefault="00101C8F" w:rsidP="00101C8F">
      <w:pPr>
        <w:rPr>
          <w:lang w:eastAsia="hu-HU"/>
        </w:rPr>
      </w:pPr>
      <w:r>
        <w:rPr>
          <w:lang w:eastAsia="hu-HU"/>
        </w:rPr>
        <w:t>Megbízhatóság: modern, biztonságos alapokra épül, így adatvesztés és inkonzisztens nyilvántartás helyett stabil, jól követhető működést biztosít.</w:t>
      </w:r>
    </w:p>
    <w:p w14:paraId="20BD79FD" w14:textId="49FCE173" w:rsidR="00101C8F" w:rsidRPr="00C1051F" w:rsidRDefault="00101C8F" w:rsidP="00A87B37">
      <w:pPr>
        <w:pStyle w:val="Cmsor2"/>
        <w:rPr>
          <w:sz w:val="27"/>
        </w:rPr>
      </w:pPr>
      <w:bookmarkStart w:id="22" w:name="_Toc209178473"/>
      <w:bookmarkStart w:id="23" w:name="_Toc210124526"/>
      <w:bookmarkStart w:id="24" w:name="_Toc225232127"/>
      <w:bookmarkStart w:id="25" w:name="_Toc225232285"/>
      <w:bookmarkStart w:id="26" w:name="_Toc225233631"/>
      <w:r w:rsidRPr="00C1051F">
        <w:t>Fő funkciók</w:t>
      </w:r>
      <w:bookmarkEnd w:id="22"/>
      <w:bookmarkEnd w:id="23"/>
      <w:bookmarkEnd w:id="24"/>
      <w:bookmarkEnd w:id="25"/>
      <w:bookmarkEnd w:id="26"/>
    </w:p>
    <w:p w14:paraId="1FFDA4F8" w14:textId="605CA851" w:rsidR="00101C8F" w:rsidRPr="0010750D" w:rsidRDefault="00101C8F" w:rsidP="00A87B37">
      <w:pPr>
        <w:pStyle w:val="Cmsor3"/>
      </w:pPr>
      <w:bookmarkStart w:id="27" w:name="_Toc209178474"/>
      <w:bookmarkStart w:id="28" w:name="_Toc210124527"/>
      <w:bookmarkStart w:id="29" w:name="_Toc225232128"/>
      <w:bookmarkStart w:id="30" w:name="_Toc225232286"/>
      <w:bookmarkStart w:id="31" w:name="_Toc225233632"/>
      <w:r w:rsidRPr="0010750D">
        <w:t>Rendeléskezelés</w:t>
      </w:r>
      <w:bookmarkEnd w:id="27"/>
      <w:bookmarkEnd w:id="28"/>
      <w:bookmarkEnd w:id="29"/>
      <w:bookmarkEnd w:id="30"/>
      <w:bookmarkEnd w:id="31"/>
    </w:p>
    <w:p w14:paraId="60AE9190" w14:textId="77777777" w:rsidR="00101C8F" w:rsidRPr="000147E9" w:rsidRDefault="00101C8F" w:rsidP="00A87B37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Új rendelés rögzítése [vevői és belső]</w:t>
      </w:r>
    </w:p>
    <w:p w14:paraId="2413287E" w14:textId="77777777" w:rsidR="00101C8F" w:rsidRPr="000147E9" w:rsidRDefault="00101C8F" w:rsidP="00A87B37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Rendelések státuszainak követése [új, feldolgozás alatt, összekészítve, kiszállítva]</w:t>
      </w:r>
    </w:p>
    <w:p w14:paraId="0E0521D3" w14:textId="77777777" w:rsidR="00101C8F" w:rsidRPr="000147E9" w:rsidRDefault="00101C8F" w:rsidP="00A87B37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Rendelések összekészítési listájának automatikus generálása</w:t>
      </w:r>
    </w:p>
    <w:p w14:paraId="75EF4A08" w14:textId="77777777" w:rsidR="00101C8F" w:rsidRPr="000147E9" w:rsidRDefault="00101C8F" w:rsidP="00A87B37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Számlázási és szállítási adatok kezelése</w:t>
      </w:r>
    </w:p>
    <w:p w14:paraId="77F7FF74" w14:textId="5582965F" w:rsidR="00101C8F" w:rsidRPr="0010750D" w:rsidRDefault="00101C8F" w:rsidP="00A87B37">
      <w:pPr>
        <w:pStyle w:val="Cmsor3"/>
      </w:pPr>
      <w:bookmarkStart w:id="32" w:name="_Toc209178475"/>
      <w:bookmarkStart w:id="33" w:name="_Toc210124528"/>
      <w:bookmarkStart w:id="34" w:name="_Toc225232129"/>
      <w:bookmarkStart w:id="35" w:name="_Toc225232287"/>
      <w:bookmarkStart w:id="36" w:name="_Toc225233633"/>
      <w:r w:rsidRPr="0010750D">
        <w:lastRenderedPageBreak/>
        <w:t>Katalógus kezelés</w:t>
      </w:r>
      <w:bookmarkEnd w:id="32"/>
      <w:bookmarkEnd w:id="33"/>
      <w:bookmarkEnd w:id="34"/>
      <w:bookmarkEnd w:id="35"/>
      <w:bookmarkEnd w:id="36"/>
    </w:p>
    <w:p w14:paraId="000FEA5F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Termékek adatainak tárolása [név, cikkszám, leírás, ár, egység, minimum rendelési mennyiség]</w:t>
      </w:r>
    </w:p>
    <w:p w14:paraId="7D9F0145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Termékkategóriák létrehozása és karbantartása</w:t>
      </w:r>
    </w:p>
    <w:p w14:paraId="5800AE33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Keresés és szűrés termékek között</w:t>
      </w:r>
    </w:p>
    <w:p w14:paraId="2D27C500" w14:textId="2767A81E" w:rsidR="00101C8F" w:rsidRPr="0010750D" w:rsidRDefault="00101C8F" w:rsidP="00A87B37">
      <w:pPr>
        <w:pStyle w:val="Cmsor3"/>
      </w:pPr>
      <w:bookmarkStart w:id="37" w:name="_Toc209178476"/>
      <w:bookmarkStart w:id="38" w:name="_Toc210124529"/>
      <w:bookmarkStart w:id="39" w:name="_Toc225232130"/>
      <w:bookmarkStart w:id="40" w:name="_Toc225232288"/>
      <w:bookmarkStart w:id="41" w:name="_Toc225233634"/>
      <w:r w:rsidRPr="0010750D">
        <w:t>Készletezés</w:t>
      </w:r>
      <w:bookmarkEnd w:id="37"/>
      <w:bookmarkEnd w:id="38"/>
      <w:bookmarkEnd w:id="39"/>
      <w:bookmarkEnd w:id="40"/>
      <w:bookmarkEnd w:id="41"/>
    </w:p>
    <w:p w14:paraId="69BD6F1C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Leltárkezelés (nyitó, mozgás, záró állomány)</w:t>
      </w:r>
    </w:p>
    <w:p w14:paraId="235C6468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Automatikus készletcsökkentés rendelés teljesítésekor</w:t>
      </w:r>
    </w:p>
    <w:p w14:paraId="2A84BE74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Minimum készletszint figyelés, riasztás</w:t>
      </w:r>
    </w:p>
    <w:p w14:paraId="418B255B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Több raktár kezelése [opcionális]</w:t>
      </w:r>
    </w:p>
    <w:p w14:paraId="1224FD43" w14:textId="05EAA45D" w:rsidR="00101C8F" w:rsidRPr="0010750D" w:rsidRDefault="00101C8F" w:rsidP="00A87B37">
      <w:pPr>
        <w:pStyle w:val="Cmsor3"/>
      </w:pPr>
      <w:bookmarkStart w:id="42" w:name="_Toc209178477"/>
      <w:bookmarkStart w:id="43" w:name="_Toc210124530"/>
      <w:bookmarkStart w:id="44" w:name="_Toc225232131"/>
      <w:bookmarkStart w:id="45" w:name="_Toc225232289"/>
      <w:bookmarkStart w:id="46" w:name="_Toc225233635"/>
      <w:r w:rsidRPr="0010750D">
        <w:t>Adminisztráció</w:t>
      </w:r>
      <w:bookmarkEnd w:id="42"/>
      <w:bookmarkEnd w:id="43"/>
      <w:bookmarkEnd w:id="44"/>
      <w:bookmarkEnd w:id="45"/>
      <w:bookmarkEnd w:id="46"/>
    </w:p>
    <w:p w14:paraId="3014A7B7" w14:textId="77777777" w:rsidR="00101C8F" w:rsidRPr="00A87B37" w:rsidRDefault="00101C8F" w:rsidP="00A87B37">
      <w:pPr>
        <w:pStyle w:val="Listaszerbekezds"/>
      </w:pPr>
      <w:r w:rsidRPr="00A87B37">
        <w:t>Felhasználói jogosultságkezelés [adminisztrátor, értékesítő, raktáros,</w:t>
      </w:r>
      <w:r w:rsidRPr="000147E9">
        <w:rPr>
          <w:lang w:eastAsia="hu-HU"/>
        </w:rPr>
        <w:t xml:space="preserve"> </w:t>
      </w:r>
      <w:r w:rsidRPr="00A87B37">
        <w:t>vevő]</w:t>
      </w:r>
    </w:p>
    <w:p w14:paraId="2372F00C" w14:textId="77777777" w:rsidR="00101C8F" w:rsidRPr="004D1363" w:rsidRDefault="00101C8F" w:rsidP="00A87B37">
      <w:pPr>
        <w:pStyle w:val="Listaszerbekezds"/>
      </w:pPr>
      <w:r w:rsidRPr="000147E9">
        <w:t>Riportok és statisztikák [forgalom, készletforgás, top termékek]</w:t>
      </w:r>
    </w:p>
    <w:p w14:paraId="0B6FCAAA" w14:textId="4A242A5C" w:rsidR="00101C8F" w:rsidRPr="00C1051F" w:rsidRDefault="00101C8F" w:rsidP="00A87B37">
      <w:pPr>
        <w:pStyle w:val="Cmsor2"/>
        <w:rPr>
          <w:sz w:val="27"/>
        </w:rPr>
      </w:pPr>
      <w:bookmarkStart w:id="47" w:name="_Toc209178478"/>
      <w:bookmarkStart w:id="48" w:name="_Toc210124531"/>
      <w:bookmarkStart w:id="49" w:name="_Toc225232132"/>
      <w:bookmarkStart w:id="50" w:name="_Toc225232290"/>
      <w:bookmarkStart w:id="51" w:name="_Toc225233636"/>
      <w:r w:rsidRPr="00C1051F">
        <w:t>Technológiai adatok</w:t>
      </w:r>
      <w:bookmarkEnd w:id="47"/>
      <w:bookmarkEnd w:id="48"/>
      <w:bookmarkEnd w:id="49"/>
      <w:bookmarkEnd w:id="50"/>
      <w:bookmarkEnd w:id="51"/>
    </w:p>
    <w:p w14:paraId="5ABE881D" w14:textId="0D84DAE8" w:rsidR="00101C8F" w:rsidRPr="0010750D" w:rsidRDefault="00101C8F" w:rsidP="00A87B37">
      <w:pPr>
        <w:pStyle w:val="Cmsor3"/>
      </w:pPr>
      <w:bookmarkStart w:id="52" w:name="_Toc209178479"/>
      <w:bookmarkStart w:id="53" w:name="_Toc210124532"/>
      <w:bookmarkStart w:id="54" w:name="_Toc225232133"/>
      <w:bookmarkStart w:id="55" w:name="_Toc225232291"/>
      <w:bookmarkStart w:id="56" w:name="_Toc225233637"/>
      <w:r w:rsidRPr="0010750D">
        <w:t>Operációs rendszer</w:t>
      </w:r>
      <w:bookmarkEnd w:id="52"/>
      <w:bookmarkEnd w:id="53"/>
      <w:bookmarkEnd w:id="54"/>
      <w:bookmarkEnd w:id="55"/>
      <w:bookmarkEnd w:id="56"/>
    </w:p>
    <w:p w14:paraId="5A78AEC1" w14:textId="77777777" w:rsidR="00101C8F" w:rsidRPr="000147E9" w:rsidRDefault="00101C8F" w:rsidP="00101C8F">
      <w:pPr>
        <w:rPr>
          <w:lang w:eastAsia="hu-HU"/>
        </w:rPr>
      </w:pPr>
      <w:r w:rsidRPr="00C211E0">
        <w:rPr>
          <w:lang w:eastAsia="hu-HU"/>
        </w:rPr>
        <w:t xml:space="preserve">A rendszer bármely, Windows, Android, iOS, </w:t>
      </w:r>
      <w:proofErr w:type="spellStart"/>
      <w:r w:rsidRPr="00C211E0">
        <w:rPr>
          <w:lang w:eastAsia="hu-HU"/>
        </w:rPr>
        <w:t>macOS</w:t>
      </w:r>
      <w:proofErr w:type="spellEnd"/>
      <w:r w:rsidRPr="00C211E0">
        <w:rPr>
          <w:lang w:eastAsia="hu-HU"/>
        </w:rPr>
        <w:t xml:space="preserve"> vagy Linux operációs rendszert futtató eszközön, böngésző segítségével használható.</w:t>
      </w:r>
    </w:p>
    <w:p w14:paraId="62D5035E" w14:textId="53F140E8" w:rsidR="00101C8F" w:rsidRPr="0010750D" w:rsidRDefault="00101C8F" w:rsidP="00A87B37">
      <w:pPr>
        <w:pStyle w:val="Cmsor3"/>
      </w:pPr>
      <w:bookmarkStart w:id="57" w:name="_Toc209178480"/>
      <w:bookmarkStart w:id="58" w:name="_Toc210124533"/>
      <w:bookmarkStart w:id="59" w:name="_Toc225232134"/>
      <w:bookmarkStart w:id="60" w:name="_Toc225232292"/>
      <w:bookmarkStart w:id="61" w:name="_Toc225233638"/>
      <w:r w:rsidRPr="0010750D">
        <w:t>Felhasznált programozási nyelvek</w:t>
      </w:r>
      <w:bookmarkEnd w:id="57"/>
      <w:bookmarkEnd w:id="58"/>
      <w:bookmarkEnd w:id="59"/>
      <w:bookmarkEnd w:id="60"/>
      <w:bookmarkEnd w:id="61"/>
    </w:p>
    <w:p w14:paraId="20EF2483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Java Script</w:t>
      </w:r>
    </w:p>
    <w:p w14:paraId="115876A1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CSS</w:t>
      </w:r>
    </w:p>
    <w:p w14:paraId="09CBCB71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HTML</w:t>
      </w:r>
    </w:p>
    <w:p w14:paraId="6A48766E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SQL</w:t>
      </w:r>
    </w:p>
    <w:p w14:paraId="78F445A1" w14:textId="0122EB68" w:rsidR="00101C8F" w:rsidRPr="0010750D" w:rsidRDefault="00101C8F" w:rsidP="00A87B37">
      <w:pPr>
        <w:pStyle w:val="Cmsor3"/>
      </w:pPr>
      <w:bookmarkStart w:id="62" w:name="_Toc209178481"/>
      <w:bookmarkStart w:id="63" w:name="_Toc210124534"/>
      <w:bookmarkStart w:id="64" w:name="_Toc225232135"/>
      <w:bookmarkStart w:id="65" w:name="_Toc225232293"/>
      <w:bookmarkStart w:id="66" w:name="_Toc225233639"/>
      <w:r w:rsidRPr="0010750D">
        <w:t>Felhasznált technológiák</w:t>
      </w:r>
      <w:bookmarkEnd w:id="62"/>
      <w:bookmarkEnd w:id="63"/>
      <w:bookmarkEnd w:id="64"/>
      <w:bookmarkEnd w:id="65"/>
      <w:bookmarkEnd w:id="66"/>
    </w:p>
    <w:p w14:paraId="4E20325D" w14:textId="77777777" w:rsidR="00101C8F" w:rsidRPr="000147E9" w:rsidRDefault="00101C8F" w:rsidP="00A87B37">
      <w:pPr>
        <w:pStyle w:val="Listaszerbekezds"/>
      </w:pPr>
      <w:r w:rsidRPr="000147E9">
        <w:t>Backend: Node.js</w:t>
      </w:r>
    </w:p>
    <w:p w14:paraId="443903CF" w14:textId="77777777" w:rsidR="00101C8F" w:rsidRPr="000147E9" w:rsidRDefault="00101C8F" w:rsidP="00A87B37">
      <w:pPr>
        <w:pStyle w:val="Listaszerbekezds"/>
      </w:pPr>
      <w:r w:rsidRPr="000147E9">
        <w:t>Frontend: Vue.js</w:t>
      </w:r>
    </w:p>
    <w:p w14:paraId="5A53F6DC" w14:textId="77777777" w:rsidR="00101C8F" w:rsidRPr="000147E9" w:rsidRDefault="00101C8F" w:rsidP="00A87B37">
      <w:pPr>
        <w:pStyle w:val="Listaszerbekezds"/>
      </w:pPr>
      <w:r w:rsidRPr="000147E9">
        <w:t xml:space="preserve">Adatbázis: </w:t>
      </w:r>
      <w:proofErr w:type="spellStart"/>
      <w:r w:rsidRPr="000147E9">
        <w:t>MySQL</w:t>
      </w:r>
      <w:proofErr w:type="spellEnd"/>
    </w:p>
    <w:p w14:paraId="62324DE1" w14:textId="77777777" w:rsidR="00101C8F" w:rsidRPr="000147E9" w:rsidRDefault="00101C8F" w:rsidP="00A87B37">
      <w:pPr>
        <w:pStyle w:val="Listaszerbekezds"/>
      </w:pPr>
      <w:r w:rsidRPr="000147E9">
        <w:t xml:space="preserve">Hitelesítés: JWT </w:t>
      </w:r>
    </w:p>
    <w:p w14:paraId="3EE2A986" w14:textId="676FEA4F" w:rsidR="000F378B" w:rsidRDefault="00101C8F" w:rsidP="00A87B37">
      <w:pPr>
        <w:pStyle w:val="Listaszerbekezds"/>
      </w:pPr>
      <w:r w:rsidRPr="000147E9">
        <w:t>Telepítés: felhő alapú [SaaS] + opcionális helyi telepítés nagyobb ügyfeleknek</w:t>
      </w:r>
    </w:p>
    <w:p w14:paraId="3D9A670B" w14:textId="0328C081" w:rsidR="00101C8F" w:rsidRPr="000147E9" w:rsidRDefault="000F378B" w:rsidP="000F378B">
      <w:pPr>
        <w:spacing w:after="160"/>
        <w:ind w:left="0"/>
        <w:jc w:val="left"/>
      </w:pPr>
      <w:r>
        <w:br w:type="page"/>
      </w:r>
    </w:p>
    <w:p w14:paraId="188E4C07" w14:textId="001DE3B7" w:rsidR="00101C8F" w:rsidRPr="0010750D" w:rsidRDefault="00101C8F" w:rsidP="00A87B37">
      <w:pPr>
        <w:pStyle w:val="Cmsor3"/>
      </w:pPr>
      <w:bookmarkStart w:id="67" w:name="_Toc209178482"/>
      <w:bookmarkStart w:id="68" w:name="_Toc210124535"/>
      <w:bookmarkStart w:id="69" w:name="_Toc225232136"/>
      <w:bookmarkStart w:id="70" w:name="_Toc225232294"/>
      <w:bookmarkStart w:id="71" w:name="_Toc225233640"/>
      <w:r w:rsidRPr="0010750D">
        <w:lastRenderedPageBreak/>
        <w:t>Projekt részei</w:t>
      </w:r>
      <w:bookmarkEnd w:id="67"/>
      <w:bookmarkEnd w:id="68"/>
      <w:bookmarkEnd w:id="69"/>
      <w:bookmarkEnd w:id="70"/>
      <w:bookmarkEnd w:id="71"/>
    </w:p>
    <w:p w14:paraId="260773EC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Specifikáció</w:t>
      </w:r>
    </w:p>
    <w:p w14:paraId="06F6F43D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Java Script forrás állomány</w:t>
      </w:r>
    </w:p>
    <w:p w14:paraId="4B0470EC" w14:textId="77777777" w:rsidR="00101C8F" w:rsidRPr="000147E9" w:rsidRDefault="00101C8F" w:rsidP="00A87B37">
      <w:pPr>
        <w:pStyle w:val="Listaszerbekezds"/>
        <w:rPr>
          <w:b/>
          <w:bCs/>
        </w:rPr>
      </w:pPr>
      <w:proofErr w:type="spellStart"/>
      <w:r w:rsidRPr="000147E9">
        <w:t>MySQL</w:t>
      </w:r>
      <w:proofErr w:type="spellEnd"/>
      <w:r w:rsidRPr="000147E9">
        <w:t xml:space="preserve"> adatbázis</w:t>
      </w:r>
    </w:p>
    <w:p w14:paraId="046CE062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Technikai dokumentáció</w:t>
      </w:r>
    </w:p>
    <w:p w14:paraId="5FE8D07D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Erőforrás-terv és munkaidő nyilvántartás</w:t>
      </w:r>
    </w:p>
    <w:p w14:paraId="019330CB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Felhasználói dokumentáció</w:t>
      </w:r>
    </w:p>
    <w:p w14:paraId="06C38602" w14:textId="700C2824" w:rsidR="00101C8F" w:rsidRPr="0010750D" w:rsidRDefault="00101C8F" w:rsidP="00A87B37">
      <w:pPr>
        <w:pStyle w:val="Cmsor3"/>
      </w:pPr>
      <w:bookmarkStart w:id="72" w:name="_Toc209178483"/>
      <w:bookmarkStart w:id="73" w:name="_Toc210124536"/>
      <w:bookmarkStart w:id="74" w:name="_Toc225232137"/>
      <w:bookmarkStart w:id="75" w:name="_Toc225232295"/>
      <w:bookmarkStart w:id="76" w:name="_Toc225233641"/>
      <w:r w:rsidRPr="0010750D">
        <w:t>Szoftverfejlesztése</w:t>
      </w:r>
      <w:bookmarkEnd w:id="72"/>
      <w:bookmarkEnd w:id="73"/>
      <w:bookmarkEnd w:id="74"/>
      <w:bookmarkEnd w:id="75"/>
      <w:bookmarkEnd w:id="76"/>
    </w:p>
    <w:p w14:paraId="15F8BF4A" w14:textId="77777777" w:rsidR="00101C8F" w:rsidRPr="004D1363" w:rsidRDefault="00101C8F" w:rsidP="00101C8F">
      <w:r w:rsidRPr="004D1363">
        <w:t>A RÉKA egy innovatív, webalapú szoftvermegoldás, amely a kereskedelemmel foglalkozó kis- és középvállalkozások (KKV-k) adminisztratív és logisztikai folyamatait hivatott egyszerűsíteni és korszerűsíteni. A rendszer fő funkciói közé tartozik a rendelések kezelése, az áru</w:t>
      </w:r>
      <w:r>
        <w:t xml:space="preserve"> </w:t>
      </w:r>
      <w:r w:rsidRPr="004D1363">
        <w:t>összekészítés támogatása, a készletellenőrzés, valamint az adminisztrációs feladatok hatékony ellátása. Ide sorolható többek között a rendelések felvétele, a rendeléstételek áttekinthető listázása a raktári dolgozók számára, a fuvarlevelek előállítása, továbbá a jövőbeni fejlesztési ütemben a számlák automatikus generálása is.</w:t>
      </w:r>
      <w:r>
        <w:t xml:space="preserve"> </w:t>
      </w:r>
      <w:r w:rsidRPr="004D1363">
        <w:t>Az elkészült rendszernek maradéktalanul teljesítenie kell a 4. fejezetben meghatározott</w:t>
      </w:r>
      <w:r w:rsidRPr="000147E9">
        <w:rPr>
          <w:rFonts w:eastAsia="Times New Roman" w:cstheme="majorHAnsi"/>
          <w:sz w:val="24"/>
          <w:szCs w:val="24"/>
          <w:lang w:eastAsia="hu-HU"/>
        </w:rPr>
        <w:t xml:space="preserve"> </w:t>
      </w:r>
      <w:r w:rsidRPr="004D1363">
        <w:t>követelményeket. Azokban az esetekben, amikor egy követelmény nem rendelkezik pontos specifikációval, a megvalósítás során a fejlesztő részére szabad döntési jog biztosított. Kiemelten fontos, hogy a létrejövő megoldás mind felhasználói, mind fejlesztői oldalról magas színvonalat képviseljen, elősegítve a KKV-k digitalizációját és versenyképességük növelését.</w:t>
      </w:r>
    </w:p>
    <w:p w14:paraId="02CF4095" w14:textId="05A593CD" w:rsidR="00101C8F" w:rsidRPr="00C1051F" w:rsidRDefault="00101C8F" w:rsidP="00A87B37">
      <w:pPr>
        <w:pStyle w:val="Cmsor2"/>
        <w:rPr>
          <w:sz w:val="27"/>
        </w:rPr>
      </w:pPr>
      <w:bookmarkStart w:id="77" w:name="_Toc209178484"/>
      <w:bookmarkStart w:id="78" w:name="_Toc210124537"/>
      <w:bookmarkStart w:id="79" w:name="_Toc225232138"/>
      <w:bookmarkStart w:id="80" w:name="_Toc225232296"/>
      <w:bookmarkStart w:id="81" w:name="_Toc225233642"/>
      <w:r w:rsidRPr="00C1051F">
        <w:t>Szoftver specifikáció</w:t>
      </w:r>
      <w:bookmarkEnd w:id="77"/>
      <w:bookmarkEnd w:id="78"/>
      <w:bookmarkEnd w:id="79"/>
      <w:bookmarkEnd w:id="80"/>
      <w:bookmarkEnd w:id="81"/>
    </w:p>
    <w:p w14:paraId="63ED42EB" w14:textId="77777777" w:rsidR="00101C8F" w:rsidRPr="000147E9" w:rsidRDefault="00101C8F" w:rsidP="00101C8F">
      <w:pPr>
        <w:rPr>
          <w:lang w:eastAsia="hu-HU"/>
        </w:rPr>
      </w:pPr>
      <w:r w:rsidRPr="000147E9">
        <w:rPr>
          <w:lang w:eastAsia="hu-HU"/>
        </w:rPr>
        <w:t>A RÉKA egy innovatív, webalapú szoftvermegoldás, amely a kereskedelemben felmerülő adminisztrációs feladatok egyszerűsítését és korszerűsítését szolgálja. A rendszer hatékony támogatást nyújt többek között a rendelések kezelésében, a készletellenőrzésben, valamint a fuvarlevelek automatikus generálásában.</w:t>
      </w:r>
    </w:p>
    <w:p w14:paraId="202D2F11" w14:textId="26C94028" w:rsidR="00101C8F" w:rsidRPr="0010750D" w:rsidRDefault="00101C8F" w:rsidP="00A87B37">
      <w:pPr>
        <w:pStyle w:val="Cmsor3"/>
      </w:pPr>
      <w:bookmarkStart w:id="82" w:name="_Toc209178485"/>
      <w:bookmarkStart w:id="83" w:name="_Toc210124538"/>
      <w:bookmarkStart w:id="84" w:name="_Toc225232139"/>
      <w:bookmarkStart w:id="85" w:name="_Toc225232297"/>
      <w:bookmarkStart w:id="86" w:name="_Toc225233643"/>
      <w:r w:rsidRPr="0010750D">
        <w:t>Megjelenés</w:t>
      </w:r>
      <w:bookmarkEnd w:id="82"/>
      <w:bookmarkEnd w:id="83"/>
      <w:bookmarkEnd w:id="84"/>
      <w:bookmarkEnd w:id="85"/>
      <w:bookmarkEnd w:id="86"/>
    </w:p>
    <w:p w14:paraId="00737160" w14:textId="77777777" w:rsidR="00101C8F" w:rsidRPr="000147E9" w:rsidRDefault="00101C8F" w:rsidP="00101C8F">
      <w:pPr>
        <w:rPr>
          <w:lang w:eastAsia="hu-HU"/>
        </w:rPr>
      </w:pPr>
      <w:r w:rsidRPr="000147E9">
        <w:rPr>
          <w:lang w:eastAsia="hu-HU"/>
        </w:rPr>
        <w:t>Letisztult a kor elvárásainak megfelelő átláthatóság és kezelhetőség. Felhasználói szerepkörökre szabott kezelő felületek.:</w:t>
      </w:r>
    </w:p>
    <w:p w14:paraId="67D12D50" w14:textId="77777777" w:rsidR="00101C8F" w:rsidRPr="000147E9" w:rsidRDefault="00101C8F" w:rsidP="00A87B37">
      <w:pPr>
        <w:pStyle w:val="Listaszerbekezds"/>
        <w:rPr>
          <w:lang w:eastAsia="hu-HU"/>
        </w:rPr>
      </w:pPr>
      <w:r w:rsidRPr="000147E9">
        <w:rPr>
          <w:lang w:eastAsia="hu-HU"/>
        </w:rPr>
        <w:t>Cégtulajdonos: Hozzáférés az összes felhasználói felülethez. Így láthatja az aktuális készletet, rendeléseket, valamint lehetősége van a leltár készlet módosítására és új vásárlók regisztrálására.</w:t>
      </w:r>
    </w:p>
    <w:p w14:paraId="5EC4542B" w14:textId="77777777" w:rsidR="00101C8F" w:rsidRPr="000147E9" w:rsidRDefault="00101C8F" w:rsidP="00A87B37">
      <w:pPr>
        <w:pStyle w:val="Listaszerbekezds"/>
        <w:rPr>
          <w:lang w:eastAsia="hu-HU"/>
        </w:rPr>
      </w:pPr>
      <w:r w:rsidRPr="000147E9">
        <w:rPr>
          <w:lang w:eastAsia="hu-HU"/>
        </w:rPr>
        <w:t>Raktáros: Hozzáférés az aktuális rendelésekhez, amelyek állapotát tudja módosítani [beérkezett -&gt; készítés alatt -&gt; véglegesítve].</w:t>
      </w:r>
    </w:p>
    <w:p w14:paraId="2CDDCF76" w14:textId="77777777" w:rsidR="00101C8F" w:rsidRPr="004D1363" w:rsidRDefault="00101C8F" w:rsidP="00A87B37">
      <w:pPr>
        <w:pStyle w:val="Listaszerbekezds"/>
      </w:pPr>
      <w:r w:rsidRPr="000147E9">
        <w:rPr>
          <w:lang w:eastAsia="hu-HU"/>
        </w:rPr>
        <w:lastRenderedPageBreak/>
        <w:t xml:space="preserve">Regisztrált vevő: Hozzáférés a vásárlói felülethez, ahol letudják adni a következő esedékes szállításra a rendelésüket </w:t>
      </w:r>
      <w:r w:rsidRPr="004D1363">
        <w:t>legkésőbb a szállítást megelőző munkanapon.</w:t>
      </w:r>
    </w:p>
    <w:p w14:paraId="546CB38A" w14:textId="58C6143D" w:rsidR="00101C8F" w:rsidRDefault="00101C8F" w:rsidP="00A87B37">
      <w:pPr>
        <w:pStyle w:val="Cmsor3"/>
      </w:pPr>
      <w:bookmarkStart w:id="87" w:name="_Toc209178486"/>
      <w:bookmarkStart w:id="88" w:name="_Toc210124539"/>
      <w:bookmarkStart w:id="89" w:name="_Toc225232140"/>
      <w:bookmarkStart w:id="90" w:name="_Toc225232298"/>
      <w:bookmarkStart w:id="91" w:name="_Toc225233644"/>
      <w:r w:rsidRPr="0010750D">
        <w:t>Követelmények</w:t>
      </w:r>
      <w:bookmarkEnd w:id="87"/>
      <w:bookmarkEnd w:id="88"/>
      <w:bookmarkEnd w:id="89"/>
      <w:bookmarkEnd w:id="90"/>
      <w:bookmarkEnd w:id="91"/>
    </w:p>
    <w:p w14:paraId="69308E85" w14:textId="77777777" w:rsidR="00101C8F" w:rsidRPr="00FC785E" w:rsidRDefault="00101C8F" w:rsidP="00A87B37">
      <w:pPr>
        <w:pStyle w:val="Listaszerbekezds"/>
      </w:pPr>
      <w:r w:rsidRPr="00FC785E">
        <w:t>Egyszerűség: minimális betanulással használható.</w:t>
      </w:r>
    </w:p>
    <w:p w14:paraId="06D878E9" w14:textId="77777777" w:rsidR="00101C8F" w:rsidRPr="00FC785E" w:rsidRDefault="00101C8F" w:rsidP="00A87B37">
      <w:pPr>
        <w:pStyle w:val="Listaszerbekezds"/>
      </w:pPr>
      <w:r w:rsidRPr="00FC785E">
        <w:t>Teljesítmény: 100+ rendelés / nap kezelése akadás nélkül</w:t>
      </w:r>
    </w:p>
    <w:p w14:paraId="39A32809" w14:textId="77777777" w:rsidR="00101C8F" w:rsidRPr="00FC785E" w:rsidRDefault="00101C8F" w:rsidP="00A87B37">
      <w:pPr>
        <w:pStyle w:val="Listaszerbekezds"/>
      </w:pPr>
      <w:r w:rsidRPr="00FC785E">
        <w:t>Biztonság: jogosultsági szintek, naplózás, titkosított adatátvitel</w:t>
      </w:r>
    </w:p>
    <w:p w14:paraId="4343AD3F" w14:textId="77777777" w:rsidR="00101C8F" w:rsidRPr="00FC785E" w:rsidRDefault="00101C8F" w:rsidP="00A87B37">
      <w:pPr>
        <w:pStyle w:val="Listaszerbekezds"/>
      </w:pPr>
      <w:r w:rsidRPr="00FC785E">
        <w:t>Elérhetőség: webes felület + mobilbarát nézeté.</w:t>
      </w:r>
    </w:p>
    <w:p w14:paraId="165A2AC6" w14:textId="77777777" w:rsidR="00101C8F" w:rsidRPr="00FC785E" w:rsidRDefault="00101C8F" w:rsidP="00A87B37">
      <w:pPr>
        <w:pStyle w:val="Listaszerbekezds"/>
      </w:pPr>
      <w:r w:rsidRPr="00FC785E">
        <w:t>Bővíthetőség: moduláris architektúra (pl. később számlázási modul)</w:t>
      </w:r>
    </w:p>
    <w:p w14:paraId="1C279C17" w14:textId="329D6EF7" w:rsidR="00101C8F" w:rsidRDefault="00101C8F" w:rsidP="00A87B37">
      <w:pPr>
        <w:pStyle w:val="Cmsor3"/>
      </w:pPr>
      <w:bookmarkStart w:id="92" w:name="_Toc210124540"/>
      <w:bookmarkStart w:id="93" w:name="_Toc225232141"/>
      <w:bookmarkStart w:id="94" w:name="_Toc225232299"/>
      <w:bookmarkStart w:id="95" w:name="_Toc225233645"/>
      <w:r>
        <w:t>Jövőbeli bővítési lehetőségek</w:t>
      </w:r>
      <w:bookmarkEnd w:id="92"/>
      <w:bookmarkEnd w:id="93"/>
      <w:bookmarkEnd w:id="94"/>
      <w:bookmarkEnd w:id="95"/>
    </w:p>
    <w:p w14:paraId="369BCDA3" w14:textId="77777777" w:rsidR="00101C8F" w:rsidRPr="00FC785E" w:rsidRDefault="00101C8F" w:rsidP="00A87B37">
      <w:pPr>
        <w:pStyle w:val="Listaszerbekezds"/>
      </w:pPr>
      <w:r w:rsidRPr="00FC785E">
        <w:t>Számlázó modul integráció</w:t>
      </w:r>
    </w:p>
    <w:p w14:paraId="122CB14C" w14:textId="77777777" w:rsidR="00101C8F" w:rsidRPr="00FC785E" w:rsidRDefault="00101C8F" w:rsidP="00A87B37">
      <w:pPr>
        <w:pStyle w:val="Listaszerbekezds"/>
      </w:pPr>
      <w:r w:rsidRPr="00FC785E">
        <w:t>Szállítmánykövetés futárszolgálati API-</w:t>
      </w:r>
      <w:proofErr w:type="spellStart"/>
      <w:r w:rsidRPr="00FC785E">
        <w:t>val</w:t>
      </w:r>
      <w:proofErr w:type="spellEnd"/>
    </w:p>
    <w:p w14:paraId="579A643C" w14:textId="77777777" w:rsidR="00101C8F" w:rsidRPr="0010750D" w:rsidRDefault="00101C8F" w:rsidP="00A87B37">
      <w:pPr>
        <w:pStyle w:val="Listaszerbekezds"/>
      </w:pPr>
      <w:r w:rsidRPr="00FC785E">
        <w:t>A AI alapú készletoptimalizálás [mely termékből mennyit érdemes rendelni]</w:t>
      </w:r>
    </w:p>
    <w:p w14:paraId="59043167" w14:textId="161063CC" w:rsidR="00101C8F" w:rsidRPr="00C1051F" w:rsidRDefault="00101C8F" w:rsidP="00A87B37">
      <w:pPr>
        <w:pStyle w:val="Cmsor2"/>
        <w:rPr>
          <w:sz w:val="27"/>
        </w:rPr>
      </w:pPr>
      <w:bookmarkStart w:id="96" w:name="_Toc209178487"/>
      <w:bookmarkStart w:id="97" w:name="_Toc210124541"/>
      <w:bookmarkStart w:id="98" w:name="_Toc225232142"/>
      <w:bookmarkStart w:id="99" w:name="_Toc225232300"/>
      <w:bookmarkStart w:id="100" w:name="_Toc225233646"/>
      <w:r w:rsidRPr="00C1051F">
        <w:t>Dokumentáció</w:t>
      </w:r>
      <w:bookmarkEnd w:id="96"/>
      <w:bookmarkEnd w:id="97"/>
      <w:bookmarkEnd w:id="98"/>
      <w:bookmarkEnd w:id="99"/>
      <w:bookmarkEnd w:id="100"/>
      <w:r w:rsidRPr="00C1051F">
        <w:rPr>
          <w:sz w:val="27"/>
        </w:rPr>
        <w:t xml:space="preserve"> </w:t>
      </w:r>
    </w:p>
    <w:p w14:paraId="10E833EF" w14:textId="7EEA0170" w:rsidR="00101C8F" w:rsidRPr="0010750D" w:rsidRDefault="00101C8F" w:rsidP="00A87B37">
      <w:pPr>
        <w:pStyle w:val="Cmsor3"/>
      </w:pPr>
      <w:bookmarkStart w:id="101" w:name="_Toc209178488"/>
      <w:bookmarkStart w:id="102" w:name="_Toc210124542"/>
      <w:bookmarkStart w:id="103" w:name="_Toc225232143"/>
      <w:bookmarkStart w:id="104" w:name="_Toc225232301"/>
      <w:bookmarkStart w:id="105" w:name="_Toc225233647"/>
      <w:r w:rsidRPr="0010750D">
        <w:t>Erőforrás-terv, munkaidő nyilvántartás</w:t>
      </w:r>
      <w:bookmarkEnd w:id="101"/>
      <w:bookmarkEnd w:id="102"/>
      <w:bookmarkEnd w:id="103"/>
      <w:bookmarkEnd w:id="104"/>
      <w:bookmarkEnd w:id="105"/>
    </w:p>
    <w:p w14:paraId="371D0070" w14:textId="77777777" w:rsidR="00101C8F" w:rsidRPr="000147E9" w:rsidRDefault="00101C8F" w:rsidP="00101C8F">
      <w:pPr>
        <w:rPr>
          <w:lang w:eastAsia="hu-HU"/>
        </w:rPr>
      </w:pPr>
      <w:r w:rsidRPr="000147E9">
        <w:rPr>
          <w:lang w:eastAsia="hu-HU"/>
        </w:rPr>
        <w:t>A projekt megvalósításában részt vevő személyek és szervezeti egységek feladatkörei pontosan meghatározásra kerülnek. Minden részfeladathoz becsült munkaidő-igény kerül hozzárendelésre munkaórában kifejezve. A projekt során folyamatos nyilvántartás készül, amely rögzíti az egyes részfeladatokra ténylegesen ráfordított munkaórákat.</w:t>
      </w:r>
    </w:p>
    <w:p w14:paraId="6EA68D65" w14:textId="77777777" w:rsidR="00101C8F" w:rsidRPr="000147E9" w:rsidRDefault="00101C8F" w:rsidP="00101C8F">
      <w:pPr>
        <w:rPr>
          <w:lang w:eastAsia="hu-HU"/>
        </w:rPr>
      </w:pPr>
      <w:r w:rsidRPr="000147E9">
        <w:rPr>
          <w:lang w:eastAsia="hu-HU"/>
        </w:rPr>
        <w:t>A projekt lezárásakor a tervezett és a ténylegesen felhasznált munkaidők összevetésére, elemzésére és kiértékelésére kerül sor. Ez lehetőséget biztosít a projekt hatékonyságának mérésére, a tapasztalatok rendszerezésére, valamint a jövőbeli fejlesztési projektek előkészítésének támogatására.</w:t>
      </w:r>
    </w:p>
    <w:p w14:paraId="068B4B30" w14:textId="724D5DFC" w:rsidR="00101C8F" w:rsidRPr="0010750D" w:rsidRDefault="00101C8F" w:rsidP="00A87B37">
      <w:pPr>
        <w:pStyle w:val="Cmsor3"/>
      </w:pPr>
      <w:bookmarkStart w:id="106" w:name="_Toc209178489"/>
      <w:bookmarkStart w:id="107" w:name="_Toc210124543"/>
      <w:bookmarkStart w:id="108" w:name="_Toc225232144"/>
      <w:bookmarkStart w:id="109" w:name="_Toc225232302"/>
      <w:bookmarkStart w:id="110" w:name="_Toc225233648"/>
      <w:r w:rsidRPr="0010750D">
        <w:t>Technikai</w:t>
      </w:r>
      <w:bookmarkEnd w:id="106"/>
      <w:bookmarkEnd w:id="107"/>
      <w:bookmarkEnd w:id="108"/>
      <w:bookmarkEnd w:id="109"/>
      <w:bookmarkEnd w:id="110"/>
    </w:p>
    <w:p w14:paraId="28D02EB4" w14:textId="5A80A811" w:rsidR="000F378B" w:rsidRDefault="00101C8F" w:rsidP="00101C8F">
      <w:pPr>
        <w:rPr>
          <w:lang w:eastAsia="hu-HU"/>
        </w:rPr>
      </w:pPr>
      <w:r w:rsidRPr="000147E9">
        <w:rPr>
          <w:lang w:eastAsia="hu-HU"/>
        </w:rPr>
        <w:t>A projekt során készülő dokumentáció terjedelme a feladat bonyolultságától függően alakul, maximális terjedelmi korlát nincs meghatározva. A technikai dokumentáció megfogalmazása úgy kerül kialakításra, hogy az a nem szakmai háttérrel rendelkező személyek számára is érthető és feldolgozható legyen. Ennek érdekében a dokumentum tartalmazza az alkalmazott fogalmak, rövidítések és idegen kifejezések magyarázatát, biztosítva a teljes körű átláthatóságot és értelmezhetőséget.</w:t>
      </w:r>
    </w:p>
    <w:p w14:paraId="0EAB3E45" w14:textId="208F8AAE" w:rsidR="00101C8F" w:rsidRPr="000147E9" w:rsidRDefault="000F378B" w:rsidP="000F378B">
      <w:pPr>
        <w:spacing w:after="160"/>
        <w:ind w:left="0"/>
        <w:jc w:val="left"/>
        <w:rPr>
          <w:lang w:eastAsia="hu-HU"/>
        </w:rPr>
      </w:pPr>
      <w:r>
        <w:rPr>
          <w:lang w:eastAsia="hu-HU"/>
        </w:rPr>
        <w:br w:type="page"/>
      </w:r>
    </w:p>
    <w:p w14:paraId="559C870E" w14:textId="515895C1" w:rsidR="00101C8F" w:rsidRPr="0010750D" w:rsidRDefault="00101C8F" w:rsidP="00A87B37">
      <w:pPr>
        <w:pStyle w:val="Cmsor3"/>
      </w:pPr>
      <w:bookmarkStart w:id="111" w:name="_Toc209178490"/>
      <w:bookmarkStart w:id="112" w:name="_Toc210124544"/>
      <w:bookmarkStart w:id="113" w:name="_Toc225232145"/>
      <w:bookmarkStart w:id="114" w:name="_Toc225232303"/>
      <w:bookmarkStart w:id="115" w:name="_Toc225233649"/>
      <w:r w:rsidRPr="0010750D">
        <w:lastRenderedPageBreak/>
        <w:t>Forrás</w:t>
      </w:r>
      <w:bookmarkEnd w:id="111"/>
      <w:bookmarkEnd w:id="112"/>
      <w:bookmarkEnd w:id="113"/>
      <w:bookmarkEnd w:id="114"/>
      <w:bookmarkEnd w:id="115"/>
    </w:p>
    <w:p w14:paraId="70F611DA" w14:textId="77777777" w:rsidR="00101C8F" w:rsidRPr="000147E9" w:rsidRDefault="00101C8F" w:rsidP="00101C8F">
      <w:pPr>
        <w:rPr>
          <w:lang w:eastAsia="hu-HU"/>
        </w:rPr>
      </w:pPr>
      <w:r w:rsidRPr="000147E9">
        <w:rPr>
          <w:lang w:eastAsia="hu-HU"/>
        </w:rPr>
        <w:t>A forráskód dokumentációja a fejlesztési munka során folyamatosan készül. A fontosabb függvények és osztályok előtt rövid, magyar nyelvű szöveges megjegyzések kerülnek elhelyezésre, amelyek ismertetik az adott metódus célját és működését. Ezzel biztosított a kód átláthatósága, valamint a későbbi karbantartás és továbbfejlesztés hatékonysága.</w:t>
      </w:r>
    </w:p>
    <w:p w14:paraId="2B17DC5F" w14:textId="6C023FA7" w:rsidR="00101C8F" w:rsidRPr="0010750D" w:rsidRDefault="00101C8F" w:rsidP="00A87B37">
      <w:pPr>
        <w:pStyle w:val="Cmsor3"/>
      </w:pPr>
      <w:bookmarkStart w:id="116" w:name="_Toc209178491"/>
      <w:bookmarkStart w:id="117" w:name="_Toc210124545"/>
      <w:bookmarkStart w:id="118" w:name="_Toc225232146"/>
      <w:bookmarkStart w:id="119" w:name="_Toc225232304"/>
      <w:bookmarkStart w:id="120" w:name="_Toc225233650"/>
      <w:r w:rsidRPr="0010750D">
        <w:t>Felhasználói</w:t>
      </w:r>
      <w:bookmarkEnd w:id="116"/>
      <w:bookmarkEnd w:id="117"/>
      <w:bookmarkEnd w:id="118"/>
      <w:bookmarkEnd w:id="119"/>
      <w:bookmarkEnd w:id="120"/>
    </w:p>
    <w:p w14:paraId="4D6DEBDF" w14:textId="77777777" w:rsidR="00101C8F" w:rsidRPr="004D1363" w:rsidRDefault="00101C8F" w:rsidP="00101C8F">
      <w:r w:rsidRPr="004D1363">
        <w:t>Az alkalmazás használatának részletes bemutatása a projekt keretében elkészített felhasználói dokumentáció részeként kerül kidolgozásra. A dokumentáció tartalmazza a rendszer funkcióinak pontos leírását, valamint a működés szemléltetését képernyőképekkel és példákkal. A cél, hogy a felhasználók számára átlátható, könnyen követhető útmutató álljon</w:t>
      </w:r>
      <w:r w:rsidRPr="000147E9">
        <w:rPr>
          <w:sz w:val="24"/>
          <w:szCs w:val="24"/>
        </w:rPr>
        <w:t xml:space="preserve"> </w:t>
      </w:r>
      <w:r w:rsidRPr="004D1363">
        <w:t>rendelkezésre, amely támogatja a szoftver mindennapi, hatékony használatát.</w:t>
      </w:r>
    </w:p>
    <w:p w14:paraId="0CFEAF2B" w14:textId="11DF568E" w:rsidR="00101C8F" w:rsidRPr="00C1051F" w:rsidRDefault="00101C8F" w:rsidP="00A87B37">
      <w:pPr>
        <w:pStyle w:val="Cmsor2"/>
      </w:pPr>
      <w:bookmarkStart w:id="121" w:name="_Toc209178493"/>
      <w:bookmarkStart w:id="122" w:name="_Toc210124546"/>
      <w:bookmarkStart w:id="123" w:name="_Toc225232147"/>
      <w:bookmarkStart w:id="124" w:name="_Toc225232305"/>
      <w:bookmarkStart w:id="125" w:name="_Toc225233651"/>
      <w:r w:rsidRPr="00C1051F">
        <w:t>Projekt adatlap</w:t>
      </w:r>
      <w:bookmarkEnd w:id="121"/>
      <w:bookmarkEnd w:id="122"/>
      <w:bookmarkEnd w:id="123"/>
      <w:bookmarkEnd w:id="124"/>
      <w:bookmarkEnd w:id="125"/>
    </w:p>
    <w:p w14:paraId="2192C057" w14:textId="77777777" w:rsidR="00101C8F" w:rsidRPr="000147E9" w:rsidRDefault="00101C8F" w:rsidP="00A87B37">
      <w:pPr>
        <w:pStyle w:val="Listaszerbekezds"/>
        <w:rPr>
          <w:lang w:eastAsia="hu-HU"/>
        </w:rPr>
      </w:pPr>
      <w:r w:rsidRPr="000147E9">
        <w:rPr>
          <w:lang w:eastAsia="hu-HU"/>
        </w:rPr>
        <w:t>Projekt neve: RÉKA</w:t>
      </w:r>
      <w:r>
        <w:rPr>
          <w:lang w:eastAsia="hu-HU"/>
        </w:rPr>
        <w:t> </w:t>
      </w:r>
      <w:r w:rsidRPr="000147E9">
        <w:rPr>
          <w:lang w:eastAsia="hu-HU"/>
        </w:rPr>
        <w:t>–</w:t>
      </w:r>
      <w:r>
        <w:rPr>
          <w:lang w:eastAsia="hu-HU"/>
        </w:rPr>
        <w:t> </w:t>
      </w:r>
      <w:r w:rsidRPr="000147E9">
        <w:rPr>
          <w:lang w:eastAsia="hu-HU"/>
        </w:rPr>
        <w:t>Vállalatirányítási rendszer</w:t>
      </w:r>
    </w:p>
    <w:p w14:paraId="15E99A88" w14:textId="77777777" w:rsidR="00101C8F" w:rsidRPr="000147E9" w:rsidRDefault="00101C8F" w:rsidP="00A87B37">
      <w:pPr>
        <w:pStyle w:val="Listaszerbekezds"/>
        <w:rPr>
          <w:lang w:eastAsia="hu-HU"/>
        </w:rPr>
      </w:pPr>
      <w:r w:rsidRPr="000147E9">
        <w:rPr>
          <w:lang w:eastAsia="hu-HU"/>
        </w:rPr>
        <w:t>Projekt rövid ismertetése: Kereskedelmi KKV-k számára egyszerű adminisztrációs felület</w:t>
      </w:r>
    </w:p>
    <w:p w14:paraId="3DDA0D7A" w14:textId="77777777" w:rsidR="00101C8F" w:rsidRPr="000147E9" w:rsidRDefault="00101C8F" w:rsidP="00A87B37">
      <w:pPr>
        <w:pStyle w:val="Listaszerbekezds"/>
        <w:rPr>
          <w:lang w:eastAsia="hu-HU"/>
        </w:rPr>
      </w:pPr>
      <w:r w:rsidRPr="000147E9">
        <w:rPr>
          <w:lang w:eastAsia="hu-HU"/>
        </w:rPr>
        <w:t>Felhasznált nyelvek: Java</w:t>
      </w:r>
      <w:r>
        <w:rPr>
          <w:lang w:eastAsia="hu-HU"/>
        </w:rPr>
        <w:t> </w:t>
      </w:r>
      <w:r w:rsidRPr="000147E9">
        <w:rPr>
          <w:lang w:eastAsia="hu-HU"/>
        </w:rPr>
        <w:t>Script, HTML, CSS, SQL</w:t>
      </w:r>
    </w:p>
    <w:p w14:paraId="7143D264" w14:textId="77777777" w:rsidR="00101C8F" w:rsidRPr="000147E9" w:rsidRDefault="00101C8F" w:rsidP="00A87B37">
      <w:pPr>
        <w:pStyle w:val="Listaszerbekezds"/>
        <w:rPr>
          <w:lang w:eastAsia="hu-HU"/>
        </w:rPr>
      </w:pPr>
      <w:r w:rsidRPr="000147E9">
        <w:rPr>
          <w:lang w:eastAsia="hu-HU"/>
        </w:rPr>
        <w:t>Specifikációt összeállította: Csuka</w:t>
      </w:r>
      <w:r>
        <w:rPr>
          <w:lang w:eastAsia="hu-HU"/>
        </w:rPr>
        <w:t> </w:t>
      </w:r>
      <w:r w:rsidRPr="000147E9">
        <w:rPr>
          <w:lang w:eastAsia="hu-HU"/>
        </w:rPr>
        <w:t>Tamás</w:t>
      </w:r>
      <w:r>
        <w:rPr>
          <w:lang w:eastAsia="hu-HU"/>
        </w:rPr>
        <w:t> </w:t>
      </w:r>
      <w:r w:rsidRPr="000147E9">
        <w:rPr>
          <w:lang w:eastAsia="hu-HU"/>
        </w:rPr>
        <w:t>József, Paller</w:t>
      </w:r>
      <w:r>
        <w:rPr>
          <w:lang w:eastAsia="hu-HU"/>
        </w:rPr>
        <w:t> </w:t>
      </w:r>
      <w:r w:rsidRPr="000147E9">
        <w:rPr>
          <w:lang w:eastAsia="hu-HU"/>
        </w:rPr>
        <w:t>Péter</w:t>
      </w:r>
      <w:r>
        <w:rPr>
          <w:lang w:eastAsia="hu-HU"/>
        </w:rPr>
        <w:t> </w:t>
      </w:r>
      <w:r w:rsidRPr="000147E9">
        <w:rPr>
          <w:lang w:eastAsia="hu-HU"/>
        </w:rPr>
        <w:t>Décse</w:t>
      </w:r>
    </w:p>
    <w:p w14:paraId="0D9C7EBE" w14:textId="6E61B16C" w:rsidR="00321C0D" w:rsidRDefault="00BE4D99" w:rsidP="00A87B37">
      <w:pPr>
        <w:pStyle w:val="Cmsor1"/>
      </w:pPr>
      <w:bookmarkStart w:id="126" w:name="_Toc225232148"/>
      <w:bookmarkStart w:id="127" w:name="_Toc225232306"/>
      <w:bookmarkStart w:id="128" w:name="_Toc225233652"/>
      <w:bookmarkEnd w:id="126"/>
      <w:bookmarkEnd w:id="127"/>
      <w:r>
        <w:lastRenderedPageBreak/>
        <w:t>Adatbázis</w:t>
      </w:r>
      <w:bookmarkEnd w:id="128"/>
    </w:p>
    <w:p w14:paraId="4DEC81E9" w14:textId="3E581065" w:rsidR="00321C0D" w:rsidRDefault="00BE4D99" w:rsidP="00A87B37">
      <w:pPr>
        <w:pStyle w:val="Cmsor2"/>
      </w:pPr>
      <w:bookmarkStart w:id="129" w:name="_Toc225233653"/>
      <w:r>
        <w:t>Táblák</w:t>
      </w:r>
      <w:bookmarkEnd w:id="129"/>
    </w:p>
    <w:p w14:paraId="5BF03E23" w14:textId="2006301D" w:rsidR="00BE4D99" w:rsidRDefault="00BE4D99" w:rsidP="00BE4D99">
      <w:pPr>
        <w:pStyle w:val="Cmsor3"/>
      </w:pPr>
      <w:bookmarkStart w:id="130" w:name="_Toc225233654"/>
      <w:proofErr w:type="spellStart"/>
      <w:r>
        <w:t>Ceg</w:t>
      </w:r>
      <w:bookmarkEnd w:id="130"/>
      <w:proofErr w:type="spellEnd"/>
    </w:p>
    <w:p w14:paraId="14D899BD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id</w:t>
      </w:r>
      <w:proofErr w:type="spellEnd"/>
      <w:r>
        <w:rPr>
          <w:lang w:eastAsia="hu-HU"/>
        </w:rPr>
        <w:t xml:space="preserve"> [Integer, elsődleges kulcs, </w:t>
      </w:r>
      <w:proofErr w:type="spellStart"/>
      <w:r>
        <w:rPr>
          <w:lang w:eastAsia="hu-HU"/>
        </w:rPr>
        <w:t>auto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increment</w:t>
      </w:r>
      <w:proofErr w:type="spellEnd"/>
      <w:r>
        <w:rPr>
          <w:lang w:eastAsia="hu-HU"/>
        </w:rPr>
        <w:t>]: Cég azonosító</w:t>
      </w:r>
    </w:p>
    <w:p w14:paraId="548EAE8B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nev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(100),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Cég neve</w:t>
      </w:r>
    </w:p>
    <w:p w14:paraId="00CADDE5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adoszam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(11),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Cég adószáma</w:t>
      </w:r>
    </w:p>
    <w:p w14:paraId="01AF540A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euAdoszam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>(20)]: Cég európai adószáma</w:t>
      </w:r>
    </w:p>
    <w:p w14:paraId="3E37BFCD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cim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(255),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Cég székhelye</w:t>
      </w:r>
    </w:p>
    <w:p w14:paraId="7BC5FB56" w14:textId="77777777" w:rsidR="00BE4D99" w:rsidRDefault="00BE4D99" w:rsidP="00BE4D99">
      <w:pPr>
        <w:pStyle w:val="Listaszerbekezds"/>
        <w:rPr>
          <w:lang w:eastAsia="hu-HU"/>
        </w:rPr>
      </w:pPr>
      <w:r>
        <w:rPr>
          <w:lang w:eastAsia="hu-HU"/>
        </w:rPr>
        <w:t>email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>(100)]: Cég e-mail címe</w:t>
      </w:r>
    </w:p>
    <w:p w14:paraId="75481E5B" w14:textId="77777777" w:rsidR="00BE4D99" w:rsidRDefault="00BE4D99" w:rsidP="00BE4D99">
      <w:pPr>
        <w:pStyle w:val="Listaszerbekezds"/>
        <w:rPr>
          <w:lang w:eastAsia="hu-HU"/>
        </w:rPr>
      </w:pPr>
      <w:r>
        <w:rPr>
          <w:lang w:eastAsia="hu-HU"/>
        </w:rPr>
        <w:t>telefon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>(15)]: Cég telefonszáma</w:t>
      </w:r>
    </w:p>
    <w:p w14:paraId="6AC17CAC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elofiz</w:t>
      </w:r>
      <w:proofErr w:type="spellEnd"/>
      <w:r>
        <w:rPr>
          <w:lang w:eastAsia="hu-HU"/>
        </w:rPr>
        <w:t xml:space="preserve"> [Boolean]: Előfizet-e a rendszer szolgáltatásaira</w:t>
      </w:r>
    </w:p>
    <w:p w14:paraId="1BD8B6D1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szamla_minta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>(15)]: Számlázási minta</w:t>
      </w:r>
    </w:p>
    <w:p w14:paraId="63EA2BB7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rendeles_minta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>(15)]: Rendelési azonosító minta</w:t>
      </w:r>
    </w:p>
    <w:p w14:paraId="28709723" w14:textId="299C09BD" w:rsidR="00BE4D99" w:rsidRP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szamlaszam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>(26)]: Bankszámlaszám</w:t>
      </w:r>
    </w:p>
    <w:p w14:paraId="19D2F782" w14:textId="622E4D9B" w:rsidR="00BE4D99" w:rsidRDefault="00BE4D99" w:rsidP="00BE4D99">
      <w:pPr>
        <w:pStyle w:val="Cmsor3"/>
      </w:pPr>
      <w:bookmarkStart w:id="131" w:name="_Toc225233655"/>
      <w:proofErr w:type="spellStart"/>
      <w:r>
        <w:t>Felhasznalo</w:t>
      </w:r>
      <w:bookmarkEnd w:id="131"/>
      <w:proofErr w:type="spellEnd"/>
    </w:p>
    <w:p w14:paraId="50ED9231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id</w:t>
      </w:r>
      <w:proofErr w:type="spellEnd"/>
      <w:r>
        <w:rPr>
          <w:lang w:eastAsia="hu-HU"/>
        </w:rPr>
        <w:t xml:space="preserve"> [Integer, elsődleges kulcs, </w:t>
      </w:r>
      <w:proofErr w:type="spellStart"/>
      <w:r>
        <w:rPr>
          <w:lang w:eastAsia="hu-HU"/>
        </w:rPr>
        <w:t>auto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increment</w:t>
      </w:r>
      <w:proofErr w:type="spellEnd"/>
      <w:r>
        <w:rPr>
          <w:lang w:eastAsia="hu-HU"/>
        </w:rPr>
        <w:t>]: Felhasználó azonosító</w:t>
      </w:r>
    </w:p>
    <w:p w14:paraId="450E4861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nev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(100),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Felhasználó neve</w:t>
      </w:r>
    </w:p>
    <w:p w14:paraId="4FFB7E44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jelszo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(100),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Jelszó</w:t>
      </w:r>
    </w:p>
    <w:p w14:paraId="7E27C60C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telephely_cim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(255),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Felhasználó telephelyének címe</w:t>
      </w:r>
    </w:p>
    <w:p w14:paraId="56E5C846" w14:textId="77777777" w:rsidR="00BE4D99" w:rsidRDefault="00BE4D99" w:rsidP="00BE4D99">
      <w:pPr>
        <w:pStyle w:val="Listaszerbekezds"/>
        <w:rPr>
          <w:lang w:eastAsia="hu-HU"/>
        </w:rPr>
      </w:pPr>
      <w:r>
        <w:rPr>
          <w:lang w:eastAsia="hu-HU"/>
        </w:rPr>
        <w:t>telefon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>(15)]: Telefonszám</w:t>
      </w:r>
    </w:p>
    <w:p w14:paraId="48410078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rendeles_osszkesz</w:t>
      </w:r>
      <w:proofErr w:type="spellEnd"/>
      <w:r>
        <w:rPr>
          <w:lang w:eastAsia="hu-HU"/>
        </w:rPr>
        <w:t xml:space="preserve"> [Boolean]: Jogosultság rendelés </w:t>
      </w:r>
      <w:proofErr w:type="spellStart"/>
      <w:r>
        <w:rPr>
          <w:lang w:eastAsia="hu-HU"/>
        </w:rPr>
        <w:t>összkészítésére</w:t>
      </w:r>
      <w:proofErr w:type="spellEnd"/>
    </w:p>
    <w:p w14:paraId="00BBC9AC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rendeles_lead</w:t>
      </w:r>
      <w:proofErr w:type="spellEnd"/>
      <w:r>
        <w:rPr>
          <w:lang w:eastAsia="hu-HU"/>
        </w:rPr>
        <w:t xml:space="preserve"> [Boolean]: Jogosultság rendelés leadására</w:t>
      </w:r>
    </w:p>
    <w:p w14:paraId="3F34894D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szamla_keszit</w:t>
      </w:r>
      <w:proofErr w:type="spellEnd"/>
      <w:r>
        <w:rPr>
          <w:lang w:eastAsia="hu-HU"/>
        </w:rPr>
        <w:t xml:space="preserve"> [Boolean]: Jogosultság számla készítésére</w:t>
      </w:r>
    </w:p>
    <w:p w14:paraId="25642B1F" w14:textId="5D842331" w:rsidR="00BE4D99" w:rsidRP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raktar_kezel</w:t>
      </w:r>
      <w:proofErr w:type="spellEnd"/>
      <w:r>
        <w:rPr>
          <w:lang w:eastAsia="hu-HU"/>
        </w:rPr>
        <w:t xml:space="preserve"> [Boolean]: Jogosultság raktár kezelésére</w:t>
      </w:r>
    </w:p>
    <w:p w14:paraId="2E47760B" w14:textId="3146FA66" w:rsidR="00BE4D99" w:rsidRDefault="00BE4D99" w:rsidP="00BE4D99">
      <w:pPr>
        <w:pStyle w:val="Cmsor3"/>
      </w:pPr>
      <w:bookmarkStart w:id="132" w:name="_Toc225233656"/>
      <w:proofErr w:type="spellStart"/>
      <w:r>
        <w:t>Partnerseg</w:t>
      </w:r>
      <w:bookmarkEnd w:id="132"/>
      <w:proofErr w:type="spellEnd"/>
    </w:p>
    <w:p w14:paraId="440597A2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id</w:t>
      </w:r>
      <w:proofErr w:type="spellEnd"/>
      <w:r>
        <w:rPr>
          <w:lang w:eastAsia="hu-HU"/>
        </w:rPr>
        <w:t xml:space="preserve"> [Integer, elsődleges kulcs, </w:t>
      </w:r>
      <w:proofErr w:type="spellStart"/>
      <w:r>
        <w:rPr>
          <w:lang w:eastAsia="hu-HU"/>
        </w:rPr>
        <w:t>auto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increment</w:t>
      </w:r>
      <w:proofErr w:type="spellEnd"/>
      <w:r>
        <w:rPr>
          <w:lang w:eastAsia="hu-HU"/>
        </w:rPr>
        <w:t>]: Partnerség azonosító</w:t>
      </w:r>
    </w:p>
    <w:p w14:paraId="2596FDB7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elado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Eladó cég azonosítója</w:t>
      </w:r>
    </w:p>
    <w:p w14:paraId="2C90237B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vevo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Vevő cég azonosítója</w:t>
      </w:r>
    </w:p>
    <w:p w14:paraId="30AE02E5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fizetesi_ido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Fizetési határidő (napokban)</w:t>
      </w:r>
    </w:p>
    <w:p w14:paraId="2972B82B" w14:textId="18A0392D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fizetesi_forma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(50),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Fizetési forma (pl. átutalás, készpénz)</w:t>
      </w:r>
    </w:p>
    <w:p w14:paraId="55BE2B2B" w14:textId="77777777" w:rsidR="00BE4D99" w:rsidRDefault="00BE4D99" w:rsidP="00BE4D99">
      <w:pPr>
        <w:rPr>
          <w:lang w:eastAsia="hu-HU"/>
        </w:rPr>
      </w:pPr>
    </w:p>
    <w:p w14:paraId="4E36B0B3" w14:textId="12908D7A" w:rsidR="00BE4D99" w:rsidRDefault="00BE4D99" w:rsidP="00BE4D99">
      <w:pPr>
        <w:rPr>
          <w:lang w:eastAsia="hu-HU"/>
        </w:rPr>
      </w:pPr>
      <w:r>
        <w:rPr>
          <w:lang w:eastAsia="hu-HU"/>
        </w:rPr>
        <w:t>Indexes:</w:t>
      </w:r>
    </w:p>
    <w:p w14:paraId="2325AEDA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elado</w:t>
      </w:r>
      <w:proofErr w:type="spellEnd"/>
    </w:p>
    <w:p w14:paraId="0B00EE9A" w14:textId="77B1A347" w:rsidR="00BE4D99" w:rsidRP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vevo</w:t>
      </w:r>
      <w:proofErr w:type="spellEnd"/>
    </w:p>
    <w:p w14:paraId="4BC8F24B" w14:textId="74D1E2EF" w:rsidR="00BE4D99" w:rsidRDefault="00BE4D99" w:rsidP="00BE4D99">
      <w:pPr>
        <w:pStyle w:val="Cmsor3"/>
      </w:pPr>
      <w:bookmarkStart w:id="133" w:name="_Toc225233657"/>
      <w:proofErr w:type="spellStart"/>
      <w:r>
        <w:lastRenderedPageBreak/>
        <w:t>Termek_kategoria</w:t>
      </w:r>
      <w:bookmarkEnd w:id="133"/>
      <w:proofErr w:type="spellEnd"/>
    </w:p>
    <w:p w14:paraId="4179B75A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id</w:t>
      </w:r>
      <w:proofErr w:type="spellEnd"/>
      <w:r>
        <w:rPr>
          <w:lang w:eastAsia="hu-HU"/>
        </w:rPr>
        <w:t xml:space="preserve"> [Integer, elsődleges kulcs, </w:t>
      </w:r>
      <w:proofErr w:type="spellStart"/>
      <w:r>
        <w:rPr>
          <w:lang w:eastAsia="hu-HU"/>
        </w:rPr>
        <w:t>auto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increment</w:t>
      </w:r>
      <w:proofErr w:type="spellEnd"/>
      <w:r>
        <w:rPr>
          <w:lang w:eastAsia="hu-HU"/>
        </w:rPr>
        <w:t>]: Kategória azonosító</w:t>
      </w:r>
    </w:p>
    <w:p w14:paraId="32FBECAD" w14:textId="757BC864" w:rsidR="00BE4D99" w:rsidRP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nev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(100),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Kategória neve</w:t>
      </w:r>
    </w:p>
    <w:p w14:paraId="637A2A09" w14:textId="28C39639" w:rsidR="00BE4D99" w:rsidRDefault="00BE4D99" w:rsidP="00BE4D99">
      <w:pPr>
        <w:pStyle w:val="Cmsor3"/>
      </w:pPr>
      <w:bookmarkStart w:id="134" w:name="_Toc225233658"/>
      <w:r>
        <w:t>Termek</w:t>
      </w:r>
      <w:bookmarkEnd w:id="134"/>
    </w:p>
    <w:p w14:paraId="783A574B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id</w:t>
      </w:r>
      <w:proofErr w:type="spellEnd"/>
      <w:r>
        <w:rPr>
          <w:lang w:eastAsia="hu-HU"/>
        </w:rPr>
        <w:t xml:space="preserve"> [Integer, elsődleges kulcs, </w:t>
      </w:r>
      <w:proofErr w:type="spellStart"/>
      <w:r>
        <w:rPr>
          <w:lang w:eastAsia="hu-HU"/>
        </w:rPr>
        <w:t>auto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increment</w:t>
      </w:r>
      <w:proofErr w:type="spellEnd"/>
      <w:r>
        <w:rPr>
          <w:lang w:eastAsia="hu-HU"/>
        </w:rPr>
        <w:t>]: Termék azonosító</w:t>
      </w:r>
    </w:p>
    <w:p w14:paraId="7133DB25" w14:textId="77777777" w:rsidR="00BE4D99" w:rsidRDefault="00BE4D99" w:rsidP="00BE4D99">
      <w:pPr>
        <w:pStyle w:val="Listaszerbekezds"/>
        <w:rPr>
          <w:lang w:eastAsia="hu-HU"/>
        </w:rPr>
      </w:pPr>
      <w:r>
        <w:rPr>
          <w:lang w:eastAsia="hu-HU"/>
        </w:rPr>
        <w:t xml:space="preserve">tulajdonos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Cég azonosító (tulajdonos)</w:t>
      </w:r>
    </w:p>
    <w:p w14:paraId="6D6B00DE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nev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(100),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Termék neve</w:t>
      </w:r>
    </w:p>
    <w:p w14:paraId="3D0D2A2D" w14:textId="77777777" w:rsidR="00BE4D99" w:rsidRDefault="00BE4D99" w:rsidP="00BE4D99">
      <w:pPr>
        <w:pStyle w:val="Listaszerbekezds"/>
        <w:rPr>
          <w:lang w:eastAsia="hu-HU"/>
        </w:rPr>
      </w:pPr>
      <w:r>
        <w:rPr>
          <w:lang w:eastAsia="hu-HU"/>
        </w:rPr>
        <w:t>cikkszam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>(100)]: Termék cikkszáma</w:t>
      </w:r>
    </w:p>
    <w:p w14:paraId="3D17DEFC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mennyiseg</w:t>
      </w:r>
      <w:proofErr w:type="spellEnd"/>
      <w:r>
        <w:rPr>
          <w:lang w:eastAsia="hu-HU"/>
        </w:rPr>
        <w:t xml:space="preserve"> [Integer]: Raktárkészlet</w:t>
      </w:r>
    </w:p>
    <w:p w14:paraId="57D22CD5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kiszereles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>(10)]: Kiszerelés</w:t>
      </w:r>
    </w:p>
    <w:p w14:paraId="350EC591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min_vas_menny</w:t>
      </w:r>
      <w:proofErr w:type="spellEnd"/>
      <w:r>
        <w:rPr>
          <w:lang w:eastAsia="hu-HU"/>
        </w:rPr>
        <w:t xml:space="preserve"> [Integer]: Minimum vásárolható mennyiség</w:t>
      </w:r>
    </w:p>
    <w:p w14:paraId="12BE0B85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leiras</w:t>
      </w:r>
      <w:proofErr w:type="spellEnd"/>
      <w:r>
        <w:rPr>
          <w:lang w:eastAsia="hu-HU"/>
        </w:rPr>
        <w:t xml:space="preserve"> [Text]: Termék leírás</w:t>
      </w:r>
    </w:p>
    <w:p w14:paraId="1FCC9781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ar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Termék ára</w:t>
      </w:r>
    </w:p>
    <w:p w14:paraId="06DCED75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kategoria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Termékkategória azonosító</w:t>
      </w:r>
    </w:p>
    <w:p w14:paraId="648E60D1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afa_kulcs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ÁFA kulcs</w:t>
      </w:r>
    </w:p>
    <w:p w14:paraId="45251E6C" w14:textId="77777777" w:rsidR="00BE4D99" w:rsidRDefault="00BE4D99" w:rsidP="00BE4D99">
      <w:pPr>
        <w:rPr>
          <w:lang w:eastAsia="hu-HU"/>
        </w:rPr>
      </w:pPr>
    </w:p>
    <w:p w14:paraId="57537C8A" w14:textId="01AF3AED" w:rsidR="00BE4D99" w:rsidRDefault="00BE4D99" w:rsidP="00BE4D99">
      <w:pPr>
        <w:rPr>
          <w:lang w:eastAsia="hu-HU"/>
        </w:rPr>
      </w:pPr>
      <w:r>
        <w:rPr>
          <w:lang w:eastAsia="hu-HU"/>
        </w:rPr>
        <w:t>Indexes:</w:t>
      </w:r>
    </w:p>
    <w:p w14:paraId="38DD98EB" w14:textId="77777777" w:rsidR="00BE4D99" w:rsidRDefault="00BE4D99" w:rsidP="00BE4D99">
      <w:pPr>
        <w:pStyle w:val="Listaszerbekezds"/>
        <w:rPr>
          <w:lang w:eastAsia="hu-HU"/>
        </w:rPr>
      </w:pPr>
      <w:r>
        <w:rPr>
          <w:lang w:eastAsia="hu-HU"/>
        </w:rPr>
        <w:t>tulajdonos</w:t>
      </w:r>
    </w:p>
    <w:p w14:paraId="7266BFC7" w14:textId="28404098" w:rsidR="00BE4D99" w:rsidRP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kategoria</w:t>
      </w:r>
      <w:proofErr w:type="spellEnd"/>
    </w:p>
    <w:p w14:paraId="4AD718C2" w14:textId="43FADD29" w:rsidR="00BE4D99" w:rsidRDefault="00BE4D99" w:rsidP="00BE4D99">
      <w:pPr>
        <w:pStyle w:val="Cmsor3"/>
      </w:pPr>
      <w:bookmarkStart w:id="135" w:name="_Toc225233659"/>
      <w:proofErr w:type="spellStart"/>
      <w:r>
        <w:t>Rendeles</w:t>
      </w:r>
      <w:bookmarkEnd w:id="135"/>
      <w:proofErr w:type="spellEnd"/>
    </w:p>
    <w:p w14:paraId="2876A1C3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id</w:t>
      </w:r>
      <w:proofErr w:type="spellEnd"/>
      <w:r>
        <w:rPr>
          <w:lang w:eastAsia="hu-HU"/>
        </w:rPr>
        <w:t xml:space="preserve"> [Integer, elsődleges kulcs, </w:t>
      </w:r>
      <w:proofErr w:type="spellStart"/>
      <w:r>
        <w:rPr>
          <w:lang w:eastAsia="hu-HU"/>
        </w:rPr>
        <w:t>auto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increment</w:t>
      </w:r>
      <w:proofErr w:type="spellEnd"/>
      <w:r>
        <w:rPr>
          <w:lang w:eastAsia="hu-HU"/>
        </w:rPr>
        <w:t>]: Rendelés azonosító</w:t>
      </w:r>
    </w:p>
    <w:p w14:paraId="6A286F62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partnerseg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Partnerség azonosító</w:t>
      </w:r>
    </w:p>
    <w:p w14:paraId="2C45EFA0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datum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Date</w:t>
      </w:r>
      <w:proofErr w:type="spellEnd"/>
      <w:r>
        <w:rPr>
          <w:lang w:eastAsia="hu-HU"/>
        </w:rPr>
        <w:t xml:space="preserve">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Rendelés dátuma</w:t>
      </w:r>
    </w:p>
    <w:p w14:paraId="12068B9E" w14:textId="77777777" w:rsidR="00BE4D99" w:rsidRDefault="00BE4D99" w:rsidP="00BE4D99">
      <w:pPr>
        <w:pStyle w:val="Listaszerbekezds"/>
        <w:rPr>
          <w:lang w:eastAsia="hu-HU"/>
        </w:rPr>
      </w:pPr>
      <w:r>
        <w:rPr>
          <w:lang w:eastAsia="hu-HU"/>
        </w:rPr>
        <w:t>status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(10),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Rendelés státusza</w:t>
      </w:r>
    </w:p>
    <w:p w14:paraId="2026F29C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sz_cim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Szállítási cím (felhasználó azonosító)</w:t>
      </w:r>
    </w:p>
    <w:p w14:paraId="113605B8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rendeles_szam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(15),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Null, </w:t>
      </w:r>
      <w:proofErr w:type="spellStart"/>
      <w:r>
        <w:rPr>
          <w:lang w:eastAsia="hu-HU"/>
        </w:rPr>
        <w:t>Unique</w:t>
      </w:r>
      <w:proofErr w:type="spellEnd"/>
      <w:r>
        <w:rPr>
          <w:lang w:eastAsia="hu-HU"/>
        </w:rPr>
        <w:t>]: Rendelési szám</w:t>
      </w:r>
    </w:p>
    <w:p w14:paraId="60861C6A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szamla_kesz</w:t>
      </w:r>
      <w:proofErr w:type="spellEnd"/>
      <w:r>
        <w:rPr>
          <w:lang w:eastAsia="hu-HU"/>
        </w:rPr>
        <w:t xml:space="preserve"> [Boolean]: Készült-e számla</w:t>
      </w:r>
    </w:p>
    <w:p w14:paraId="13FCEDAB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sztorno</w:t>
      </w:r>
      <w:proofErr w:type="spellEnd"/>
      <w:r>
        <w:rPr>
          <w:lang w:eastAsia="hu-HU"/>
        </w:rPr>
        <w:t xml:space="preserve"> [Boolean]: </w:t>
      </w:r>
      <w:proofErr w:type="spellStart"/>
      <w:r>
        <w:rPr>
          <w:lang w:eastAsia="hu-HU"/>
        </w:rPr>
        <w:t>Sztornózott</w:t>
      </w:r>
      <w:proofErr w:type="spellEnd"/>
      <w:r>
        <w:rPr>
          <w:lang w:eastAsia="hu-HU"/>
        </w:rPr>
        <w:t xml:space="preserve"> rendelés</w:t>
      </w:r>
    </w:p>
    <w:p w14:paraId="693686D2" w14:textId="77777777" w:rsidR="00BE4D99" w:rsidRDefault="00BE4D99" w:rsidP="00BE4D99">
      <w:pPr>
        <w:rPr>
          <w:lang w:eastAsia="hu-HU"/>
        </w:rPr>
      </w:pPr>
    </w:p>
    <w:p w14:paraId="67288BBC" w14:textId="3A743BDD" w:rsidR="00BE4D99" w:rsidRDefault="00BE4D99" w:rsidP="00BE4D99">
      <w:pPr>
        <w:rPr>
          <w:lang w:eastAsia="hu-HU"/>
        </w:rPr>
      </w:pPr>
      <w:r>
        <w:rPr>
          <w:lang w:eastAsia="hu-HU"/>
        </w:rPr>
        <w:t>Indexes:</w:t>
      </w:r>
    </w:p>
    <w:p w14:paraId="198589A2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partnerseg</w:t>
      </w:r>
      <w:proofErr w:type="spellEnd"/>
    </w:p>
    <w:p w14:paraId="0A0354DA" w14:textId="696060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sz_cim</w:t>
      </w:r>
      <w:proofErr w:type="spellEnd"/>
    </w:p>
    <w:p w14:paraId="68358C9D" w14:textId="47B42641" w:rsidR="00BE4D99" w:rsidRPr="00BE4D99" w:rsidRDefault="00BE4D99" w:rsidP="00BE4D99">
      <w:pPr>
        <w:spacing w:after="160"/>
        <w:ind w:left="0"/>
        <w:jc w:val="left"/>
        <w:rPr>
          <w:lang w:eastAsia="hu-HU"/>
        </w:rPr>
      </w:pPr>
      <w:r>
        <w:rPr>
          <w:lang w:eastAsia="hu-HU"/>
        </w:rPr>
        <w:br w:type="page"/>
      </w:r>
    </w:p>
    <w:p w14:paraId="030C4242" w14:textId="4F92BDCB" w:rsidR="00BE4D99" w:rsidRDefault="00BE4D99" w:rsidP="00BE4D99">
      <w:pPr>
        <w:pStyle w:val="Cmsor3"/>
      </w:pPr>
      <w:bookmarkStart w:id="136" w:name="_Toc225233660"/>
      <w:proofErr w:type="spellStart"/>
      <w:r>
        <w:lastRenderedPageBreak/>
        <w:t>RendelesTetel</w:t>
      </w:r>
      <w:bookmarkEnd w:id="136"/>
      <w:proofErr w:type="spellEnd"/>
    </w:p>
    <w:p w14:paraId="68319B85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rendeles_id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Rendelés azonosító</w:t>
      </w:r>
    </w:p>
    <w:p w14:paraId="52283AF8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termek_id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Termék azonosító</w:t>
      </w:r>
    </w:p>
    <w:p w14:paraId="6C6B2D62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mennyiseg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Mennyiség</w:t>
      </w:r>
    </w:p>
    <w:p w14:paraId="66B8FB04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nev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(100),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Termék neve (pillanatkép)</w:t>
      </w:r>
    </w:p>
    <w:p w14:paraId="6182B060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ar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Ár (pillanatkép)</w:t>
      </w:r>
    </w:p>
    <w:p w14:paraId="6DB5509A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afa_kulcs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ÁFA kulcs</w:t>
      </w:r>
    </w:p>
    <w:p w14:paraId="5FE21C34" w14:textId="77777777" w:rsidR="00BE4D99" w:rsidRDefault="00BE4D99" w:rsidP="00BE4D99">
      <w:pPr>
        <w:rPr>
          <w:lang w:eastAsia="hu-HU"/>
        </w:rPr>
      </w:pPr>
    </w:p>
    <w:p w14:paraId="2048042C" w14:textId="182955BF" w:rsidR="00BE4D99" w:rsidRDefault="00BE4D99" w:rsidP="00BE4D99">
      <w:pPr>
        <w:rPr>
          <w:lang w:eastAsia="hu-HU"/>
        </w:rPr>
      </w:pPr>
      <w:r>
        <w:rPr>
          <w:lang w:eastAsia="hu-HU"/>
        </w:rPr>
        <w:t>Indexes:</w:t>
      </w:r>
    </w:p>
    <w:p w14:paraId="05D4D4BF" w14:textId="77777777" w:rsidR="00BE4D99" w:rsidRDefault="00BE4D99" w:rsidP="00BE4D99">
      <w:pPr>
        <w:pStyle w:val="Listaszerbekezds"/>
        <w:rPr>
          <w:lang w:eastAsia="hu-HU"/>
        </w:rPr>
      </w:pPr>
      <w:r>
        <w:rPr>
          <w:lang w:eastAsia="hu-HU"/>
        </w:rPr>
        <w:t>(</w:t>
      </w:r>
      <w:proofErr w:type="spellStart"/>
      <w:r>
        <w:rPr>
          <w:lang w:eastAsia="hu-HU"/>
        </w:rPr>
        <w:t>rendeles_id</w:t>
      </w:r>
      <w:proofErr w:type="spellEnd"/>
      <w:r>
        <w:rPr>
          <w:lang w:eastAsia="hu-HU"/>
        </w:rPr>
        <w:t xml:space="preserve">, </w:t>
      </w:r>
      <w:proofErr w:type="spellStart"/>
      <w:r>
        <w:rPr>
          <w:lang w:eastAsia="hu-HU"/>
        </w:rPr>
        <w:t>termek_id</w:t>
      </w:r>
      <w:proofErr w:type="spellEnd"/>
      <w:r>
        <w:rPr>
          <w:lang w:eastAsia="hu-HU"/>
        </w:rPr>
        <w:t>) [összetett elsődleges kulcs]</w:t>
      </w:r>
    </w:p>
    <w:p w14:paraId="50F24D32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rendeles_id</w:t>
      </w:r>
      <w:proofErr w:type="spellEnd"/>
    </w:p>
    <w:p w14:paraId="4B87F973" w14:textId="7A885EA3" w:rsidR="00BE4D99" w:rsidRP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termek_id</w:t>
      </w:r>
      <w:proofErr w:type="spellEnd"/>
    </w:p>
    <w:p w14:paraId="1B771DB3" w14:textId="62339D85" w:rsidR="00BE4D99" w:rsidRDefault="00BE4D99" w:rsidP="00BE4D99">
      <w:pPr>
        <w:pStyle w:val="Cmsor3"/>
      </w:pPr>
      <w:bookmarkStart w:id="137" w:name="_Toc225233661"/>
      <w:proofErr w:type="spellStart"/>
      <w:r>
        <w:t>Ceg_alkalmazott</w:t>
      </w:r>
      <w:bookmarkEnd w:id="137"/>
      <w:proofErr w:type="spellEnd"/>
    </w:p>
    <w:p w14:paraId="42CA4023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cegId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Cég azonosító</w:t>
      </w:r>
    </w:p>
    <w:p w14:paraId="640B4D33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felhasznaloId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Felhasználó azonosító</w:t>
      </w:r>
    </w:p>
    <w:p w14:paraId="209D94D1" w14:textId="77777777" w:rsidR="00BE4D99" w:rsidRDefault="00BE4D99" w:rsidP="00BE4D99">
      <w:pPr>
        <w:rPr>
          <w:lang w:eastAsia="hu-HU"/>
        </w:rPr>
      </w:pPr>
    </w:p>
    <w:p w14:paraId="61D23AB5" w14:textId="04CB3D4F" w:rsidR="00BE4D99" w:rsidRDefault="00BE4D99" w:rsidP="00BE4D99">
      <w:pPr>
        <w:rPr>
          <w:lang w:eastAsia="hu-HU"/>
        </w:rPr>
      </w:pPr>
      <w:r>
        <w:rPr>
          <w:lang w:eastAsia="hu-HU"/>
        </w:rPr>
        <w:t>Indexes:</w:t>
      </w:r>
    </w:p>
    <w:p w14:paraId="5923201F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cegId</w:t>
      </w:r>
      <w:proofErr w:type="spellEnd"/>
    </w:p>
    <w:p w14:paraId="712EF4AB" w14:textId="33943475" w:rsidR="00BE4D99" w:rsidRP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felhasznaloId</w:t>
      </w:r>
      <w:proofErr w:type="spellEnd"/>
    </w:p>
    <w:p w14:paraId="707EAF4B" w14:textId="16C170E6" w:rsidR="00BE4D99" w:rsidRDefault="00BE4D99" w:rsidP="00BE4D99">
      <w:pPr>
        <w:pStyle w:val="Cmsor3"/>
      </w:pPr>
      <w:bookmarkStart w:id="138" w:name="_Toc225233662"/>
      <w:proofErr w:type="spellStart"/>
      <w:r>
        <w:t>Szamla</w:t>
      </w:r>
      <w:bookmarkEnd w:id="138"/>
      <w:proofErr w:type="spellEnd"/>
    </w:p>
    <w:p w14:paraId="7A030262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szamla_sz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(26),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Számlaszám</w:t>
      </w:r>
    </w:p>
    <w:p w14:paraId="607F5DE3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rendeles_id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Kapcsolódó rendelés</w:t>
      </w:r>
    </w:p>
    <w:p w14:paraId="1141CA13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szamla_tipus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(10),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Számla típusa</w:t>
      </w:r>
    </w:p>
    <w:p w14:paraId="23F1F101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kiallitas_datum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Date</w:t>
      </w:r>
      <w:proofErr w:type="spellEnd"/>
      <w:r>
        <w:rPr>
          <w:lang w:eastAsia="hu-HU"/>
        </w:rPr>
        <w:t xml:space="preserve">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Kiállítás dátuma</w:t>
      </w:r>
    </w:p>
    <w:p w14:paraId="13B76C63" w14:textId="77777777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fizetesi_ido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Date</w:t>
      </w:r>
      <w:proofErr w:type="spellEnd"/>
      <w:r>
        <w:rPr>
          <w:lang w:eastAsia="hu-HU"/>
        </w:rPr>
        <w:t xml:space="preserve">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Fizetési határidő dátum</w:t>
      </w:r>
    </w:p>
    <w:p w14:paraId="1614ED17" w14:textId="67A3A8B1" w:rsidR="00BE4D99" w:rsidRDefault="00BE4D99" w:rsidP="00BE4D99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kiallito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Kiállító cég azonosító</w:t>
      </w:r>
    </w:p>
    <w:p w14:paraId="0C8B70FC" w14:textId="51896FCF" w:rsidR="000F378B" w:rsidRDefault="000F378B" w:rsidP="000F378B">
      <w:pPr>
        <w:pStyle w:val="Cmsor2"/>
      </w:pPr>
      <w:r>
        <w:t>Táblák közötti kapcsolatok</w:t>
      </w:r>
    </w:p>
    <w:p w14:paraId="39705EFC" w14:textId="4E496DFD" w:rsidR="000F378B" w:rsidRDefault="000F378B" w:rsidP="000F378B">
      <w:pPr>
        <w:pStyle w:val="Cmsor3"/>
      </w:pPr>
      <w:proofErr w:type="spellStart"/>
      <w:r>
        <w:t>Ceg</w:t>
      </w:r>
      <w:proofErr w:type="spellEnd"/>
    </w:p>
    <w:p w14:paraId="319A510F" w14:textId="333D11C4" w:rsidR="000F378B" w:rsidRDefault="000F378B" w:rsidP="000F378B">
      <w:pPr>
        <w:rPr>
          <w:lang w:eastAsia="hu-HU"/>
        </w:rPr>
      </w:pPr>
      <w:r>
        <w:rPr>
          <w:lang w:eastAsia="hu-HU"/>
        </w:rPr>
        <w:t xml:space="preserve">Elsődleges kulcs: </w:t>
      </w:r>
      <w:proofErr w:type="spellStart"/>
      <w:r>
        <w:rPr>
          <w:lang w:eastAsia="hu-HU"/>
        </w:rPr>
        <w:t>id</w:t>
      </w:r>
      <w:proofErr w:type="spellEnd"/>
    </w:p>
    <w:p w14:paraId="48DF49DE" w14:textId="77777777" w:rsidR="000F378B" w:rsidRDefault="000F378B" w:rsidP="000F378B">
      <w:pPr>
        <w:rPr>
          <w:lang w:eastAsia="hu-HU"/>
        </w:rPr>
      </w:pPr>
    </w:p>
    <w:p w14:paraId="7A9449D2" w14:textId="04D46D20" w:rsidR="000F378B" w:rsidRDefault="000F378B" w:rsidP="000F378B">
      <w:pPr>
        <w:rPr>
          <w:lang w:eastAsia="hu-HU"/>
        </w:rPr>
      </w:pPr>
      <w:r>
        <w:rPr>
          <w:lang w:eastAsia="hu-HU"/>
        </w:rPr>
        <w:t>Kapcsolatok:</w:t>
      </w:r>
    </w:p>
    <w:p w14:paraId="25E0FD45" w14:textId="77777777" w:rsidR="000F378B" w:rsidRDefault="000F378B" w:rsidP="000F378B">
      <w:pPr>
        <w:pStyle w:val="Listaszerbekezds"/>
        <w:rPr>
          <w:lang w:eastAsia="hu-HU"/>
        </w:rPr>
      </w:pPr>
      <w:r>
        <w:rPr>
          <w:lang w:eastAsia="hu-HU"/>
        </w:rPr>
        <w:t xml:space="preserve">Ceg.id → </w:t>
      </w:r>
      <w:proofErr w:type="spellStart"/>
      <w:r>
        <w:rPr>
          <w:lang w:eastAsia="hu-HU"/>
        </w:rPr>
        <w:t>Partnerseg.elado</w:t>
      </w:r>
      <w:proofErr w:type="spellEnd"/>
      <w:r>
        <w:rPr>
          <w:lang w:eastAsia="hu-HU"/>
        </w:rPr>
        <w:t xml:space="preserve"> (1:N)</w:t>
      </w:r>
    </w:p>
    <w:p w14:paraId="4360FCD5" w14:textId="77777777" w:rsidR="000F378B" w:rsidRDefault="000F378B" w:rsidP="000F378B">
      <w:pPr>
        <w:pStyle w:val="Listaszerbekezds"/>
        <w:rPr>
          <w:lang w:eastAsia="hu-HU"/>
        </w:rPr>
      </w:pPr>
      <w:r>
        <w:rPr>
          <w:lang w:eastAsia="hu-HU"/>
        </w:rPr>
        <w:t xml:space="preserve">Ceg.id → </w:t>
      </w:r>
      <w:proofErr w:type="spellStart"/>
      <w:r>
        <w:rPr>
          <w:lang w:eastAsia="hu-HU"/>
        </w:rPr>
        <w:t>Partnerseg.vevo</w:t>
      </w:r>
      <w:proofErr w:type="spellEnd"/>
      <w:r>
        <w:rPr>
          <w:lang w:eastAsia="hu-HU"/>
        </w:rPr>
        <w:t xml:space="preserve"> (1:N)</w:t>
      </w:r>
    </w:p>
    <w:p w14:paraId="7AD05D21" w14:textId="77777777" w:rsidR="000F378B" w:rsidRDefault="000F378B" w:rsidP="000F378B">
      <w:pPr>
        <w:pStyle w:val="Listaszerbekezds"/>
        <w:rPr>
          <w:lang w:eastAsia="hu-HU"/>
        </w:rPr>
      </w:pPr>
      <w:r>
        <w:rPr>
          <w:lang w:eastAsia="hu-HU"/>
        </w:rPr>
        <w:t xml:space="preserve">Ceg.id → </w:t>
      </w:r>
      <w:proofErr w:type="spellStart"/>
      <w:r>
        <w:rPr>
          <w:lang w:eastAsia="hu-HU"/>
        </w:rPr>
        <w:t>Termek.tulajdonos</w:t>
      </w:r>
      <w:proofErr w:type="spellEnd"/>
      <w:r>
        <w:rPr>
          <w:lang w:eastAsia="hu-HU"/>
        </w:rPr>
        <w:t xml:space="preserve"> (1:N)</w:t>
      </w:r>
    </w:p>
    <w:p w14:paraId="2691AE74" w14:textId="77777777" w:rsidR="000F378B" w:rsidRDefault="000F378B" w:rsidP="000F378B">
      <w:pPr>
        <w:pStyle w:val="Listaszerbekezds"/>
        <w:rPr>
          <w:lang w:eastAsia="hu-HU"/>
        </w:rPr>
      </w:pPr>
      <w:r>
        <w:rPr>
          <w:lang w:eastAsia="hu-HU"/>
        </w:rPr>
        <w:t xml:space="preserve">Ceg.id → </w:t>
      </w:r>
      <w:proofErr w:type="spellStart"/>
      <w:r>
        <w:rPr>
          <w:lang w:eastAsia="hu-HU"/>
        </w:rPr>
        <w:t>Ceg_alkalmazott.cegId</w:t>
      </w:r>
      <w:proofErr w:type="spellEnd"/>
      <w:r>
        <w:rPr>
          <w:lang w:eastAsia="hu-HU"/>
        </w:rPr>
        <w:t xml:space="preserve"> (1:N)</w:t>
      </w:r>
    </w:p>
    <w:p w14:paraId="3DDE6E89" w14:textId="77777777" w:rsidR="000F378B" w:rsidRDefault="000F378B" w:rsidP="000F378B">
      <w:pPr>
        <w:pStyle w:val="Listaszerbekezds"/>
        <w:rPr>
          <w:lang w:eastAsia="hu-HU"/>
        </w:rPr>
      </w:pPr>
      <w:r>
        <w:rPr>
          <w:lang w:eastAsia="hu-HU"/>
        </w:rPr>
        <w:t xml:space="preserve">Ceg.id → </w:t>
      </w:r>
      <w:proofErr w:type="spellStart"/>
      <w:r>
        <w:rPr>
          <w:lang w:eastAsia="hu-HU"/>
        </w:rPr>
        <w:t>Szamla.kiallito</w:t>
      </w:r>
      <w:proofErr w:type="spellEnd"/>
      <w:r>
        <w:rPr>
          <w:lang w:eastAsia="hu-HU"/>
        </w:rPr>
        <w:t xml:space="preserve"> (1:N)</w:t>
      </w:r>
    </w:p>
    <w:p w14:paraId="444052FA" w14:textId="4DC9B53E" w:rsidR="000F378B" w:rsidRDefault="000F378B" w:rsidP="000F378B">
      <w:pPr>
        <w:pStyle w:val="Cmsor3"/>
      </w:pPr>
      <w:proofErr w:type="spellStart"/>
      <w:r>
        <w:lastRenderedPageBreak/>
        <w:t>Felhasznalo</w:t>
      </w:r>
      <w:proofErr w:type="spellEnd"/>
    </w:p>
    <w:p w14:paraId="36C4A6A5" w14:textId="2E1FE0B2" w:rsidR="000F378B" w:rsidRDefault="000F378B" w:rsidP="000F378B">
      <w:pPr>
        <w:rPr>
          <w:lang w:eastAsia="hu-HU"/>
        </w:rPr>
      </w:pPr>
      <w:r>
        <w:rPr>
          <w:lang w:eastAsia="hu-HU"/>
        </w:rPr>
        <w:t xml:space="preserve">Elsődleges kulcs: </w:t>
      </w:r>
      <w:proofErr w:type="spellStart"/>
      <w:r>
        <w:rPr>
          <w:lang w:eastAsia="hu-HU"/>
        </w:rPr>
        <w:t>id</w:t>
      </w:r>
      <w:proofErr w:type="spellEnd"/>
    </w:p>
    <w:p w14:paraId="17FBD592" w14:textId="77777777" w:rsidR="000F378B" w:rsidRDefault="000F378B" w:rsidP="000F378B">
      <w:pPr>
        <w:rPr>
          <w:lang w:eastAsia="hu-HU"/>
        </w:rPr>
      </w:pPr>
    </w:p>
    <w:p w14:paraId="10D77287" w14:textId="7C39DE69" w:rsidR="000F378B" w:rsidRDefault="000F378B" w:rsidP="000F378B">
      <w:pPr>
        <w:rPr>
          <w:lang w:eastAsia="hu-HU"/>
        </w:rPr>
      </w:pPr>
      <w:r>
        <w:rPr>
          <w:lang w:eastAsia="hu-HU"/>
        </w:rPr>
        <w:t>Kapcsolatok:</w:t>
      </w:r>
    </w:p>
    <w:p w14:paraId="3451536D" w14:textId="77777777" w:rsidR="000F378B" w:rsidRDefault="000F378B" w:rsidP="000F378B">
      <w:pPr>
        <w:pStyle w:val="Listaszerbekezds"/>
        <w:rPr>
          <w:lang w:eastAsia="hu-HU"/>
        </w:rPr>
      </w:pPr>
      <w:r>
        <w:rPr>
          <w:lang w:eastAsia="hu-HU"/>
        </w:rPr>
        <w:t xml:space="preserve">Felhasznalo.id → </w:t>
      </w:r>
      <w:proofErr w:type="spellStart"/>
      <w:r>
        <w:rPr>
          <w:lang w:eastAsia="hu-HU"/>
        </w:rPr>
        <w:t>Rendeles.sz_cim</w:t>
      </w:r>
      <w:proofErr w:type="spellEnd"/>
      <w:r>
        <w:rPr>
          <w:lang w:eastAsia="hu-HU"/>
        </w:rPr>
        <w:t xml:space="preserve"> (1:N)</w:t>
      </w:r>
    </w:p>
    <w:p w14:paraId="2EFA40C9" w14:textId="77777777" w:rsidR="000F378B" w:rsidRDefault="000F378B" w:rsidP="000F378B">
      <w:pPr>
        <w:pStyle w:val="Listaszerbekezds"/>
        <w:rPr>
          <w:lang w:eastAsia="hu-HU"/>
        </w:rPr>
      </w:pPr>
      <w:r>
        <w:rPr>
          <w:lang w:eastAsia="hu-HU"/>
        </w:rPr>
        <w:t xml:space="preserve">Felhasznalo.id → </w:t>
      </w:r>
      <w:proofErr w:type="spellStart"/>
      <w:r>
        <w:rPr>
          <w:lang w:eastAsia="hu-HU"/>
        </w:rPr>
        <w:t>Ceg_alkalmazott.felhasznaloId</w:t>
      </w:r>
      <w:proofErr w:type="spellEnd"/>
      <w:r>
        <w:rPr>
          <w:lang w:eastAsia="hu-HU"/>
        </w:rPr>
        <w:t xml:space="preserve"> (1:N)</w:t>
      </w:r>
    </w:p>
    <w:p w14:paraId="3A459069" w14:textId="2370815F" w:rsidR="000F378B" w:rsidRDefault="000F378B" w:rsidP="000F378B">
      <w:pPr>
        <w:pStyle w:val="Cmsor3"/>
      </w:pPr>
      <w:proofErr w:type="spellStart"/>
      <w:r>
        <w:t>Partnerseg</w:t>
      </w:r>
      <w:proofErr w:type="spellEnd"/>
    </w:p>
    <w:p w14:paraId="19C1E131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 xml:space="preserve">Elsődleges kulcs: </w:t>
      </w:r>
      <w:proofErr w:type="spellStart"/>
      <w:r>
        <w:rPr>
          <w:lang w:eastAsia="hu-HU"/>
        </w:rPr>
        <w:t>id</w:t>
      </w:r>
      <w:proofErr w:type="spellEnd"/>
    </w:p>
    <w:p w14:paraId="3DE8CE7F" w14:textId="77777777" w:rsidR="000F378B" w:rsidRDefault="000F378B" w:rsidP="000F378B">
      <w:pPr>
        <w:rPr>
          <w:lang w:eastAsia="hu-HU"/>
        </w:rPr>
      </w:pPr>
    </w:p>
    <w:p w14:paraId="5E438C8B" w14:textId="4E3AF639" w:rsidR="000F378B" w:rsidRDefault="000F378B" w:rsidP="000F378B">
      <w:pPr>
        <w:rPr>
          <w:lang w:eastAsia="hu-HU"/>
        </w:rPr>
      </w:pPr>
      <w:r>
        <w:rPr>
          <w:lang w:eastAsia="hu-HU"/>
        </w:rPr>
        <w:t>Kapcsolatok:</w:t>
      </w:r>
    </w:p>
    <w:p w14:paraId="60739DD1" w14:textId="77777777" w:rsidR="000F378B" w:rsidRDefault="000F378B" w:rsidP="000F378B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Partnerseg.elado</w:t>
      </w:r>
      <w:proofErr w:type="spellEnd"/>
      <w:r>
        <w:rPr>
          <w:lang w:eastAsia="hu-HU"/>
        </w:rPr>
        <w:t xml:space="preserve"> → Ceg.id (N:1)</w:t>
      </w:r>
    </w:p>
    <w:p w14:paraId="4E7A354A" w14:textId="77777777" w:rsidR="000F378B" w:rsidRDefault="000F378B" w:rsidP="000F378B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Partnerseg.vevo</w:t>
      </w:r>
      <w:proofErr w:type="spellEnd"/>
      <w:r>
        <w:rPr>
          <w:lang w:eastAsia="hu-HU"/>
        </w:rPr>
        <w:t xml:space="preserve"> → Ceg.id (N:1)</w:t>
      </w:r>
    </w:p>
    <w:p w14:paraId="415B33F8" w14:textId="77777777" w:rsidR="000F378B" w:rsidRDefault="000F378B" w:rsidP="000F378B">
      <w:pPr>
        <w:pStyle w:val="Listaszerbekezds"/>
        <w:rPr>
          <w:lang w:eastAsia="hu-HU"/>
        </w:rPr>
      </w:pPr>
      <w:r>
        <w:rPr>
          <w:lang w:eastAsia="hu-HU"/>
        </w:rPr>
        <w:t xml:space="preserve">Partnerseg.id → </w:t>
      </w:r>
      <w:proofErr w:type="spellStart"/>
      <w:r>
        <w:rPr>
          <w:lang w:eastAsia="hu-HU"/>
        </w:rPr>
        <w:t>Rendeles.partnerseg</w:t>
      </w:r>
      <w:proofErr w:type="spellEnd"/>
      <w:r>
        <w:rPr>
          <w:lang w:eastAsia="hu-HU"/>
        </w:rPr>
        <w:t xml:space="preserve"> (1:N)</w:t>
      </w:r>
    </w:p>
    <w:p w14:paraId="1806B078" w14:textId="72FD420D" w:rsidR="000F378B" w:rsidRDefault="000F378B" w:rsidP="000F378B">
      <w:pPr>
        <w:pStyle w:val="Cmsor3"/>
      </w:pPr>
      <w:proofErr w:type="spellStart"/>
      <w:r>
        <w:t>Termek_kategoria</w:t>
      </w:r>
      <w:proofErr w:type="spellEnd"/>
    </w:p>
    <w:p w14:paraId="53ACB7F2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 xml:space="preserve">Elsődleges kulcs: </w:t>
      </w:r>
      <w:proofErr w:type="spellStart"/>
      <w:r>
        <w:rPr>
          <w:lang w:eastAsia="hu-HU"/>
        </w:rPr>
        <w:t>id</w:t>
      </w:r>
      <w:proofErr w:type="spellEnd"/>
    </w:p>
    <w:p w14:paraId="24199C47" w14:textId="77777777" w:rsidR="000F378B" w:rsidRDefault="000F378B" w:rsidP="000F378B">
      <w:pPr>
        <w:rPr>
          <w:lang w:eastAsia="hu-HU"/>
        </w:rPr>
      </w:pPr>
    </w:p>
    <w:p w14:paraId="0FA06A46" w14:textId="78DBDF5C" w:rsidR="000F378B" w:rsidRDefault="000F378B" w:rsidP="000F378B">
      <w:pPr>
        <w:rPr>
          <w:lang w:eastAsia="hu-HU"/>
        </w:rPr>
      </w:pPr>
      <w:r>
        <w:rPr>
          <w:lang w:eastAsia="hu-HU"/>
        </w:rPr>
        <w:t>Kapcsolat:</w:t>
      </w:r>
    </w:p>
    <w:p w14:paraId="1819B8E7" w14:textId="77777777" w:rsidR="000F378B" w:rsidRDefault="000F378B" w:rsidP="000F378B">
      <w:pPr>
        <w:pStyle w:val="Listaszerbekezds"/>
        <w:rPr>
          <w:lang w:eastAsia="hu-HU"/>
        </w:rPr>
      </w:pPr>
      <w:r>
        <w:rPr>
          <w:lang w:eastAsia="hu-HU"/>
        </w:rPr>
        <w:t xml:space="preserve">Termek_kategoria.id → </w:t>
      </w:r>
      <w:proofErr w:type="spellStart"/>
      <w:r>
        <w:rPr>
          <w:lang w:eastAsia="hu-HU"/>
        </w:rPr>
        <w:t>Termek.kategoria</w:t>
      </w:r>
      <w:proofErr w:type="spellEnd"/>
      <w:r>
        <w:rPr>
          <w:lang w:eastAsia="hu-HU"/>
        </w:rPr>
        <w:t xml:space="preserve"> (1:N)</w:t>
      </w:r>
    </w:p>
    <w:p w14:paraId="34306449" w14:textId="2EB31C7D" w:rsidR="000F378B" w:rsidRDefault="000F378B" w:rsidP="000F378B">
      <w:pPr>
        <w:pStyle w:val="Cmsor3"/>
      </w:pPr>
      <w:r>
        <w:t>Termek</w:t>
      </w:r>
    </w:p>
    <w:p w14:paraId="3F840A5A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 xml:space="preserve">Elsődleges kulcs: </w:t>
      </w:r>
      <w:proofErr w:type="spellStart"/>
      <w:r>
        <w:rPr>
          <w:lang w:eastAsia="hu-HU"/>
        </w:rPr>
        <w:t>id</w:t>
      </w:r>
      <w:proofErr w:type="spellEnd"/>
    </w:p>
    <w:p w14:paraId="478E03A0" w14:textId="77777777" w:rsidR="000F378B" w:rsidRDefault="000F378B" w:rsidP="000F378B">
      <w:pPr>
        <w:rPr>
          <w:lang w:eastAsia="hu-HU"/>
        </w:rPr>
      </w:pPr>
    </w:p>
    <w:p w14:paraId="30B60D42" w14:textId="2858A9E0" w:rsidR="000F378B" w:rsidRDefault="000F378B" w:rsidP="000F378B">
      <w:pPr>
        <w:rPr>
          <w:lang w:eastAsia="hu-HU"/>
        </w:rPr>
      </w:pPr>
      <w:r>
        <w:rPr>
          <w:lang w:eastAsia="hu-HU"/>
        </w:rPr>
        <w:t>Kapcsolatok:</w:t>
      </w:r>
    </w:p>
    <w:p w14:paraId="53277C49" w14:textId="77777777" w:rsidR="000F378B" w:rsidRDefault="000F378B" w:rsidP="000F378B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Termek.tulajdonos</w:t>
      </w:r>
      <w:proofErr w:type="spellEnd"/>
      <w:r>
        <w:rPr>
          <w:lang w:eastAsia="hu-HU"/>
        </w:rPr>
        <w:t xml:space="preserve"> → Ceg.id (N:1)</w:t>
      </w:r>
    </w:p>
    <w:p w14:paraId="2CD7D829" w14:textId="77777777" w:rsidR="000F378B" w:rsidRDefault="000F378B" w:rsidP="000F378B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Termek.kategoria</w:t>
      </w:r>
      <w:proofErr w:type="spellEnd"/>
      <w:r>
        <w:rPr>
          <w:lang w:eastAsia="hu-HU"/>
        </w:rPr>
        <w:t xml:space="preserve"> → Termek_kategoria.id (N:1)</w:t>
      </w:r>
    </w:p>
    <w:p w14:paraId="6F8C55FD" w14:textId="77777777" w:rsidR="000F378B" w:rsidRDefault="000F378B" w:rsidP="000F378B">
      <w:pPr>
        <w:pStyle w:val="Listaszerbekezds"/>
        <w:rPr>
          <w:lang w:eastAsia="hu-HU"/>
        </w:rPr>
      </w:pPr>
      <w:r>
        <w:rPr>
          <w:lang w:eastAsia="hu-HU"/>
        </w:rPr>
        <w:t xml:space="preserve">Termek.id → </w:t>
      </w:r>
      <w:proofErr w:type="spellStart"/>
      <w:r>
        <w:rPr>
          <w:lang w:eastAsia="hu-HU"/>
        </w:rPr>
        <w:t>RendelesTetel.termek_id</w:t>
      </w:r>
      <w:proofErr w:type="spellEnd"/>
      <w:r>
        <w:rPr>
          <w:lang w:eastAsia="hu-HU"/>
        </w:rPr>
        <w:t xml:space="preserve"> (1:N)</w:t>
      </w:r>
    </w:p>
    <w:p w14:paraId="22D7D057" w14:textId="21C40796" w:rsidR="000F378B" w:rsidRDefault="000F378B" w:rsidP="000F378B">
      <w:pPr>
        <w:pStyle w:val="Cmsor3"/>
      </w:pPr>
      <w:proofErr w:type="spellStart"/>
      <w:r>
        <w:t>Rendeles</w:t>
      </w:r>
      <w:proofErr w:type="spellEnd"/>
    </w:p>
    <w:p w14:paraId="4C60649C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 xml:space="preserve">Elsődleges kulcs: </w:t>
      </w:r>
      <w:proofErr w:type="spellStart"/>
      <w:r>
        <w:rPr>
          <w:lang w:eastAsia="hu-HU"/>
        </w:rPr>
        <w:t>id</w:t>
      </w:r>
      <w:proofErr w:type="spellEnd"/>
    </w:p>
    <w:p w14:paraId="290087B2" w14:textId="77777777" w:rsidR="000F378B" w:rsidRDefault="000F378B" w:rsidP="000F378B">
      <w:pPr>
        <w:rPr>
          <w:lang w:eastAsia="hu-HU"/>
        </w:rPr>
      </w:pPr>
    </w:p>
    <w:p w14:paraId="203084AE" w14:textId="7863BEE2" w:rsidR="000F378B" w:rsidRDefault="000F378B" w:rsidP="000F378B">
      <w:pPr>
        <w:rPr>
          <w:lang w:eastAsia="hu-HU"/>
        </w:rPr>
      </w:pPr>
      <w:r>
        <w:rPr>
          <w:lang w:eastAsia="hu-HU"/>
        </w:rPr>
        <w:t>Kapcsolatok:</w:t>
      </w:r>
    </w:p>
    <w:p w14:paraId="005ED9B6" w14:textId="77777777" w:rsidR="000F378B" w:rsidRDefault="000F378B" w:rsidP="000F378B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Rendeles.partnerseg</w:t>
      </w:r>
      <w:proofErr w:type="spellEnd"/>
      <w:r>
        <w:rPr>
          <w:lang w:eastAsia="hu-HU"/>
        </w:rPr>
        <w:t xml:space="preserve"> → Partnerseg.id (N:1)</w:t>
      </w:r>
    </w:p>
    <w:p w14:paraId="51D2CE11" w14:textId="77777777" w:rsidR="000F378B" w:rsidRDefault="000F378B" w:rsidP="000F378B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Rendeles.sz_cim</w:t>
      </w:r>
      <w:proofErr w:type="spellEnd"/>
      <w:r>
        <w:rPr>
          <w:lang w:eastAsia="hu-HU"/>
        </w:rPr>
        <w:t xml:space="preserve"> → Felhasznalo.id (N:1)</w:t>
      </w:r>
    </w:p>
    <w:p w14:paraId="1F384FCD" w14:textId="77777777" w:rsidR="000F378B" w:rsidRDefault="000F378B" w:rsidP="000F378B">
      <w:pPr>
        <w:pStyle w:val="Listaszerbekezds"/>
        <w:rPr>
          <w:lang w:eastAsia="hu-HU"/>
        </w:rPr>
      </w:pPr>
      <w:r>
        <w:rPr>
          <w:lang w:eastAsia="hu-HU"/>
        </w:rPr>
        <w:t xml:space="preserve">Rendeles.id → </w:t>
      </w:r>
      <w:proofErr w:type="spellStart"/>
      <w:r>
        <w:rPr>
          <w:lang w:eastAsia="hu-HU"/>
        </w:rPr>
        <w:t>RendelesTetel.rendeles_id</w:t>
      </w:r>
      <w:proofErr w:type="spellEnd"/>
      <w:r>
        <w:rPr>
          <w:lang w:eastAsia="hu-HU"/>
        </w:rPr>
        <w:t xml:space="preserve"> (1:N)</w:t>
      </w:r>
    </w:p>
    <w:p w14:paraId="4E5A235E" w14:textId="56EA77D1" w:rsidR="000F378B" w:rsidRDefault="000F378B" w:rsidP="000F378B">
      <w:pPr>
        <w:pStyle w:val="Listaszerbekezds"/>
        <w:rPr>
          <w:lang w:eastAsia="hu-HU"/>
        </w:rPr>
      </w:pPr>
      <w:r>
        <w:rPr>
          <w:lang w:eastAsia="hu-HU"/>
        </w:rPr>
        <w:t xml:space="preserve">Rendeles.id → </w:t>
      </w:r>
      <w:proofErr w:type="spellStart"/>
      <w:r>
        <w:rPr>
          <w:lang w:eastAsia="hu-HU"/>
        </w:rPr>
        <w:t>Szamla.rendeles_id</w:t>
      </w:r>
      <w:proofErr w:type="spellEnd"/>
      <w:r>
        <w:rPr>
          <w:lang w:eastAsia="hu-HU"/>
        </w:rPr>
        <w:t xml:space="preserve"> (1:N)</w:t>
      </w:r>
    </w:p>
    <w:p w14:paraId="7D3AE184" w14:textId="2072F588" w:rsidR="000F378B" w:rsidRDefault="000F378B" w:rsidP="000F378B">
      <w:pPr>
        <w:spacing w:after="160"/>
        <w:ind w:left="0"/>
        <w:jc w:val="left"/>
        <w:rPr>
          <w:lang w:eastAsia="hu-HU"/>
        </w:rPr>
      </w:pPr>
      <w:r>
        <w:rPr>
          <w:lang w:eastAsia="hu-HU"/>
        </w:rPr>
        <w:br w:type="page"/>
      </w:r>
    </w:p>
    <w:p w14:paraId="23F7A838" w14:textId="2EB9BC09" w:rsidR="000F378B" w:rsidRDefault="000F378B" w:rsidP="000F378B">
      <w:pPr>
        <w:pStyle w:val="Cmsor3"/>
      </w:pPr>
      <w:proofErr w:type="spellStart"/>
      <w:r>
        <w:lastRenderedPageBreak/>
        <w:t>RendelesTetel</w:t>
      </w:r>
      <w:proofErr w:type="spellEnd"/>
    </w:p>
    <w:p w14:paraId="014CFADC" w14:textId="266F8195" w:rsidR="000F378B" w:rsidRDefault="000F378B" w:rsidP="000F378B">
      <w:pPr>
        <w:rPr>
          <w:lang w:eastAsia="hu-HU"/>
        </w:rPr>
      </w:pPr>
      <w:r>
        <w:rPr>
          <w:lang w:eastAsia="hu-HU"/>
        </w:rPr>
        <w:t>Összetett elsődleges kulcs:</w:t>
      </w:r>
    </w:p>
    <w:p w14:paraId="01407B9A" w14:textId="77777777" w:rsidR="000F378B" w:rsidRDefault="000F378B" w:rsidP="000F378B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rendeles_id</w:t>
      </w:r>
      <w:proofErr w:type="spellEnd"/>
    </w:p>
    <w:p w14:paraId="21D286D5" w14:textId="77777777" w:rsidR="000F378B" w:rsidRDefault="000F378B" w:rsidP="000F378B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termek_id</w:t>
      </w:r>
      <w:proofErr w:type="spellEnd"/>
    </w:p>
    <w:p w14:paraId="248B6E16" w14:textId="77777777" w:rsidR="000F378B" w:rsidRDefault="000F378B" w:rsidP="000F378B">
      <w:pPr>
        <w:rPr>
          <w:lang w:eastAsia="hu-HU"/>
        </w:rPr>
      </w:pPr>
    </w:p>
    <w:p w14:paraId="04E08E0A" w14:textId="1ECB0294" w:rsidR="000F378B" w:rsidRDefault="000F378B" w:rsidP="000F378B">
      <w:pPr>
        <w:rPr>
          <w:lang w:eastAsia="hu-HU"/>
        </w:rPr>
      </w:pPr>
      <w:r>
        <w:rPr>
          <w:lang w:eastAsia="hu-HU"/>
        </w:rPr>
        <w:t>Kapcsolatok:</w:t>
      </w:r>
    </w:p>
    <w:p w14:paraId="35B5C95F" w14:textId="77777777" w:rsidR="000F378B" w:rsidRDefault="000F378B" w:rsidP="000F378B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RendelesTetel.rendeles_id</w:t>
      </w:r>
      <w:proofErr w:type="spellEnd"/>
      <w:r>
        <w:rPr>
          <w:lang w:eastAsia="hu-HU"/>
        </w:rPr>
        <w:t xml:space="preserve"> → Rendeles.id (N:1)</w:t>
      </w:r>
    </w:p>
    <w:p w14:paraId="19FB1865" w14:textId="77777777" w:rsidR="000F378B" w:rsidRDefault="000F378B" w:rsidP="000F378B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RendelesTetel.termek_id</w:t>
      </w:r>
      <w:proofErr w:type="spellEnd"/>
      <w:r>
        <w:rPr>
          <w:lang w:eastAsia="hu-HU"/>
        </w:rPr>
        <w:t xml:space="preserve"> → Termek.id (N:1)</w:t>
      </w:r>
    </w:p>
    <w:p w14:paraId="4575B1EC" w14:textId="6110D4B8" w:rsidR="000F378B" w:rsidRDefault="000F378B" w:rsidP="000F378B">
      <w:pPr>
        <w:pStyle w:val="Cmsor3"/>
      </w:pPr>
      <w:proofErr w:type="spellStart"/>
      <w:r>
        <w:t>Ceg_alkalmazott</w:t>
      </w:r>
      <w:proofErr w:type="spellEnd"/>
    </w:p>
    <w:p w14:paraId="1F1F7600" w14:textId="5DBD77F3" w:rsidR="000F378B" w:rsidRDefault="000F378B" w:rsidP="000F378B">
      <w:pPr>
        <w:rPr>
          <w:lang w:eastAsia="hu-HU"/>
        </w:rPr>
      </w:pPr>
      <w:r>
        <w:rPr>
          <w:lang w:eastAsia="hu-HU"/>
        </w:rPr>
        <w:t>Összetett elsődleges kulcs:</w:t>
      </w:r>
    </w:p>
    <w:p w14:paraId="14FEA0D7" w14:textId="77777777" w:rsidR="000F378B" w:rsidRDefault="000F378B" w:rsidP="000F378B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cegId</w:t>
      </w:r>
      <w:proofErr w:type="spellEnd"/>
    </w:p>
    <w:p w14:paraId="7D84A33F" w14:textId="4FB0F24D" w:rsidR="000F378B" w:rsidRDefault="000F378B" w:rsidP="000F378B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felhasznaloId</w:t>
      </w:r>
      <w:proofErr w:type="spellEnd"/>
    </w:p>
    <w:p w14:paraId="524C5CDF" w14:textId="77777777" w:rsidR="000F378B" w:rsidRDefault="000F378B" w:rsidP="000F378B">
      <w:pPr>
        <w:rPr>
          <w:lang w:eastAsia="hu-HU"/>
        </w:rPr>
      </w:pPr>
    </w:p>
    <w:p w14:paraId="5BBDA004" w14:textId="5693BC3D" w:rsidR="000F378B" w:rsidRDefault="000F378B" w:rsidP="000F378B">
      <w:pPr>
        <w:rPr>
          <w:lang w:eastAsia="hu-HU"/>
        </w:rPr>
      </w:pPr>
      <w:r>
        <w:rPr>
          <w:lang w:eastAsia="hu-HU"/>
        </w:rPr>
        <w:t>Kapcsolatok:</w:t>
      </w:r>
    </w:p>
    <w:p w14:paraId="14B0AEA5" w14:textId="77777777" w:rsidR="000F378B" w:rsidRDefault="000F378B" w:rsidP="000F378B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Ceg_alkalmazott.cegId</w:t>
      </w:r>
      <w:proofErr w:type="spellEnd"/>
      <w:r>
        <w:rPr>
          <w:lang w:eastAsia="hu-HU"/>
        </w:rPr>
        <w:t xml:space="preserve"> → Ceg.id (N:1)</w:t>
      </w:r>
    </w:p>
    <w:p w14:paraId="5928A6B6" w14:textId="77777777" w:rsidR="000F378B" w:rsidRDefault="000F378B" w:rsidP="000F378B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Ceg_alkalmazott.felhasznaloId</w:t>
      </w:r>
      <w:proofErr w:type="spellEnd"/>
      <w:r>
        <w:rPr>
          <w:lang w:eastAsia="hu-HU"/>
        </w:rPr>
        <w:t xml:space="preserve"> → Felhasznalo.id (N:1)</w:t>
      </w:r>
    </w:p>
    <w:p w14:paraId="4F520E13" w14:textId="559B8D9A" w:rsidR="000F378B" w:rsidRDefault="000F378B" w:rsidP="000F378B">
      <w:pPr>
        <w:pStyle w:val="Cmsor3"/>
      </w:pPr>
      <w:proofErr w:type="spellStart"/>
      <w:r>
        <w:t>Szamla</w:t>
      </w:r>
      <w:proofErr w:type="spellEnd"/>
    </w:p>
    <w:p w14:paraId="6F4B52F2" w14:textId="729A3028" w:rsidR="000F378B" w:rsidRDefault="000F378B" w:rsidP="000F378B">
      <w:pPr>
        <w:rPr>
          <w:lang w:eastAsia="hu-HU"/>
        </w:rPr>
      </w:pPr>
      <w:r>
        <w:rPr>
          <w:lang w:eastAsia="hu-HU"/>
        </w:rPr>
        <w:t>Elsődleges kulcs:</w:t>
      </w:r>
      <w:r>
        <w:rPr>
          <w:lang w:eastAsia="hu-HU"/>
        </w:rPr>
        <w:t xml:space="preserve"> </w:t>
      </w:r>
      <w:proofErr w:type="spellStart"/>
      <w:r>
        <w:rPr>
          <w:lang w:eastAsia="hu-HU"/>
        </w:rPr>
        <w:t>szamla_sz</w:t>
      </w:r>
      <w:proofErr w:type="spellEnd"/>
    </w:p>
    <w:p w14:paraId="37B9F47E" w14:textId="77777777" w:rsidR="000F378B" w:rsidRDefault="000F378B" w:rsidP="000F378B">
      <w:pPr>
        <w:rPr>
          <w:lang w:eastAsia="hu-HU"/>
        </w:rPr>
      </w:pPr>
    </w:p>
    <w:p w14:paraId="3FA931B1" w14:textId="2036685E" w:rsidR="000F378B" w:rsidRDefault="000F378B" w:rsidP="000F378B">
      <w:pPr>
        <w:rPr>
          <w:lang w:eastAsia="hu-HU"/>
        </w:rPr>
      </w:pPr>
      <w:r>
        <w:rPr>
          <w:lang w:eastAsia="hu-HU"/>
        </w:rPr>
        <w:t>Kapcsolatok:</w:t>
      </w:r>
    </w:p>
    <w:p w14:paraId="58E436BB" w14:textId="77777777" w:rsidR="000F378B" w:rsidRDefault="000F378B" w:rsidP="000F378B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Szamla.rendeles_id</w:t>
      </w:r>
      <w:proofErr w:type="spellEnd"/>
      <w:r>
        <w:rPr>
          <w:lang w:eastAsia="hu-HU"/>
        </w:rPr>
        <w:t xml:space="preserve"> → Rendeles.id (N:1)</w:t>
      </w:r>
    </w:p>
    <w:p w14:paraId="20933C15" w14:textId="46147F32" w:rsidR="000F378B" w:rsidRPr="000F378B" w:rsidRDefault="000F378B" w:rsidP="000F378B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Szamla.kiallito</w:t>
      </w:r>
      <w:proofErr w:type="spellEnd"/>
      <w:r>
        <w:rPr>
          <w:lang w:eastAsia="hu-HU"/>
        </w:rPr>
        <w:t xml:space="preserve"> → Ceg.id (N:1)</w:t>
      </w:r>
    </w:p>
    <w:p w14:paraId="076CAA87" w14:textId="52DE8C82" w:rsidR="00867ED5" w:rsidRDefault="000F378B" w:rsidP="000F378B">
      <w:pPr>
        <w:pStyle w:val="Cmsor2"/>
      </w:pPr>
      <w:bookmarkStart w:id="139" w:name="_Toc225232150"/>
      <w:bookmarkStart w:id="140" w:name="_Toc225232308"/>
      <w:bookmarkStart w:id="141" w:name="_Toc225233663"/>
      <w:bookmarkEnd w:id="139"/>
      <w:bookmarkEnd w:id="140"/>
      <w:bookmarkEnd w:id="141"/>
      <w:r>
        <w:t>ER diagramm</w:t>
      </w:r>
    </w:p>
    <w:p w14:paraId="3EC13470" w14:textId="77777777" w:rsidR="000F378B" w:rsidRPr="000F378B" w:rsidRDefault="000F378B" w:rsidP="000F378B">
      <w:pPr>
        <w:rPr>
          <w:lang w:eastAsia="hu-HU"/>
        </w:rPr>
      </w:pPr>
    </w:p>
    <w:p w14:paraId="6ED6B131" w14:textId="6DED6BE6" w:rsidR="00867ED5" w:rsidRDefault="00867ED5" w:rsidP="00867ED5">
      <w:pPr>
        <w:pStyle w:val="Cmsor1"/>
      </w:pPr>
      <w:bookmarkStart w:id="142" w:name="_Toc225232151"/>
      <w:bookmarkStart w:id="143" w:name="_Toc225232309"/>
      <w:bookmarkStart w:id="144" w:name="_Toc225233664"/>
      <w:bookmarkEnd w:id="0"/>
      <w:proofErr w:type="spellStart"/>
      <w:r>
        <w:lastRenderedPageBreak/>
        <w:t>dsgdfg</w:t>
      </w:r>
      <w:bookmarkEnd w:id="142"/>
      <w:bookmarkEnd w:id="143"/>
      <w:bookmarkEnd w:id="144"/>
      <w:proofErr w:type="spellEnd"/>
    </w:p>
    <w:p w14:paraId="3D588ED3" w14:textId="77777777" w:rsidR="00867ED5" w:rsidRDefault="00867ED5" w:rsidP="00867ED5">
      <w:pPr>
        <w:pStyle w:val="Cmsor2"/>
      </w:pPr>
      <w:bookmarkStart w:id="145" w:name="_Toc225232152"/>
      <w:bookmarkStart w:id="146" w:name="_Toc225232310"/>
      <w:bookmarkStart w:id="147" w:name="_Toc225233665"/>
      <w:proofErr w:type="spellStart"/>
      <w:r>
        <w:t>dghfdh</w:t>
      </w:r>
      <w:bookmarkEnd w:id="145"/>
      <w:bookmarkEnd w:id="146"/>
      <w:bookmarkEnd w:id="147"/>
      <w:proofErr w:type="spellEnd"/>
    </w:p>
    <w:p w14:paraId="096C0F65" w14:textId="77777777" w:rsidR="00867ED5" w:rsidRPr="00867ED5" w:rsidRDefault="00867ED5" w:rsidP="00867ED5">
      <w:pPr>
        <w:rPr>
          <w:lang w:eastAsia="hu-HU"/>
        </w:rPr>
      </w:pPr>
    </w:p>
    <w:p w14:paraId="119747E6" w14:textId="77777777" w:rsidR="00867ED5" w:rsidRPr="00867ED5" w:rsidRDefault="00867ED5" w:rsidP="00867ED5">
      <w:pPr>
        <w:pStyle w:val="Cmsor2"/>
      </w:pPr>
    </w:p>
    <w:sectPr w:rsidR="00867ED5" w:rsidRPr="00867ED5" w:rsidSect="005E1C55">
      <w:footerReference w:type="default" r:id="rId13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4157D" w14:textId="77777777" w:rsidR="002E4D2D" w:rsidRDefault="002E4D2D" w:rsidP="00033854">
      <w:pPr>
        <w:spacing w:line="240" w:lineRule="auto"/>
      </w:pPr>
      <w:r>
        <w:separator/>
      </w:r>
    </w:p>
  </w:endnote>
  <w:endnote w:type="continuationSeparator" w:id="0">
    <w:p w14:paraId="6B4EB810" w14:textId="77777777" w:rsidR="002E4D2D" w:rsidRDefault="002E4D2D" w:rsidP="000338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4398938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0934A25F" w14:textId="77777777" w:rsidR="00C1051F" w:rsidRPr="00433D21" w:rsidRDefault="00033854" w:rsidP="00433D21">
        <w:pPr>
          <w:pStyle w:val="llb"/>
          <w:pBdr>
            <w:top w:val="single" w:sz="6" w:space="1" w:color="auto"/>
          </w:pBdr>
          <w:tabs>
            <w:tab w:val="clear" w:pos="4536"/>
            <w:tab w:val="right" w:leader="underscore" w:pos="9072"/>
          </w:tabs>
          <w:ind w:left="0"/>
          <w:jc w:val="right"/>
          <w:rPr>
            <w:b/>
            <w:bCs/>
          </w:rPr>
        </w:pPr>
        <w:r w:rsidRPr="009036E9">
          <w:rPr>
            <w:b/>
            <w:bCs/>
            <w:color w:val="00635D" w:themeColor="accent1" w:themeShade="80"/>
          </w:rPr>
          <w:fldChar w:fldCharType="begin"/>
        </w:r>
        <w:r w:rsidRPr="009036E9">
          <w:rPr>
            <w:b/>
            <w:bCs/>
            <w:color w:val="00635D" w:themeColor="accent1" w:themeShade="80"/>
          </w:rPr>
          <w:instrText>PAGE</w:instrText>
        </w:r>
        <w:r w:rsidRPr="009036E9">
          <w:rPr>
            <w:b/>
            <w:bCs/>
            <w:color w:val="00635D" w:themeColor="accent1" w:themeShade="80"/>
          </w:rPr>
          <w:fldChar w:fldCharType="separate"/>
        </w:r>
        <w:r w:rsidRPr="009036E9">
          <w:rPr>
            <w:b/>
            <w:bCs/>
            <w:color w:val="00635D" w:themeColor="accent1" w:themeShade="80"/>
          </w:rPr>
          <w:t>2</w:t>
        </w:r>
        <w:r w:rsidRPr="009036E9">
          <w:rPr>
            <w:b/>
            <w:bCs/>
            <w:color w:val="00635D" w:themeColor="accent1" w:themeShade="80"/>
          </w:rPr>
          <w:fldChar w:fldCharType="end"/>
        </w:r>
        <w:r w:rsidRPr="009036E9">
          <w:rPr>
            <w:b/>
            <w:bCs/>
            <w:color w:val="00635D" w:themeColor="accent1" w:themeShade="80"/>
          </w:rPr>
          <w:t>/</w:t>
        </w:r>
        <w:r w:rsidR="00D65559">
          <w:rPr>
            <w:b/>
            <w:bCs/>
            <w:color w:val="00635D" w:themeColor="accent1" w:themeShade="80"/>
          </w:rPr>
          <w:t>8 </w:t>
        </w:r>
        <w:r w:rsidRPr="009036E9">
          <w:rPr>
            <w:b/>
            <w:bCs/>
            <w:color w:val="00635D" w:themeColor="accent1" w:themeShade="80"/>
          </w:rPr>
          <w:t>oldal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7246372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07CAA959" w14:textId="77777777" w:rsidR="000F378B" w:rsidRDefault="000F378B" w:rsidP="000F378B">
        <w:pPr>
          <w:pStyle w:val="llb"/>
          <w:pBdr>
            <w:top w:val="single" w:sz="6" w:space="1" w:color="auto"/>
          </w:pBdr>
          <w:tabs>
            <w:tab w:val="right" w:leader="underscore" w:pos="9072"/>
          </w:tabs>
          <w:ind w:left="0"/>
          <w:jc w:val="right"/>
          <w:rPr>
            <w:b/>
            <w:bCs/>
          </w:rPr>
        </w:pPr>
        <w:r w:rsidRPr="009036E9">
          <w:rPr>
            <w:b/>
            <w:bCs/>
            <w:color w:val="00635D" w:themeColor="accent1" w:themeShade="80"/>
          </w:rPr>
          <w:fldChar w:fldCharType="begin"/>
        </w:r>
        <w:r w:rsidRPr="009036E9">
          <w:rPr>
            <w:b/>
            <w:bCs/>
            <w:color w:val="00635D" w:themeColor="accent1" w:themeShade="80"/>
          </w:rPr>
          <w:instrText>PAGE</w:instrText>
        </w:r>
        <w:r w:rsidRPr="009036E9">
          <w:rPr>
            <w:b/>
            <w:bCs/>
            <w:color w:val="00635D" w:themeColor="accent1" w:themeShade="80"/>
          </w:rPr>
          <w:fldChar w:fldCharType="separate"/>
        </w:r>
        <w:r>
          <w:rPr>
            <w:b/>
            <w:bCs/>
            <w:color w:val="00635D" w:themeColor="accent1" w:themeShade="80"/>
          </w:rPr>
          <w:t>2</w:t>
        </w:r>
        <w:r w:rsidRPr="009036E9">
          <w:rPr>
            <w:b/>
            <w:bCs/>
            <w:color w:val="00635D" w:themeColor="accent1" w:themeShade="80"/>
          </w:rPr>
          <w:fldChar w:fldCharType="end"/>
        </w:r>
        <w:r w:rsidRPr="009036E9">
          <w:rPr>
            <w:b/>
            <w:bCs/>
            <w:color w:val="00635D" w:themeColor="accent1" w:themeShade="80"/>
          </w:rPr>
          <w:t>/</w:t>
        </w:r>
        <w:r>
          <w:rPr>
            <w:b/>
            <w:bCs/>
            <w:color w:val="00635D" w:themeColor="accent1" w:themeShade="80"/>
          </w:rPr>
          <w:t>8 </w:t>
        </w:r>
        <w:r w:rsidRPr="009036E9">
          <w:rPr>
            <w:b/>
            <w:bCs/>
            <w:color w:val="00635D" w:themeColor="accent1" w:themeShade="80"/>
          </w:rPr>
          <w:t>oldal</w:t>
        </w:r>
      </w:p>
    </w:sdtContent>
  </w:sdt>
  <w:p w14:paraId="21E0540E" w14:textId="77777777" w:rsidR="000F378B" w:rsidRDefault="000F378B" w:rsidP="000F378B">
    <w:pPr>
      <w:pStyle w:val="llb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2572772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54D9D1DC" w14:textId="77777777" w:rsidR="000978B9" w:rsidRPr="00433D21" w:rsidRDefault="000978B9" w:rsidP="00433D21">
        <w:pPr>
          <w:pStyle w:val="llb"/>
          <w:pBdr>
            <w:top w:val="single" w:sz="6" w:space="1" w:color="auto"/>
          </w:pBdr>
          <w:tabs>
            <w:tab w:val="clear" w:pos="4536"/>
            <w:tab w:val="right" w:leader="underscore" w:pos="9072"/>
          </w:tabs>
          <w:ind w:left="0"/>
          <w:jc w:val="right"/>
          <w:rPr>
            <w:b/>
            <w:bCs/>
          </w:rPr>
        </w:pPr>
        <w:r w:rsidRPr="009036E9">
          <w:rPr>
            <w:b/>
            <w:bCs/>
            <w:color w:val="00635D" w:themeColor="accent1" w:themeShade="80"/>
          </w:rPr>
          <w:fldChar w:fldCharType="begin"/>
        </w:r>
        <w:r w:rsidRPr="009036E9">
          <w:rPr>
            <w:b/>
            <w:bCs/>
            <w:color w:val="00635D" w:themeColor="accent1" w:themeShade="80"/>
          </w:rPr>
          <w:instrText>PAGE</w:instrText>
        </w:r>
        <w:r w:rsidRPr="009036E9">
          <w:rPr>
            <w:b/>
            <w:bCs/>
            <w:color w:val="00635D" w:themeColor="accent1" w:themeShade="80"/>
          </w:rPr>
          <w:fldChar w:fldCharType="separate"/>
        </w:r>
        <w:r w:rsidRPr="009036E9">
          <w:rPr>
            <w:b/>
            <w:bCs/>
            <w:color w:val="00635D" w:themeColor="accent1" w:themeShade="80"/>
          </w:rPr>
          <w:t>2</w:t>
        </w:r>
        <w:r w:rsidRPr="009036E9">
          <w:rPr>
            <w:b/>
            <w:bCs/>
            <w:color w:val="00635D" w:themeColor="accent1" w:themeShade="80"/>
          </w:rPr>
          <w:fldChar w:fldCharType="end"/>
        </w:r>
        <w:r w:rsidRPr="009036E9">
          <w:rPr>
            <w:b/>
            <w:bCs/>
            <w:color w:val="00635D" w:themeColor="accent1" w:themeShade="80"/>
          </w:rPr>
          <w:t>/</w:t>
        </w:r>
        <w:r>
          <w:rPr>
            <w:b/>
            <w:bCs/>
            <w:color w:val="00635D" w:themeColor="accent1" w:themeShade="80"/>
          </w:rPr>
          <w:t>8 </w:t>
        </w:r>
        <w:r w:rsidRPr="009036E9">
          <w:rPr>
            <w:b/>
            <w:bCs/>
            <w:color w:val="00635D" w:themeColor="accent1" w:themeShade="80"/>
          </w:rPr>
          <w:t>oldal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6333F" w14:textId="77777777" w:rsidR="002E4D2D" w:rsidRDefault="002E4D2D" w:rsidP="00033854">
      <w:pPr>
        <w:spacing w:line="240" w:lineRule="auto"/>
      </w:pPr>
      <w:r>
        <w:separator/>
      </w:r>
    </w:p>
  </w:footnote>
  <w:footnote w:type="continuationSeparator" w:id="0">
    <w:p w14:paraId="0F0AF94A" w14:textId="77777777" w:rsidR="002E4D2D" w:rsidRDefault="002E4D2D" w:rsidP="000338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E386F" w14:textId="3CF66F1D" w:rsidR="000941B3" w:rsidRPr="009036E9" w:rsidRDefault="009473F4" w:rsidP="00321C0D">
    <w:pPr>
      <w:pBdr>
        <w:bottom w:val="single" w:sz="6" w:space="1" w:color="auto"/>
      </w:pBdr>
      <w:tabs>
        <w:tab w:val="left" w:pos="7230"/>
      </w:tabs>
      <w:spacing w:before="100" w:beforeAutospacing="1" w:after="100" w:afterAutospacing="1" w:line="240" w:lineRule="auto"/>
      <w:ind w:left="0"/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</w:pPr>
    <w:bookmarkStart w:id="1" w:name="_Hlk225233103"/>
    <w:bookmarkStart w:id="2" w:name="_Hlk225233104"/>
    <w:bookmarkStart w:id="3" w:name="_Hlk225233105"/>
    <w:bookmarkStart w:id="4" w:name="_Hlk225233106"/>
    <w:r w:rsidRPr="00E27F14">
      <w:rPr>
        <w:rFonts w:asciiTheme="majorHAnsi" w:eastAsia="Times New Roman" w:hAnsiTheme="majorHAnsi" w:cstheme="majorHAnsi"/>
        <w:b/>
        <w:bCs/>
        <w:noProof/>
        <w:color w:val="00635D" w:themeColor="accent1" w:themeShade="80"/>
        <w:kern w:val="36"/>
        <w:sz w:val="32"/>
        <w:szCs w:val="32"/>
        <w:lang w:eastAsia="hu-HU"/>
      </w:rPr>
      <w:drawing>
        <wp:inline distT="0" distB="0" distL="0" distR="0" wp14:anchorId="22EBBA47" wp14:editId="4855F93A">
          <wp:extent cx="1768475" cy="466570"/>
          <wp:effectExtent l="0" t="0" r="0" b="0"/>
          <wp:docPr id="6" name="Ábra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Ábra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013" t="1" b="15517"/>
                  <a:stretch/>
                </pic:blipFill>
                <pic:spPr bwMode="auto">
                  <a:xfrm>
                    <a:off x="0" y="0"/>
                    <a:ext cx="1769978" cy="4669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321C0D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>Dokumentáció</w:t>
    </w:r>
    <w:bookmarkEnd w:id="1"/>
    <w:bookmarkEnd w:id="2"/>
    <w:bookmarkEnd w:id="3"/>
    <w:bookmarkEnd w:id="4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FDF22" w14:textId="5293B62D" w:rsidR="000978B9" w:rsidRPr="000978B9" w:rsidRDefault="000978B9" w:rsidP="000978B9">
    <w:pPr>
      <w:pBdr>
        <w:bottom w:val="single" w:sz="6" w:space="1" w:color="auto"/>
      </w:pBdr>
      <w:tabs>
        <w:tab w:val="left" w:pos="7230"/>
      </w:tabs>
      <w:spacing w:before="100" w:beforeAutospacing="1" w:after="100" w:afterAutospacing="1" w:line="240" w:lineRule="auto"/>
      <w:ind w:left="0"/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</w:pPr>
    <w:r w:rsidRPr="00E27F14">
      <w:rPr>
        <w:rFonts w:asciiTheme="majorHAnsi" w:eastAsia="Times New Roman" w:hAnsiTheme="majorHAnsi" w:cstheme="majorHAnsi"/>
        <w:b/>
        <w:bCs/>
        <w:noProof/>
        <w:color w:val="00635D" w:themeColor="accent1" w:themeShade="80"/>
        <w:kern w:val="36"/>
        <w:sz w:val="32"/>
        <w:szCs w:val="32"/>
        <w:lang w:eastAsia="hu-HU"/>
      </w:rPr>
      <w:drawing>
        <wp:inline distT="0" distB="0" distL="0" distR="0" wp14:anchorId="430A2C5E" wp14:editId="7854EE75">
          <wp:extent cx="1768475" cy="466570"/>
          <wp:effectExtent l="0" t="0" r="0" b="0"/>
          <wp:docPr id="7" name="Ábra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Ábra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013" t="1" b="15517"/>
                  <a:stretch/>
                </pic:blipFill>
                <pic:spPr bwMode="auto">
                  <a:xfrm>
                    <a:off x="0" y="0"/>
                    <a:ext cx="1769978" cy="4669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  <w:t>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082" type="#_x0000_t75" style="width:159.75pt;height:173.25pt" o:bullet="t">
        <v:imagedata r:id="rId1" o:title="reka_symbol_alt"/>
      </v:shape>
    </w:pict>
  </w:numPicBullet>
  <w:abstractNum w:abstractNumId="0" w15:restartNumberingAfterBreak="0">
    <w:nsid w:val="046420A9"/>
    <w:multiLevelType w:val="hybridMultilevel"/>
    <w:tmpl w:val="63D412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096B"/>
    <w:multiLevelType w:val="multilevel"/>
    <w:tmpl w:val="DF36C2B2"/>
    <w:lvl w:ilvl="0">
      <w:start w:val="1"/>
      <w:numFmt w:val="decimal"/>
      <w:pStyle w:val="Cmsor1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pStyle w:val="Cmsor2"/>
      <w:isLgl/>
      <w:lvlText w:val="%1.%2."/>
      <w:lvlJc w:val="left"/>
      <w:pPr>
        <w:ind w:left="14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Cmsor3"/>
      <w:isLgl/>
      <w:lvlText w:val="%1.%2.%3."/>
      <w:lvlJc w:val="left"/>
      <w:pPr>
        <w:ind w:left="2498" w:hanging="1080"/>
      </w:pPr>
      <w:rPr>
        <w:rFonts w:hint="default"/>
        <w:b w:val="0"/>
        <w:bCs w:val="0"/>
        <w:sz w:val="27"/>
        <w:szCs w:val="27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40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  <w:sz w:val="40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  <w:sz w:val="40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  <w:sz w:val="40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  <w:sz w:val="40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  <w:sz w:val="40"/>
      </w:rPr>
    </w:lvl>
  </w:abstractNum>
  <w:abstractNum w:abstractNumId="2" w15:restartNumberingAfterBreak="0">
    <w:nsid w:val="146A65FB"/>
    <w:multiLevelType w:val="hybridMultilevel"/>
    <w:tmpl w:val="32B22150"/>
    <w:lvl w:ilvl="0" w:tplc="0E60F622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D6871"/>
    <w:multiLevelType w:val="multilevel"/>
    <w:tmpl w:val="1094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424DF"/>
    <w:multiLevelType w:val="hybridMultilevel"/>
    <w:tmpl w:val="A61059FA"/>
    <w:lvl w:ilvl="0" w:tplc="51AA747A">
      <w:start w:val="1"/>
      <w:numFmt w:val="bullet"/>
      <w:lvlText w:val="-"/>
      <w:lvlJc w:val="left"/>
      <w:pPr>
        <w:ind w:left="1800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6C504CA"/>
    <w:multiLevelType w:val="multilevel"/>
    <w:tmpl w:val="AE84AFAA"/>
    <w:lvl w:ilvl="0">
      <w:start w:val="1"/>
      <w:numFmt w:val="decimal"/>
      <w:lvlText w:val="%1."/>
      <w:lvlJc w:val="left"/>
      <w:pPr>
        <w:ind w:left="645" w:hanging="64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6" w15:restartNumberingAfterBreak="0">
    <w:nsid w:val="276871A6"/>
    <w:multiLevelType w:val="multilevel"/>
    <w:tmpl w:val="9714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42784"/>
    <w:multiLevelType w:val="hybridMultilevel"/>
    <w:tmpl w:val="37E4B78C"/>
    <w:lvl w:ilvl="0" w:tplc="97F03C8C">
      <w:start w:val="1"/>
      <w:numFmt w:val="bullet"/>
      <w:pStyle w:val="Listaszerbekezds"/>
      <w:lvlText w:val="-"/>
      <w:lvlJc w:val="left"/>
      <w:pPr>
        <w:ind w:left="1440" w:hanging="360"/>
      </w:pPr>
      <w:rPr>
        <w:rFonts w:ascii="Century Gothic" w:hAnsi="Century Gothic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F95178"/>
    <w:multiLevelType w:val="hybridMultilevel"/>
    <w:tmpl w:val="384891A0"/>
    <w:lvl w:ilvl="0" w:tplc="90BC0C40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978DE"/>
    <w:multiLevelType w:val="multilevel"/>
    <w:tmpl w:val="71E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E0347"/>
    <w:multiLevelType w:val="multilevel"/>
    <w:tmpl w:val="EA0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A4803"/>
    <w:multiLevelType w:val="hybridMultilevel"/>
    <w:tmpl w:val="0EF2CE3A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31435"/>
    <w:multiLevelType w:val="hybridMultilevel"/>
    <w:tmpl w:val="B4EC3032"/>
    <w:lvl w:ilvl="0" w:tplc="040E000F">
      <w:start w:val="1"/>
      <w:numFmt w:val="decimal"/>
      <w:lvlText w:val="%1."/>
      <w:lvlJc w:val="left"/>
      <w:pPr>
        <w:ind w:left="1425" w:hanging="360"/>
      </w:pPr>
    </w:lvl>
    <w:lvl w:ilvl="1" w:tplc="040E0019" w:tentative="1">
      <w:start w:val="1"/>
      <w:numFmt w:val="lowerLetter"/>
      <w:lvlText w:val="%2."/>
      <w:lvlJc w:val="left"/>
      <w:pPr>
        <w:ind w:left="2145" w:hanging="360"/>
      </w:pPr>
    </w:lvl>
    <w:lvl w:ilvl="2" w:tplc="040E001B" w:tentative="1">
      <w:start w:val="1"/>
      <w:numFmt w:val="lowerRoman"/>
      <w:lvlText w:val="%3."/>
      <w:lvlJc w:val="right"/>
      <w:pPr>
        <w:ind w:left="2865" w:hanging="180"/>
      </w:pPr>
    </w:lvl>
    <w:lvl w:ilvl="3" w:tplc="040E000F" w:tentative="1">
      <w:start w:val="1"/>
      <w:numFmt w:val="decimal"/>
      <w:lvlText w:val="%4."/>
      <w:lvlJc w:val="left"/>
      <w:pPr>
        <w:ind w:left="3585" w:hanging="360"/>
      </w:pPr>
    </w:lvl>
    <w:lvl w:ilvl="4" w:tplc="040E0019" w:tentative="1">
      <w:start w:val="1"/>
      <w:numFmt w:val="lowerLetter"/>
      <w:lvlText w:val="%5."/>
      <w:lvlJc w:val="left"/>
      <w:pPr>
        <w:ind w:left="4305" w:hanging="360"/>
      </w:pPr>
    </w:lvl>
    <w:lvl w:ilvl="5" w:tplc="040E001B" w:tentative="1">
      <w:start w:val="1"/>
      <w:numFmt w:val="lowerRoman"/>
      <w:lvlText w:val="%6."/>
      <w:lvlJc w:val="right"/>
      <w:pPr>
        <w:ind w:left="5025" w:hanging="180"/>
      </w:pPr>
    </w:lvl>
    <w:lvl w:ilvl="6" w:tplc="040E000F" w:tentative="1">
      <w:start w:val="1"/>
      <w:numFmt w:val="decimal"/>
      <w:lvlText w:val="%7."/>
      <w:lvlJc w:val="left"/>
      <w:pPr>
        <w:ind w:left="5745" w:hanging="360"/>
      </w:pPr>
    </w:lvl>
    <w:lvl w:ilvl="7" w:tplc="040E0019" w:tentative="1">
      <w:start w:val="1"/>
      <w:numFmt w:val="lowerLetter"/>
      <w:lvlText w:val="%8."/>
      <w:lvlJc w:val="left"/>
      <w:pPr>
        <w:ind w:left="6465" w:hanging="360"/>
      </w:pPr>
    </w:lvl>
    <w:lvl w:ilvl="8" w:tplc="040E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3" w15:restartNumberingAfterBreak="0">
    <w:nsid w:val="506B679A"/>
    <w:multiLevelType w:val="hybridMultilevel"/>
    <w:tmpl w:val="2B34F844"/>
    <w:lvl w:ilvl="0" w:tplc="D4BA7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085197"/>
    <w:multiLevelType w:val="multilevel"/>
    <w:tmpl w:val="BA1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A7A8C"/>
    <w:multiLevelType w:val="multilevel"/>
    <w:tmpl w:val="383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867C0"/>
    <w:multiLevelType w:val="hybridMultilevel"/>
    <w:tmpl w:val="532E8018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8912E2"/>
    <w:multiLevelType w:val="multilevel"/>
    <w:tmpl w:val="50D67FF2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0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5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1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92" w:hanging="2880"/>
      </w:pPr>
      <w:rPr>
        <w:rFonts w:hint="default"/>
      </w:rPr>
    </w:lvl>
  </w:abstractNum>
  <w:abstractNum w:abstractNumId="18" w15:restartNumberingAfterBreak="0">
    <w:nsid w:val="68F53D98"/>
    <w:multiLevelType w:val="hybridMultilevel"/>
    <w:tmpl w:val="B95A2498"/>
    <w:lvl w:ilvl="0" w:tplc="BB149E6A">
      <w:numFmt w:val="bullet"/>
      <w:lvlText w:val="-"/>
      <w:lvlJc w:val="left"/>
      <w:pPr>
        <w:ind w:left="1800" w:hanging="360"/>
      </w:pPr>
      <w:rPr>
        <w:rFonts w:ascii="Century Gothic" w:eastAsia="Times New Roman" w:hAnsi="Century Gothic" w:cstheme="majorHAnsi" w:hint="default"/>
        <w:b w:val="0"/>
        <w:sz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9536A47"/>
    <w:multiLevelType w:val="hybridMultilevel"/>
    <w:tmpl w:val="F5FC8A6E"/>
    <w:lvl w:ilvl="0" w:tplc="51AA747A">
      <w:start w:val="1"/>
      <w:numFmt w:val="bullet"/>
      <w:lvlText w:val="-"/>
      <w:lvlJc w:val="left"/>
      <w:pPr>
        <w:ind w:left="1434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6C8E5D34"/>
    <w:multiLevelType w:val="multilevel"/>
    <w:tmpl w:val="D04A3E9A"/>
    <w:lvl w:ilvl="0">
      <w:start w:val="1"/>
      <w:numFmt w:val="decimal"/>
      <w:lvlText w:val="%1"/>
      <w:lvlJc w:val="left"/>
      <w:pPr>
        <w:ind w:left="555" w:hanging="55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21" w15:restartNumberingAfterBreak="0">
    <w:nsid w:val="743451C1"/>
    <w:multiLevelType w:val="multilevel"/>
    <w:tmpl w:val="1C2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67F10"/>
    <w:multiLevelType w:val="multilevel"/>
    <w:tmpl w:val="C97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059DC"/>
    <w:multiLevelType w:val="multilevel"/>
    <w:tmpl w:val="07E0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170CC"/>
    <w:multiLevelType w:val="hybridMultilevel"/>
    <w:tmpl w:val="E1D2B95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1"/>
  </w:num>
  <w:num w:numId="3">
    <w:abstractNumId w:val="15"/>
  </w:num>
  <w:num w:numId="4">
    <w:abstractNumId w:val="6"/>
  </w:num>
  <w:num w:numId="5">
    <w:abstractNumId w:val="9"/>
  </w:num>
  <w:num w:numId="6">
    <w:abstractNumId w:val="22"/>
  </w:num>
  <w:num w:numId="7">
    <w:abstractNumId w:val="14"/>
  </w:num>
  <w:num w:numId="8">
    <w:abstractNumId w:val="3"/>
  </w:num>
  <w:num w:numId="9">
    <w:abstractNumId w:val="10"/>
  </w:num>
  <w:num w:numId="10">
    <w:abstractNumId w:val="0"/>
  </w:num>
  <w:num w:numId="11">
    <w:abstractNumId w:val="12"/>
  </w:num>
  <w:num w:numId="12">
    <w:abstractNumId w:val="11"/>
  </w:num>
  <w:num w:numId="13">
    <w:abstractNumId w:val="24"/>
  </w:num>
  <w:num w:numId="14">
    <w:abstractNumId w:val="13"/>
  </w:num>
  <w:num w:numId="15">
    <w:abstractNumId w:val="17"/>
  </w:num>
  <w:num w:numId="16">
    <w:abstractNumId w:val="20"/>
  </w:num>
  <w:num w:numId="17">
    <w:abstractNumId w:val="5"/>
  </w:num>
  <w:num w:numId="18">
    <w:abstractNumId w:val="1"/>
  </w:num>
  <w:num w:numId="19">
    <w:abstractNumId w:val="4"/>
  </w:num>
  <w:num w:numId="20">
    <w:abstractNumId w:val="16"/>
  </w:num>
  <w:num w:numId="21">
    <w:abstractNumId w:val="18"/>
  </w:num>
  <w:num w:numId="22">
    <w:abstractNumId w:val="19"/>
  </w:num>
  <w:num w:numId="23">
    <w:abstractNumId w:val="8"/>
  </w:num>
  <w:num w:numId="24">
    <w:abstractNumId w:val="2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attachedTemplate r:id="rId1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06"/>
    <w:rsid w:val="00007898"/>
    <w:rsid w:val="000147E9"/>
    <w:rsid w:val="00033854"/>
    <w:rsid w:val="000941B3"/>
    <w:rsid w:val="000978B9"/>
    <w:rsid w:val="000A2525"/>
    <w:rsid w:val="000A6D75"/>
    <w:rsid w:val="000B28F5"/>
    <w:rsid w:val="000F378B"/>
    <w:rsid w:val="00101C8F"/>
    <w:rsid w:val="0010750D"/>
    <w:rsid w:val="0012506A"/>
    <w:rsid w:val="00165677"/>
    <w:rsid w:val="00177313"/>
    <w:rsid w:val="00183C41"/>
    <w:rsid w:val="00186E99"/>
    <w:rsid w:val="001E35AF"/>
    <w:rsid w:val="001E35D2"/>
    <w:rsid w:val="002147AE"/>
    <w:rsid w:val="00241B51"/>
    <w:rsid w:val="00282F5C"/>
    <w:rsid w:val="002960E1"/>
    <w:rsid w:val="002C2F0C"/>
    <w:rsid w:val="002E4D2D"/>
    <w:rsid w:val="00321C0D"/>
    <w:rsid w:val="003432D2"/>
    <w:rsid w:val="003906B1"/>
    <w:rsid w:val="003F1D12"/>
    <w:rsid w:val="003F7E07"/>
    <w:rsid w:val="00425274"/>
    <w:rsid w:val="00433D21"/>
    <w:rsid w:val="00481600"/>
    <w:rsid w:val="00491871"/>
    <w:rsid w:val="004D027C"/>
    <w:rsid w:val="004D1363"/>
    <w:rsid w:val="004D185A"/>
    <w:rsid w:val="004E4BCC"/>
    <w:rsid w:val="00524537"/>
    <w:rsid w:val="005424E4"/>
    <w:rsid w:val="00552B94"/>
    <w:rsid w:val="005A7BBA"/>
    <w:rsid w:val="005A7CAB"/>
    <w:rsid w:val="005B1FCC"/>
    <w:rsid w:val="005C79B8"/>
    <w:rsid w:val="005E1C55"/>
    <w:rsid w:val="00610CA0"/>
    <w:rsid w:val="00613D26"/>
    <w:rsid w:val="006230F9"/>
    <w:rsid w:val="006701BF"/>
    <w:rsid w:val="006B5B2B"/>
    <w:rsid w:val="006C40CF"/>
    <w:rsid w:val="00726D13"/>
    <w:rsid w:val="00726D8E"/>
    <w:rsid w:val="00735EF6"/>
    <w:rsid w:val="007540E0"/>
    <w:rsid w:val="00754689"/>
    <w:rsid w:val="007862E4"/>
    <w:rsid w:val="007A5951"/>
    <w:rsid w:val="007B5851"/>
    <w:rsid w:val="007C5161"/>
    <w:rsid w:val="007E58EB"/>
    <w:rsid w:val="00814AAE"/>
    <w:rsid w:val="008318D8"/>
    <w:rsid w:val="008421D7"/>
    <w:rsid w:val="00867ED5"/>
    <w:rsid w:val="008A2A99"/>
    <w:rsid w:val="009036E9"/>
    <w:rsid w:val="00903B0B"/>
    <w:rsid w:val="00911CEF"/>
    <w:rsid w:val="009473F4"/>
    <w:rsid w:val="009A5CDD"/>
    <w:rsid w:val="009B0EA4"/>
    <w:rsid w:val="009C5AA4"/>
    <w:rsid w:val="00A17119"/>
    <w:rsid w:val="00A2180A"/>
    <w:rsid w:val="00A85629"/>
    <w:rsid w:val="00A87B37"/>
    <w:rsid w:val="00AC3A6E"/>
    <w:rsid w:val="00AD6816"/>
    <w:rsid w:val="00AE20B4"/>
    <w:rsid w:val="00AF09AA"/>
    <w:rsid w:val="00B8399C"/>
    <w:rsid w:val="00B95AE8"/>
    <w:rsid w:val="00BA45F6"/>
    <w:rsid w:val="00BB493E"/>
    <w:rsid w:val="00BC1083"/>
    <w:rsid w:val="00BE3C29"/>
    <w:rsid w:val="00BE4D99"/>
    <w:rsid w:val="00C1051F"/>
    <w:rsid w:val="00C158DB"/>
    <w:rsid w:val="00C627CD"/>
    <w:rsid w:val="00C86F6A"/>
    <w:rsid w:val="00C87BFE"/>
    <w:rsid w:val="00CB2ECD"/>
    <w:rsid w:val="00CC25E4"/>
    <w:rsid w:val="00CE61BF"/>
    <w:rsid w:val="00D65559"/>
    <w:rsid w:val="00D80AFE"/>
    <w:rsid w:val="00DB3E9A"/>
    <w:rsid w:val="00DD007C"/>
    <w:rsid w:val="00DE2596"/>
    <w:rsid w:val="00DE50EA"/>
    <w:rsid w:val="00DE51A9"/>
    <w:rsid w:val="00DE58E0"/>
    <w:rsid w:val="00E11D23"/>
    <w:rsid w:val="00E23FA0"/>
    <w:rsid w:val="00E27F14"/>
    <w:rsid w:val="00E7539D"/>
    <w:rsid w:val="00EC470B"/>
    <w:rsid w:val="00EC6454"/>
    <w:rsid w:val="00ED0C25"/>
    <w:rsid w:val="00EF6165"/>
    <w:rsid w:val="00F60106"/>
    <w:rsid w:val="00FB3815"/>
    <w:rsid w:val="00FC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91BFC3"/>
  <w15:chartTrackingRefBased/>
  <w15:docId w15:val="{C397A96B-2BE9-471A-AD6C-F504386DC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978B9"/>
    <w:pPr>
      <w:spacing w:after="0"/>
      <w:ind w:left="1418"/>
      <w:jc w:val="both"/>
    </w:pPr>
  </w:style>
  <w:style w:type="paragraph" w:styleId="Cmsor1">
    <w:name w:val="heading 1"/>
    <w:basedOn w:val="Norml"/>
    <w:next w:val="Cmsor2"/>
    <w:link w:val="Cmsor1Char"/>
    <w:uiPriority w:val="9"/>
    <w:qFormat/>
    <w:rsid w:val="00321C0D"/>
    <w:pPr>
      <w:keepNext/>
      <w:pageBreakBefore/>
      <w:numPr>
        <w:numId w:val="18"/>
      </w:numPr>
      <w:spacing w:after="240" w:line="240" w:lineRule="auto"/>
      <w:outlineLvl w:val="0"/>
    </w:pPr>
    <w:rPr>
      <w:rFonts w:asciiTheme="majorHAnsi" w:eastAsia="Times New Roman" w:hAnsiTheme="majorHAnsi" w:cs="Times New Roman"/>
      <w:b/>
      <w:bCs/>
      <w:color w:val="00635D" w:themeColor="accent1" w:themeShade="80"/>
      <w:kern w:val="36"/>
      <w:sz w:val="40"/>
      <w:szCs w:val="48"/>
      <w:lang w:eastAsia="hu-HU"/>
    </w:rPr>
  </w:style>
  <w:style w:type="paragraph" w:styleId="Cmsor2">
    <w:name w:val="heading 2"/>
    <w:basedOn w:val="Cmsor1"/>
    <w:next w:val="Norml"/>
    <w:link w:val="Cmsor2Char"/>
    <w:uiPriority w:val="9"/>
    <w:qFormat/>
    <w:rsid w:val="00321C0D"/>
    <w:pPr>
      <w:pageBreakBefore w:val="0"/>
      <w:numPr>
        <w:ilvl w:val="1"/>
      </w:numPr>
      <w:spacing w:before="120" w:after="120"/>
      <w:outlineLvl w:val="1"/>
    </w:pPr>
    <w:rPr>
      <w:b w:val="0"/>
      <w:bCs w:val="0"/>
      <w:color w:val="00948B" w:themeColor="accent1" w:themeShade="BF"/>
      <w:sz w:val="36"/>
      <w:szCs w:val="27"/>
    </w:rPr>
  </w:style>
  <w:style w:type="paragraph" w:styleId="Cmsor3">
    <w:name w:val="heading 3"/>
    <w:basedOn w:val="Cmsor2"/>
    <w:next w:val="Norml"/>
    <w:link w:val="Cmsor3Char"/>
    <w:uiPriority w:val="9"/>
    <w:qFormat/>
    <w:rsid w:val="00321C0D"/>
    <w:pPr>
      <w:numPr>
        <w:ilvl w:val="2"/>
      </w:numPr>
      <w:spacing w:before="100" w:beforeAutospacing="1" w:after="100" w:afterAutospacing="1"/>
      <w:outlineLvl w:val="2"/>
    </w:pPr>
    <w:rPr>
      <w:rFonts w:asciiTheme="minorHAnsi" w:hAnsiTheme="minorHAnsi"/>
      <w:bCs/>
      <w:color w:val="00C6BB" w:themeColor="accent1"/>
      <w:sz w:val="27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21C0D"/>
    <w:rPr>
      <w:rFonts w:asciiTheme="majorHAnsi" w:eastAsia="Times New Roman" w:hAnsiTheme="majorHAnsi" w:cs="Times New Roman"/>
      <w:b/>
      <w:bCs/>
      <w:color w:val="00635D" w:themeColor="accent1" w:themeShade="80"/>
      <w:kern w:val="36"/>
      <w:sz w:val="40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321C0D"/>
    <w:rPr>
      <w:rFonts w:asciiTheme="majorHAnsi" w:eastAsia="Times New Roman" w:hAnsiTheme="majorHAnsi" w:cs="Times New Roman"/>
      <w:color w:val="00948B" w:themeColor="accent1" w:themeShade="BF"/>
      <w:kern w:val="36"/>
      <w:sz w:val="36"/>
      <w:szCs w:val="27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321C0D"/>
    <w:rPr>
      <w:rFonts w:eastAsia="Times New Roman" w:cs="Times New Roman"/>
      <w:bCs/>
      <w:color w:val="00C6BB" w:themeColor="accent1"/>
      <w:kern w:val="36"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491871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491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491871"/>
    <w:rPr>
      <w:i/>
      <w:iCs/>
    </w:rPr>
  </w:style>
  <w:style w:type="paragraph" w:styleId="lfej">
    <w:name w:val="header"/>
    <w:basedOn w:val="Norml"/>
    <w:link w:val="lfej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33854"/>
  </w:style>
  <w:style w:type="paragraph" w:styleId="llb">
    <w:name w:val="footer"/>
    <w:basedOn w:val="Norml"/>
    <w:link w:val="llb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33854"/>
  </w:style>
  <w:style w:type="paragraph" w:styleId="Listaszerbekezds">
    <w:name w:val="List Paragraph"/>
    <w:basedOn w:val="Norml"/>
    <w:uiPriority w:val="34"/>
    <w:qFormat/>
    <w:rsid w:val="00E23FA0"/>
    <w:pPr>
      <w:numPr>
        <w:numId w:val="25"/>
      </w:numPr>
      <w:ind w:left="1775" w:hanging="357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D1363"/>
    <w:pPr>
      <w:keepLines/>
      <w:spacing w:before="240" w:after="0" w:line="259" w:lineRule="auto"/>
      <w:outlineLvl w:val="9"/>
    </w:pPr>
    <w:rPr>
      <w:rFonts w:asciiTheme="minorHAnsi" w:eastAsiaTheme="majorEastAsia" w:hAnsiTheme="minorHAnsi" w:cstheme="majorBidi"/>
      <w:bCs w:val="0"/>
      <w:color w:val="000000" w:themeColor="text1"/>
      <w:kern w:val="0"/>
      <w:sz w:val="32"/>
      <w:szCs w:val="32"/>
    </w:rPr>
  </w:style>
  <w:style w:type="paragraph" w:styleId="TJ2">
    <w:name w:val="toc 2"/>
    <w:basedOn w:val="Norml"/>
    <w:next w:val="Norml"/>
    <w:autoRedefine/>
    <w:uiPriority w:val="39"/>
    <w:unhideWhenUsed/>
    <w:rsid w:val="007540E0"/>
    <w:pPr>
      <w:tabs>
        <w:tab w:val="left" w:pos="880"/>
        <w:tab w:val="right" w:leader="dot" w:pos="9062"/>
      </w:tabs>
      <w:spacing w:after="100"/>
      <w:ind w:left="426" w:hanging="206"/>
    </w:pPr>
  </w:style>
  <w:style w:type="paragraph" w:styleId="TJ3">
    <w:name w:val="toc 3"/>
    <w:basedOn w:val="Norml"/>
    <w:next w:val="Norml"/>
    <w:autoRedefine/>
    <w:uiPriority w:val="39"/>
    <w:unhideWhenUsed/>
    <w:rsid w:val="00610CA0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610CA0"/>
    <w:rPr>
      <w:color w:val="8F8F8F" w:themeColor="hyperlink"/>
      <w:u w:val="single"/>
    </w:rPr>
  </w:style>
  <w:style w:type="paragraph" w:styleId="TJ1">
    <w:name w:val="toc 1"/>
    <w:basedOn w:val="Norml"/>
    <w:next w:val="Norml"/>
    <w:link w:val="TJ1Char"/>
    <w:autoRedefine/>
    <w:uiPriority w:val="39"/>
    <w:unhideWhenUsed/>
    <w:rsid w:val="006C40CF"/>
    <w:pPr>
      <w:tabs>
        <w:tab w:val="left" w:pos="426"/>
        <w:tab w:val="right" w:leader="dot" w:pos="9062"/>
      </w:tabs>
      <w:spacing w:after="100"/>
      <w:ind w:left="0"/>
    </w:pPr>
    <w:rPr>
      <w:rFonts w:eastAsiaTheme="minorEastAsia" w:cs="Times New Roman"/>
      <w:lang w:eastAsia="hu-HU"/>
    </w:rPr>
  </w:style>
  <w:style w:type="paragraph" w:styleId="Nincstrkz">
    <w:name w:val="No Spacing"/>
    <w:link w:val="NincstrkzChar"/>
    <w:uiPriority w:val="1"/>
    <w:qFormat/>
    <w:rsid w:val="000A6D75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0A6D75"/>
    <w:rPr>
      <w:rFonts w:eastAsiaTheme="minorEastAsia"/>
      <w:lang w:eastAsia="hu-HU"/>
    </w:rPr>
  </w:style>
  <w:style w:type="paragraph" w:customStyle="1" w:styleId="Logo">
    <w:name w:val="Logo"/>
    <w:basedOn w:val="Norml"/>
    <w:link w:val="LogoChar"/>
    <w:qFormat/>
    <w:rsid w:val="00CB2ECD"/>
    <w:pPr>
      <w:spacing w:line="240" w:lineRule="auto"/>
    </w:pPr>
    <w:rPr>
      <w:rFonts w:ascii="Horizon" w:hAnsi="Horizon"/>
      <w:color w:val="00C6BB" w:themeColor="accent1"/>
      <w:sz w:val="110"/>
    </w:rPr>
  </w:style>
  <w:style w:type="paragraph" w:styleId="Alcm">
    <w:name w:val="Subtitle"/>
    <w:basedOn w:val="Norml"/>
    <w:next w:val="Norml"/>
    <w:link w:val="AlcmChar"/>
    <w:uiPriority w:val="11"/>
    <w:qFormat/>
    <w:rsid w:val="00CB2ECD"/>
    <w:pPr>
      <w:numPr>
        <w:ilvl w:val="1"/>
      </w:numPr>
      <w:ind w:left="1418"/>
    </w:pPr>
    <w:rPr>
      <w:rFonts w:eastAsiaTheme="minorEastAsia"/>
      <w:i/>
      <w:color w:val="7F7F7F" w:themeColor="text1" w:themeTint="80"/>
      <w:spacing w:val="15"/>
    </w:rPr>
  </w:style>
  <w:style w:type="character" w:customStyle="1" w:styleId="LogoChar">
    <w:name w:val="Logo Char"/>
    <w:basedOn w:val="Bekezdsalapbettpusa"/>
    <w:link w:val="Logo"/>
    <w:rsid w:val="00CB2ECD"/>
    <w:rPr>
      <w:rFonts w:ascii="Horizon" w:hAnsi="Horizon"/>
      <w:color w:val="00C6BB" w:themeColor="accent1"/>
      <w:sz w:val="110"/>
    </w:rPr>
  </w:style>
  <w:style w:type="character" w:customStyle="1" w:styleId="AlcmChar">
    <w:name w:val="Alcím Char"/>
    <w:basedOn w:val="Bekezdsalapbettpusa"/>
    <w:link w:val="Alcm"/>
    <w:uiPriority w:val="11"/>
    <w:rsid w:val="00CB2ECD"/>
    <w:rPr>
      <w:rFonts w:eastAsiaTheme="minorEastAsia"/>
      <w:i/>
      <w:color w:val="7F7F7F" w:themeColor="text1" w:themeTint="80"/>
      <w:spacing w:val="15"/>
    </w:rPr>
  </w:style>
  <w:style w:type="paragraph" w:customStyle="1" w:styleId="Tartalomjegyzk">
    <w:name w:val="Tartalomjegyzék"/>
    <w:basedOn w:val="TJ1"/>
    <w:next w:val="Norml"/>
    <w:link w:val="TartalomjegyzkChar"/>
    <w:qFormat/>
    <w:rsid w:val="004D1363"/>
    <w:rPr>
      <w:b/>
      <w:noProof/>
    </w:rPr>
  </w:style>
  <w:style w:type="paragraph" w:customStyle="1" w:styleId="Tartalom">
    <w:name w:val="Tartalom"/>
    <w:basedOn w:val="Norml"/>
    <w:link w:val="TartalomChar"/>
    <w:qFormat/>
    <w:rsid w:val="004D1363"/>
    <w:rPr>
      <w:lang w:eastAsia="hu-HU"/>
    </w:rPr>
  </w:style>
  <w:style w:type="character" w:customStyle="1" w:styleId="TJ1Char">
    <w:name w:val="TJ 1 Char"/>
    <w:basedOn w:val="Bekezdsalapbettpusa"/>
    <w:link w:val="TJ1"/>
    <w:uiPriority w:val="39"/>
    <w:rsid w:val="006C40CF"/>
    <w:rPr>
      <w:rFonts w:eastAsiaTheme="minorEastAsia" w:cs="Times New Roman"/>
      <w:lang w:eastAsia="hu-HU"/>
    </w:rPr>
  </w:style>
  <w:style w:type="character" w:customStyle="1" w:styleId="TartalomjegyzkChar">
    <w:name w:val="Tartalomjegyzék Char"/>
    <w:basedOn w:val="TJ1Char"/>
    <w:link w:val="Tartalomjegyzk"/>
    <w:rsid w:val="004D1363"/>
    <w:rPr>
      <w:rFonts w:eastAsiaTheme="minorEastAsia" w:cs="Times New Roman"/>
      <w:b/>
      <w:noProof/>
      <w:lang w:eastAsia="hu-HU"/>
    </w:rPr>
  </w:style>
  <w:style w:type="character" w:customStyle="1" w:styleId="TartalomChar">
    <w:name w:val="Tartalom Char"/>
    <w:basedOn w:val="Bekezdsalapbettpusa"/>
    <w:link w:val="Tartalom"/>
    <w:rsid w:val="004D1363"/>
    <w:rPr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1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nar.pza\Documents\Egy&#233;ni%20Office-sablonok\natur_alap_REK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A28CFD61F3149C18D3129633358CAA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EB88BCC-B334-4C14-9D46-5D42AAF032B5}"/>
      </w:docPartPr>
      <w:docPartBody>
        <w:p w:rsidR="00B95CD8" w:rsidRDefault="00F75E55">
          <w:pPr>
            <w:pStyle w:val="7A28CFD61F3149C18D3129633358CAA8"/>
          </w:pPr>
          <w:r>
            <w:rPr>
              <w:color w:val="2F5496" w:themeColor="accent1" w:themeShade="BF"/>
              <w:sz w:val="24"/>
              <w:szCs w:val="24"/>
            </w:rPr>
            <w:t>[Dokumentum alcíme]</w:t>
          </w:r>
        </w:p>
      </w:docPartBody>
    </w:docPart>
    <w:docPart>
      <w:docPartPr>
        <w:name w:val="EA19E557E67040AF94F88E31C6B39BC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89087A00-5715-46E2-A562-1BF7E8AA42C1}"/>
      </w:docPartPr>
      <w:docPartBody>
        <w:p w:rsidR="00B95CD8" w:rsidRDefault="00F75E55">
          <w:pPr>
            <w:pStyle w:val="EA19E557E67040AF94F88E31C6B39BC2"/>
          </w:pPr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CD8"/>
    <w:rsid w:val="00B95CD8"/>
    <w:rsid w:val="00F7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7A28CFD61F3149C18D3129633358CAA8">
    <w:name w:val="7A28CFD61F3149C18D3129633358CAA8"/>
  </w:style>
  <w:style w:type="paragraph" w:customStyle="1" w:styleId="215536D86DD94E6B9E5CC8BB7089C1F7">
    <w:name w:val="215536D86DD94E6B9E5CC8BB7089C1F7"/>
  </w:style>
  <w:style w:type="paragraph" w:customStyle="1" w:styleId="EA19E557E67040AF94F88E31C6B39BC2">
    <w:name w:val="EA19E557E67040AF94F88E31C6B39B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Jegyezhető">
  <a:themeElements>
    <a:clrScheme name="Jegyezhető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Jegyezhető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Jegyezhető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EB7D81-E7C4-4197-8658-0AA548021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natur_alap_REKA</Template>
  <TotalTime>0</TotalTime>
  <Pages>14</Pages>
  <Words>2003</Words>
  <Characters>13826</Characters>
  <Application>Microsoft Office Word</Application>
  <DocSecurity>0</DocSecurity>
  <Lines>115</Lines>
  <Paragraphs>31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Rendelés, Értékesítés, Készlet, Adminisztráció</dc:subject>
  <dc:creator>Pásztor Zoltán</dc:creator>
  <cp:keywords/>
  <dc:description/>
  <cp:lastModifiedBy>Paller Péter</cp:lastModifiedBy>
  <cp:revision>3</cp:revision>
  <cp:lastPrinted>2025-09-10T07:17:00Z</cp:lastPrinted>
  <dcterms:created xsi:type="dcterms:W3CDTF">2026-03-24T07:25:00Z</dcterms:created>
  <dcterms:modified xsi:type="dcterms:W3CDTF">2026-03-24T07:43:00Z</dcterms:modified>
</cp:coreProperties>
</file>